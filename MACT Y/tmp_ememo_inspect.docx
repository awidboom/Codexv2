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Memo type"/>
        <w:tag w:val="Memo type"/>
        <w:id w:val="-1484857303"/>
        <w:placeholder>
          <w:docPart w:val="65BE657F591D4900931C5BECCDB3A62A"/>
        </w:placeholder>
        <w:temporary/>
        <w:showingPlcHdr/>
        <w:dropDownList>
          <w:listItem w:value="Choose an item."/>
          <w:listItem w:displayText="Memorandum" w:value="Memorandum"/>
          <w:listItem w:displayText="Technical Memorandum" w:value="Technical Memorandum"/>
        </w:dropDownList>
      </w:sdtPr>
      <w:sdtContent>
        <w:p w14:paraId="4634D834" w14:textId="54F3B457" w:rsidR="00EF262D" w:rsidRPr="00345E7E" w:rsidRDefault="00C52E35" w:rsidP="00345E7E">
          <w:pPr>
            <w:pStyle w:val="Memorandum"/>
          </w:pPr>
          <w:r w:rsidRPr="00345E7E">
            <w:rPr>
              <w:rFonts w:eastAsia="Cambria"/>
              <w:color w:val="047CC2" w:themeColor="text2"/>
            </w:rPr>
            <w:t>Choose an item.</w:t>
          </w:r>
        </w:p>
      </w:sdtContent>
    </w:sdt>
    <w:p w14:paraId="74572425" w14:textId="1F534AF0" w:rsidR="00EF262D" w:rsidRPr="00DA0AA5" w:rsidRDefault="006C748F" w:rsidP="003F4279">
      <w:pPr>
        <w:pStyle w:val="MessageHeader"/>
      </w:pPr>
      <w:r w:rsidRPr="00F843D6">
        <w:rPr>
          <w:rStyle w:val="MessageHeaderLabe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5538C4" wp14:editId="596E96ED">
                <wp:simplePos x="0" y="0"/>
                <wp:positionH relativeFrom="margin">
                  <wp:align>center</wp:align>
                </wp:positionH>
                <wp:positionV relativeFrom="paragraph">
                  <wp:posOffset>-349322</wp:posOffset>
                </wp:positionV>
                <wp:extent cx="6346190" cy="3740150"/>
                <wp:effectExtent l="0" t="0" r="16510" b="127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6190" cy="37401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schemeClr val="bg2"/>
                          </a:solidFill>
                          <a:prstDash val="solid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94EC6E" w14:textId="5CFDEBE6" w:rsidR="00C52E35" w:rsidRPr="00C36A12" w:rsidRDefault="00737001" w:rsidP="00C52E35">
                            <w:pPr>
                              <w:spacing w:after="120" w:line="240" w:lineRule="auto"/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</w:rPr>
                              <w:t xml:space="preserve">UNIVERSAL MEMO </w:t>
                            </w:r>
                            <w:r w:rsidR="00C52E35" w:rsidRPr="00C36A12">
                              <w:rPr>
                                <w:b/>
                                <w:bCs/>
                                <w:color w:val="C00000"/>
                              </w:rPr>
                              <w:t>TEMPLATE—READ BEFORE USING!</w:t>
                            </w:r>
                          </w:p>
                          <w:p w14:paraId="0A8466D5" w14:textId="36788437" w:rsidR="00FE5149" w:rsidRPr="00FE5149" w:rsidRDefault="00737001" w:rsidP="00E431A2">
                            <w:pPr>
                              <w:numPr>
                                <w:ilvl w:val="0"/>
                                <w:numId w:val="16"/>
                              </w:numPr>
                              <w:spacing w:after="80" w:line="240" w:lineRule="auto"/>
                              <w:ind w:left="270" w:hanging="270"/>
                              <w:rPr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There are no longer </w:t>
                            </w:r>
                            <w:r w:rsidR="00FE5149">
                              <w:rPr>
                                <w:b/>
                                <w:bCs/>
                              </w:rPr>
                              <w:t>individual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memo templates</w:t>
                            </w:r>
                            <w:r w:rsidR="002D20C2">
                              <w:rPr>
                                <w:b/>
                                <w:bCs/>
                              </w:rPr>
                              <w:t xml:space="preserve">; </w:t>
                            </w:r>
                            <w:r w:rsidR="002D20C2" w:rsidRPr="002D20C2">
                              <w:t>instead,</w:t>
                            </w:r>
                            <w:r w:rsidRPr="00737001">
                              <w:t xml:space="preserve"> select Memorandum</w:t>
                            </w:r>
                            <w:r w:rsidR="009237C9">
                              <w:t xml:space="preserve"> or</w:t>
                            </w:r>
                            <w:r w:rsidRPr="00737001">
                              <w:t xml:space="preserve"> Technical Memorandum</w:t>
                            </w:r>
                            <w:r w:rsidR="009237C9">
                              <w:t xml:space="preserve"> </w:t>
                            </w:r>
                            <w:r w:rsidR="00E431A2">
                              <w:t xml:space="preserve">from the </w:t>
                            </w:r>
                            <w:r w:rsidR="005C05D5">
                              <w:t>Choose an item drop-down</w:t>
                            </w:r>
                            <w:r w:rsidR="00E431A2">
                              <w:t xml:space="preserve"> at the top</w:t>
                            </w:r>
                          </w:p>
                          <w:p w14:paraId="3649D186" w14:textId="56D405F4" w:rsidR="00FE5149" w:rsidRPr="002D20C2" w:rsidRDefault="00737001" w:rsidP="00E431A2">
                            <w:pPr>
                              <w:numPr>
                                <w:ilvl w:val="0"/>
                                <w:numId w:val="16"/>
                              </w:numPr>
                              <w:spacing w:after="80" w:line="240" w:lineRule="auto"/>
                              <w:ind w:left="270" w:hanging="270"/>
                              <w:rPr>
                                <w:iCs/>
                              </w:rPr>
                            </w:pPr>
                            <w:r w:rsidRPr="00737001">
                              <w:t xml:space="preserve">If you don’t need the </w:t>
                            </w:r>
                            <w:r w:rsidRPr="00FE5149">
                              <w:rPr>
                                <w:b/>
                                <w:bCs/>
                              </w:rPr>
                              <w:t>certification box</w:t>
                            </w:r>
                            <w:r w:rsidRPr="00737001">
                              <w:t xml:space="preserve">, </w:t>
                            </w:r>
                            <w:r w:rsidR="00E431A2">
                              <w:t xml:space="preserve">click on the border and </w:t>
                            </w:r>
                            <w:r w:rsidRPr="00737001">
                              <w:t>delete it.</w:t>
                            </w:r>
                            <w:r w:rsidR="009237C9">
                              <w:t xml:space="preserve"> </w:t>
                            </w:r>
                          </w:p>
                          <w:p w14:paraId="6BAE432B" w14:textId="1D55D8E2" w:rsidR="00737001" w:rsidRPr="002D20C2" w:rsidRDefault="009237C9" w:rsidP="002D20C2">
                            <w:pPr>
                              <w:pStyle w:val="Attorney-ClientPrivileged"/>
                              <w:numPr>
                                <w:ilvl w:val="0"/>
                                <w:numId w:val="16"/>
                              </w:numPr>
                              <w:ind w:left="360"/>
                              <w:rPr>
                                <w:b w:val="0"/>
                                <w:bCs/>
                                <w:i w:val="0"/>
                                <w:color w:val="auto"/>
                              </w:rPr>
                            </w:pPr>
                            <w:r w:rsidRPr="00E43DE0">
                              <w:rPr>
                                <w:i w:val="0"/>
                                <w:iCs/>
                                <w:color w:val="C00000"/>
                                <w:sz w:val="20"/>
                                <w:highlight w:val="yellow"/>
                              </w:rPr>
                              <w:t xml:space="preserve">If it’s </w:t>
                            </w:r>
                            <w:r w:rsidR="00E431A2" w:rsidRPr="00E43DE0">
                              <w:rPr>
                                <w:i w:val="0"/>
                                <w:iCs/>
                                <w:color w:val="C00000"/>
                                <w:sz w:val="20"/>
                                <w:highlight w:val="yellow"/>
                              </w:rPr>
                              <w:t xml:space="preserve">an </w:t>
                            </w:r>
                            <w:r w:rsidR="002D20C2">
                              <w:rPr>
                                <w:i w:val="0"/>
                                <w:iCs/>
                                <w:color w:val="C00000"/>
                                <w:sz w:val="20"/>
                                <w:highlight w:val="yellow"/>
                              </w:rPr>
                              <w:t>Attorney-Client</w:t>
                            </w:r>
                            <w:r w:rsidRPr="00E43DE0">
                              <w:rPr>
                                <w:i w:val="0"/>
                                <w:iCs/>
                                <w:color w:val="C00000"/>
                                <w:sz w:val="20"/>
                                <w:highlight w:val="yellow"/>
                              </w:rPr>
                              <w:t xml:space="preserve"> Privilege </w:t>
                            </w:r>
                            <w:r w:rsidR="00E431A2" w:rsidRPr="00E43DE0">
                              <w:rPr>
                                <w:i w:val="0"/>
                                <w:iCs/>
                                <w:color w:val="C00000"/>
                                <w:sz w:val="20"/>
                                <w:highlight w:val="yellow"/>
                              </w:rPr>
                              <w:t xml:space="preserve">memo, </w:t>
                            </w:r>
                            <w:r w:rsidR="003E683E" w:rsidRPr="00E43DE0">
                              <w:rPr>
                                <w:i w:val="0"/>
                                <w:iCs/>
                                <w:color w:val="C00000"/>
                                <w:sz w:val="20"/>
                                <w:highlight w:val="yellow"/>
                              </w:rPr>
                              <w:t xml:space="preserve">press return after </w:t>
                            </w:r>
                            <w:r w:rsidR="00FE5149" w:rsidRPr="00E43DE0">
                              <w:rPr>
                                <w:i w:val="0"/>
                                <w:iCs/>
                                <w:color w:val="C00000"/>
                                <w:sz w:val="20"/>
                                <w:highlight w:val="yellow"/>
                              </w:rPr>
                              <w:t>the memo type and the header on the next page</w:t>
                            </w:r>
                            <w:r w:rsidR="003E683E" w:rsidRPr="00E43DE0">
                              <w:rPr>
                                <w:i w:val="0"/>
                                <w:iCs/>
                                <w:color w:val="C00000"/>
                                <w:sz w:val="20"/>
                                <w:highlight w:val="yellow"/>
                              </w:rPr>
                              <w:t xml:space="preserve"> </w:t>
                            </w:r>
                            <w:r w:rsidRPr="00E43DE0">
                              <w:rPr>
                                <w:i w:val="0"/>
                                <w:iCs/>
                                <w:color w:val="C00000"/>
                                <w:sz w:val="20"/>
                                <w:highlight w:val="yellow"/>
                              </w:rPr>
                              <w:t>add:</w:t>
                            </w:r>
                            <w:r w:rsidRPr="003E683E">
                              <w:rPr>
                                <w:i w:val="0"/>
                                <w:iCs/>
                              </w:rPr>
                              <w:br/>
                            </w:r>
                            <w:r w:rsidRPr="008F6FF5">
                              <w:t>Attorney-Client Privileged Communication:  Do Not Distribute without Consent of Counsel</w:t>
                            </w:r>
                          </w:p>
                          <w:p w14:paraId="5B3F1505" w14:textId="78195BFB" w:rsidR="00C52E35" w:rsidRPr="00C36A12" w:rsidRDefault="00C52E35" w:rsidP="00E431A2">
                            <w:pPr>
                              <w:numPr>
                                <w:ilvl w:val="0"/>
                                <w:numId w:val="16"/>
                              </w:numPr>
                              <w:spacing w:after="80" w:line="240" w:lineRule="auto"/>
                              <w:ind w:left="270" w:hanging="270"/>
                            </w:pPr>
                            <w:r>
                              <w:rPr>
                                <w:b/>
                                <w:bCs/>
                              </w:rPr>
                              <w:t>I</w:t>
                            </w:r>
                            <w:r w:rsidRPr="00C36A12">
                              <w:rPr>
                                <w:b/>
                                <w:bCs/>
                              </w:rPr>
                              <w:t xml:space="preserve">nclude the full name of the Barr “entity” you’re representing in the text of the </w:t>
                            </w:r>
                            <w:r w:rsidR="00737001">
                              <w:rPr>
                                <w:b/>
                                <w:bCs/>
                              </w:rPr>
                              <w:t>memo</w:t>
                            </w:r>
                            <w:r w:rsidRPr="00C36A12">
                              <w:rPr>
                                <w:b/>
                                <w:bCs/>
                              </w:rPr>
                              <w:t xml:space="preserve"> itself </w:t>
                            </w:r>
                            <w:r w:rsidR="00487F32">
                              <w:rPr>
                                <w:b/>
                                <w:bCs/>
                              </w:rPr>
                              <w:br/>
                            </w:r>
                            <w:r w:rsidRPr="00C36A12">
                              <w:t>(Barr Engineering Co., Barr Engineering Michigan</w:t>
                            </w:r>
                            <w:r>
                              <w:t xml:space="preserve"> LLC</w:t>
                            </w:r>
                            <w:r w:rsidRPr="00C36A12">
                              <w:t>, or Barr Engineering and Environmental Science Canada Ltd.</w:t>
                            </w:r>
                            <w:r>
                              <w:t xml:space="preserve">; all should be shortened to Barr, </w:t>
                            </w:r>
                            <w:r w:rsidRPr="009237C9">
                              <w:rPr>
                                <w:u w:val="single"/>
                              </w:rPr>
                              <w:t>not Barr Engineering</w:t>
                            </w:r>
                            <w:r w:rsidRPr="00C36A12">
                              <w:t xml:space="preserve">). </w:t>
                            </w:r>
                          </w:p>
                          <w:p w14:paraId="1E165196" w14:textId="1C2E7DA4" w:rsidR="00C52E35" w:rsidRPr="00C36A12" w:rsidRDefault="00C52E35" w:rsidP="00E431A2">
                            <w:pPr>
                              <w:numPr>
                                <w:ilvl w:val="0"/>
                                <w:numId w:val="16"/>
                              </w:numPr>
                              <w:spacing w:after="80" w:line="240" w:lineRule="auto"/>
                              <w:ind w:left="270" w:hanging="270"/>
                            </w:pPr>
                            <w:r>
                              <w:rPr>
                                <w:b/>
                                <w:bCs/>
                              </w:rPr>
                              <w:t>S</w:t>
                            </w:r>
                            <w:r w:rsidRPr="00C36A12">
                              <w:rPr>
                                <w:b/>
                                <w:bCs/>
                              </w:rPr>
                              <w:t xml:space="preserve">elect the appropriate address in the footer. </w:t>
                            </w:r>
                            <w:r w:rsidRPr="00C36A12">
                              <w:t xml:space="preserve">Right-click anywhere </w:t>
                            </w:r>
                            <w:r w:rsidR="002D20C2">
                              <w:t>at</w:t>
                            </w:r>
                            <w:r w:rsidR="00C91FCB">
                              <w:t xml:space="preserve"> </w:t>
                            </w:r>
                            <w:r w:rsidRPr="00C36A12">
                              <w:t>the bottom of the page and choose Edit Footer; then left-click in the “Choose an item” field to select an address from the dropdown list.</w:t>
                            </w:r>
                          </w:p>
                          <w:p w14:paraId="5944A921" w14:textId="1229B499" w:rsidR="00C52E35" w:rsidRPr="00C36A12" w:rsidRDefault="00C52E35" w:rsidP="00E431A2">
                            <w:pPr>
                              <w:numPr>
                                <w:ilvl w:val="0"/>
                                <w:numId w:val="16"/>
                              </w:numPr>
                              <w:spacing w:after="80" w:line="240" w:lineRule="auto"/>
                              <w:ind w:left="270" w:hanging="270"/>
                            </w:pPr>
                            <w:r w:rsidRPr="005C05D5">
                              <w:rPr>
                                <w:b/>
                                <w:bCs/>
                                <w:highlight w:val="yellow"/>
                              </w:rPr>
                              <w:t>To ensure that the header on succeeding pages functions correctly</w:t>
                            </w:r>
                            <w:r w:rsidRPr="00C36A12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 w:rsidRPr="00C36A12">
                              <w:t>follow these instructions:</w:t>
                            </w:r>
                            <w:r w:rsidRPr="00C36A12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C36A12">
                              <w:rPr>
                                <w:color w:val="C00000"/>
                              </w:rPr>
                              <w:t xml:space="preserve">Click ONCE in the </w:t>
                            </w:r>
                            <w:r w:rsidR="00FE5149">
                              <w:rPr>
                                <w:color w:val="C00000"/>
                              </w:rPr>
                              <w:t>To,</w:t>
                            </w:r>
                            <w:r w:rsidRPr="00C36A12">
                              <w:rPr>
                                <w:color w:val="C00000"/>
                              </w:rPr>
                              <w:t xml:space="preserve"> </w:t>
                            </w:r>
                            <w:r w:rsidR="00FE5149">
                              <w:rPr>
                                <w:color w:val="C00000"/>
                              </w:rPr>
                              <w:t>From, Subject, and Date</w:t>
                            </w:r>
                            <w:r w:rsidR="00FE5149" w:rsidRPr="00C36A12">
                              <w:rPr>
                                <w:color w:val="C00000"/>
                              </w:rPr>
                              <w:t xml:space="preserve"> </w:t>
                            </w:r>
                            <w:r w:rsidR="002D20C2">
                              <w:rPr>
                                <w:color w:val="C00000"/>
                              </w:rPr>
                              <w:t>fields</w:t>
                            </w:r>
                            <w:r w:rsidR="00FE5149" w:rsidRPr="00C36A12">
                              <w:rPr>
                                <w:color w:val="C00000"/>
                              </w:rPr>
                              <w:t xml:space="preserve"> and manually type </w:t>
                            </w:r>
                            <w:r w:rsidR="00FE5149">
                              <w:rPr>
                                <w:color w:val="C00000"/>
                              </w:rPr>
                              <w:t>pertinent information</w:t>
                            </w:r>
                            <w:r w:rsidR="00FE5149" w:rsidRPr="00C36A12">
                              <w:rPr>
                                <w:color w:val="C00000"/>
                              </w:rPr>
                              <w:t xml:space="preserve">. </w:t>
                            </w:r>
                            <w:r w:rsidRPr="00C36A12">
                              <w:rPr>
                                <w:color w:val="C00000"/>
                              </w:rPr>
                              <w:t xml:space="preserve">It’s important to </w:t>
                            </w:r>
                            <w:r w:rsidRPr="00FE5149">
                              <w:rPr>
                                <w:color w:val="C00000"/>
                                <w:u w:val="single"/>
                              </w:rPr>
                              <w:t>NOT</w:t>
                            </w:r>
                            <w:r w:rsidRPr="00C36A12">
                              <w:rPr>
                                <w:color w:val="C00000"/>
                              </w:rPr>
                              <w:t xml:space="preserve"> copy and paste text into either of those two fields</w:t>
                            </w:r>
                            <w:r>
                              <w:rPr>
                                <w:color w:val="C00000"/>
                              </w:rPr>
                              <w:t>.</w:t>
                            </w:r>
                            <w:r w:rsidRPr="00C36A12">
                              <w:t xml:space="preserve"> If you follow th</w:t>
                            </w:r>
                            <w:r>
                              <w:t>is</w:t>
                            </w:r>
                            <w:r w:rsidRPr="00C36A12">
                              <w:t xml:space="preserve"> procedure, </w:t>
                            </w:r>
                            <w:r>
                              <w:t>t</w:t>
                            </w:r>
                            <w:r w:rsidRPr="00C36A12">
                              <w:t>he headers on the following pages will automatically populate and update when you print, preview, or generate a PDF of your letter.</w:t>
                            </w:r>
                          </w:p>
                          <w:p w14:paraId="3A193553" w14:textId="77777777" w:rsidR="00C52E35" w:rsidRPr="00C36A12" w:rsidRDefault="00C52E35" w:rsidP="00E431A2">
                            <w:pPr>
                              <w:numPr>
                                <w:ilvl w:val="0"/>
                                <w:numId w:val="16"/>
                              </w:numPr>
                              <w:spacing w:after="80" w:line="240" w:lineRule="auto"/>
                              <w:ind w:left="270" w:hanging="270"/>
                            </w:pPr>
                            <w:r w:rsidRPr="00C36A12">
                              <w:rPr>
                                <w:b/>
                                <w:bCs/>
                              </w:rPr>
                              <w:t>Delete this box when you’re done.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5538C4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0;margin-top:-27.5pt;width:499.7pt;height:294.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" fillcolor="#dde9f2 [3214]" strokecolor="#dde9f2 [3214]" strokeweight=".5pt">
                <v:textbox inset="14.4pt,14.4pt,14.4pt,14.4pt">
                  <w:txbxContent>
                    <w:p w14:paraId="3B94EC6E" w14:textId="5CFDEBE6" w:rsidR="00C52E35" w:rsidRPr="00C36A12" w:rsidRDefault="00737001" w:rsidP="00C52E35">
                      <w:pPr>
                        <w:spacing w:after="120" w:line="240" w:lineRule="auto"/>
                        <w:rPr>
                          <w:b/>
                          <w:bCs/>
                          <w:color w:val="C00000"/>
                        </w:rPr>
                      </w:pPr>
                      <w:r>
                        <w:rPr>
                          <w:b/>
                          <w:bCs/>
                          <w:color w:val="C00000"/>
                        </w:rPr>
                        <w:t xml:space="preserve">UNIVERSAL MEMO </w:t>
                      </w:r>
                      <w:r w:rsidR="00C52E35" w:rsidRPr="00C36A12">
                        <w:rPr>
                          <w:b/>
                          <w:bCs/>
                          <w:color w:val="C00000"/>
                        </w:rPr>
                        <w:t>TEMPLATE—READ BEFORE USING!</w:t>
                      </w:r>
                    </w:p>
                    <w:p w14:paraId="0A8466D5" w14:textId="36788437" w:rsidR="00FE5149" w:rsidRPr="00FE5149" w:rsidRDefault="00737001" w:rsidP="00E431A2">
                      <w:pPr>
                        <w:numPr>
                          <w:ilvl w:val="0"/>
                          <w:numId w:val="16"/>
                        </w:numPr>
                        <w:spacing w:after="80" w:line="240" w:lineRule="auto"/>
                        <w:ind w:left="270" w:hanging="270"/>
                        <w:rPr>
                          <w:i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There are no longer </w:t>
                      </w:r>
                      <w:r w:rsidR="00FE5149">
                        <w:rPr>
                          <w:b/>
                          <w:bCs/>
                        </w:rPr>
                        <w:t>individual</w:t>
                      </w:r>
                      <w:r>
                        <w:rPr>
                          <w:b/>
                          <w:bCs/>
                        </w:rPr>
                        <w:t xml:space="preserve"> memo templates</w:t>
                      </w:r>
                      <w:r w:rsidR="002D20C2">
                        <w:rPr>
                          <w:b/>
                          <w:bCs/>
                        </w:rPr>
                        <w:t xml:space="preserve">; </w:t>
                      </w:r>
                      <w:r w:rsidR="002D20C2" w:rsidRPr="002D20C2">
                        <w:t>instead,</w:t>
                      </w:r>
                      <w:r w:rsidRPr="00737001">
                        <w:t xml:space="preserve"> select Memorandum</w:t>
                      </w:r>
                      <w:r w:rsidR="009237C9">
                        <w:t xml:space="preserve"> or</w:t>
                      </w:r>
                      <w:r w:rsidRPr="00737001">
                        <w:t xml:space="preserve"> Technical Memorandum</w:t>
                      </w:r>
                      <w:r w:rsidR="009237C9">
                        <w:t xml:space="preserve"> </w:t>
                      </w:r>
                      <w:r w:rsidR="00E431A2">
                        <w:t xml:space="preserve">from the </w:t>
                      </w:r>
                      <w:r w:rsidR="005C05D5">
                        <w:t>Choose an item drop-down</w:t>
                      </w:r>
                      <w:r w:rsidR="00E431A2">
                        <w:t xml:space="preserve"> at the top</w:t>
                      </w:r>
                    </w:p>
                    <w:p w14:paraId="3649D186" w14:textId="56D405F4" w:rsidR="00FE5149" w:rsidRPr="002D20C2" w:rsidRDefault="00737001" w:rsidP="00E431A2">
                      <w:pPr>
                        <w:numPr>
                          <w:ilvl w:val="0"/>
                          <w:numId w:val="16"/>
                        </w:numPr>
                        <w:spacing w:after="80" w:line="240" w:lineRule="auto"/>
                        <w:ind w:left="270" w:hanging="270"/>
                        <w:rPr>
                          <w:iCs/>
                        </w:rPr>
                      </w:pPr>
                      <w:r w:rsidRPr="00737001">
                        <w:t xml:space="preserve">If you don’t need the </w:t>
                      </w:r>
                      <w:r w:rsidRPr="00FE5149">
                        <w:rPr>
                          <w:b/>
                          <w:bCs/>
                        </w:rPr>
                        <w:t>certification box</w:t>
                      </w:r>
                      <w:r w:rsidRPr="00737001">
                        <w:t xml:space="preserve">, </w:t>
                      </w:r>
                      <w:r w:rsidR="00E431A2">
                        <w:t xml:space="preserve">click on the border and </w:t>
                      </w:r>
                      <w:r w:rsidRPr="00737001">
                        <w:t>delete it.</w:t>
                      </w:r>
                      <w:r w:rsidR="009237C9">
                        <w:t xml:space="preserve"> </w:t>
                      </w:r>
                    </w:p>
                    <w:p w14:paraId="6BAE432B" w14:textId="1D55D8E2" w:rsidR="00737001" w:rsidRPr="002D20C2" w:rsidRDefault="009237C9" w:rsidP="002D20C2">
                      <w:pPr>
                        <w:pStyle w:val="Attorney-ClientPrivileged"/>
                        <w:numPr>
                          <w:ilvl w:val="0"/>
                          <w:numId w:val="16"/>
                        </w:numPr>
                        <w:ind w:left="360"/>
                        <w:rPr>
                          <w:b w:val="0"/>
                          <w:bCs/>
                          <w:i w:val="0"/>
                          <w:color w:val="auto"/>
                        </w:rPr>
                      </w:pPr>
                      <w:r w:rsidRPr="00E43DE0">
                        <w:rPr>
                          <w:i w:val="0"/>
                          <w:iCs/>
                          <w:color w:val="C00000"/>
                          <w:sz w:val="20"/>
                          <w:highlight w:val="yellow"/>
                        </w:rPr>
                        <w:t xml:space="preserve">If it’s </w:t>
                      </w:r>
                      <w:r w:rsidR="00E431A2" w:rsidRPr="00E43DE0">
                        <w:rPr>
                          <w:i w:val="0"/>
                          <w:iCs/>
                          <w:color w:val="C00000"/>
                          <w:sz w:val="20"/>
                          <w:highlight w:val="yellow"/>
                        </w:rPr>
                        <w:t xml:space="preserve">an </w:t>
                      </w:r>
                      <w:r w:rsidR="002D20C2">
                        <w:rPr>
                          <w:i w:val="0"/>
                          <w:iCs/>
                          <w:color w:val="C00000"/>
                          <w:sz w:val="20"/>
                          <w:highlight w:val="yellow"/>
                        </w:rPr>
                        <w:t>Attorney-Client</w:t>
                      </w:r>
                      <w:r w:rsidRPr="00E43DE0">
                        <w:rPr>
                          <w:i w:val="0"/>
                          <w:iCs/>
                          <w:color w:val="C00000"/>
                          <w:sz w:val="20"/>
                          <w:highlight w:val="yellow"/>
                        </w:rPr>
                        <w:t xml:space="preserve"> Privilege </w:t>
                      </w:r>
                      <w:r w:rsidR="00E431A2" w:rsidRPr="00E43DE0">
                        <w:rPr>
                          <w:i w:val="0"/>
                          <w:iCs/>
                          <w:color w:val="C00000"/>
                          <w:sz w:val="20"/>
                          <w:highlight w:val="yellow"/>
                        </w:rPr>
                        <w:t xml:space="preserve">memo, </w:t>
                      </w:r>
                      <w:r w:rsidR="003E683E" w:rsidRPr="00E43DE0">
                        <w:rPr>
                          <w:i w:val="0"/>
                          <w:iCs/>
                          <w:color w:val="C00000"/>
                          <w:sz w:val="20"/>
                          <w:highlight w:val="yellow"/>
                        </w:rPr>
                        <w:t xml:space="preserve">press return after </w:t>
                      </w:r>
                      <w:r w:rsidR="00FE5149" w:rsidRPr="00E43DE0">
                        <w:rPr>
                          <w:i w:val="0"/>
                          <w:iCs/>
                          <w:color w:val="C00000"/>
                          <w:sz w:val="20"/>
                          <w:highlight w:val="yellow"/>
                        </w:rPr>
                        <w:t>the memo type and the header on the next page</w:t>
                      </w:r>
                      <w:r w:rsidR="003E683E" w:rsidRPr="00E43DE0">
                        <w:rPr>
                          <w:i w:val="0"/>
                          <w:iCs/>
                          <w:color w:val="C00000"/>
                          <w:sz w:val="20"/>
                          <w:highlight w:val="yellow"/>
                        </w:rPr>
                        <w:t xml:space="preserve"> </w:t>
                      </w:r>
                      <w:r w:rsidRPr="00E43DE0">
                        <w:rPr>
                          <w:i w:val="0"/>
                          <w:iCs/>
                          <w:color w:val="C00000"/>
                          <w:sz w:val="20"/>
                          <w:highlight w:val="yellow"/>
                        </w:rPr>
                        <w:t>add:</w:t>
                      </w:r>
                      <w:r w:rsidRPr="003E683E">
                        <w:rPr>
                          <w:i w:val="0"/>
                          <w:iCs/>
                        </w:rPr>
                        <w:br/>
                      </w:r>
                      <w:r w:rsidRPr="008F6FF5">
                        <w:t>Attorney-Client Privileged Communication:  Do Not Distribute without Consent of Counsel</w:t>
                      </w:r>
                    </w:p>
                    <w:p w14:paraId="5B3F1505" w14:textId="78195BFB" w:rsidR="00C52E35" w:rsidRPr="00C36A12" w:rsidRDefault="00C52E35" w:rsidP="00E431A2">
                      <w:pPr>
                        <w:numPr>
                          <w:ilvl w:val="0"/>
                          <w:numId w:val="16"/>
                        </w:numPr>
                        <w:spacing w:after="80" w:line="240" w:lineRule="auto"/>
                        <w:ind w:left="270" w:hanging="270"/>
                      </w:pPr>
                      <w:r>
                        <w:rPr>
                          <w:b/>
                          <w:bCs/>
                        </w:rPr>
                        <w:t>I</w:t>
                      </w:r>
                      <w:r w:rsidRPr="00C36A12">
                        <w:rPr>
                          <w:b/>
                          <w:bCs/>
                        </w:rPr>
                        <w:t xml:space="preserve">nclude the full name of the Barr “entity” you’re representing in the text of the </w:t>
                      </w:r>
                      <w:r w:rsidR="00737001">
                        <w:rPr>
                          <w:b/>
                          <w:bCs/>
                        </w:rPr>
                        <w:t>memo</w:t>
                      </w:r>
                      <w:r w:rsidRPr="00C36A12">
                        <w:rPr>
                          <w:b/>
                          <w:bCs/>
                        </w:rPr>
                        <w:t xml:space="preserve"> itself </w:t>
                      </w:r>
                      <w:r w:rsidR="00487F32">
                        <w:rPr>
                          <w:b/>
                          <w:bCs/>
                        </w:rPr>
                        <w:br/>
                      </w:r>
                      <w:r w:rsidRPr="00C36A12">
                        <w:t>(Barr Engineering Co., Barr Engineering Michigan</w:t>
                      </w:r>
                      <w:r>
                        <w:t xml:space="preserve"> LLC</w:t>
                      </w:r>
                      <w:r w:rsidRPr="00C36A12">
                        <w:t>, or Barr Engineering and Environmental Science Canada Ltd.</w:t>
                      </w:r>
                      <w:r>
                        <w:t xml:space="preserve">; all should be shortened to Barr, </w:t>
                      </w:r>
                      <w:r w:rsidRPr="009237C9">
                        <w:rPr>
                          <w:u w:val="single"/>
                        </w:rPr>
                        <w:t>not Barr Engineering</w:t>
                      </w:r>
                      <w:r w:rsidRPr="00C36A12">
                        <w:t xml:space="preserve">). </w:t>
                      </w:r>
                    </w:p>
                    <w:p w14:paraId="1E165196" w14:textId="1C2E7DA4" w:rsidR="00C52E35" w:rsidRPr="00C36A12" w:rsidRDefault="00C52E35" w:rsidP="00E431A2">
                      <w:pPr>
                        <w:numPr>
                          <w:ilvl w:val="0"/>
                          <w:numId w:val="16"/>
                        </w:numPr>
                        <w:spacing w:after="80" w:line="240" w:lineRule="auto"/>
                        <w:ind w:left="270" w:hanging="270"/>
                      </w:pPr>
                      <w:r>
                        <w:rPr>
                          <w:b/>
                          <w:bCs/>
                        </w:rPr>
                        <w:t>S</w:t>
                      </w:r>
                      <w:r w:rsidRPr="00C36A12">
                        <w:rPr>
                          <w:b/>
                          <w:bCs/>
                        </w:rPr>
                        <w:t xml:space="preserve">elect the appropriate address in the footer. </w:t>
                      </w:r>
                      <w:r w:rsidRPr="00C36A12">
                        <w:t xml:space="preserve">Right-click anywhere </w:t>
                      </w:r>
                      <w:r w:rsidR="002D20C2">
                        <w:t>at</w:t>
                      </w:r>
                      <w:r w:rsidR="00C91FCB">
                        <w:t xml:space="preserve"> </w:t>
                      </w:r>
                      <w:r w:rsidRPr="00C36A12">
                        <w:t>the bottom of the page and choose Edit Footer; then left-click in the “Choose an item” field to select an address from the dropdown list.</w:t>
                      </w:r>
                    </w:p>
                    <w:p w14:paraId="5944A921" w14:textId="1229B499" w:rsidR="00C52E35" w:rsidRPr="00C36A12" w:rsidRDefault="00C52E35" w:rsidP="00E431A2">
                      <w:pPr>
                        <w:numPr>
                          <w:ilvl w:val="0"/>
                          <w:numId w:val="16"/>
                        </w:numPr>
                        <w:spacing w:after="80" w:line="240" w:lineRule="auto"/>
                        <w:ind w:left="270" w:hanging="270"/>
                      </w:pPr>
                      <w:r w:rsidRPr="005C05D5">
                        <w:rPr>
                          <w:b/>
                          <w:bCs/>
                          <w:highlight w:val="yellow"/>
                        </w:rPr>
                        <w:t>To ensure that the header on succeeding pages functions correctly</w:t>
                      </w:r>
                      <w:r w:rsidRPr="00C36A12">
                        <w:rPr>
                          <w:b/>
                          <w:bCs/>
                        </w:rPr>
                        <w:t xml:space="preserve">, </w:t>
                      </w:r>
                      <w:r w:rsidRPr="00C36A12">
                        <w:t>follow these instructions:</w:t>
                      </w:r>
                      <w:r w:rsidRPr="00C36A12">
                        <w:rPr>
                          <w:b/>
                          <w:bCs/>
                        </w:rPr>
                        <w:t xml:space="preserve"> </w:t>
                      </w:r>
                      <w:r w:rsidRPr="00C36A12">
                        <w:rPr>
                          <w:color w:val="C00000"/>
                        </w:rPr>
                        <w:t xml:space="preserve">Click ONCE in the </w:t>
                      </w:r>
                      <w:r w:rsidR="00FE5149">
                        <w:rPr>
                          <w:color w:val="C00000"/>
                        </w:rPr>
                        <w:t>To,</w:t>
                      </w:r>
                      <w:r w:rsidRPr="00C36A12">
                        <w:rPr>
                          <w:color w:val="C00000"/>
                        </w:rPr>
                        <w:t xml:space="preserve"> </w:t>
                      </w:r>
                      <w:r w:rsidR="00FE5149">
                        <w:rPr>
                          <w:color w:val="C00000"/>
                        </w:rPr>
                        <w:t>From, Subject, and Date</w:t>
                      </w:r>
                      <w:r w:rsidR="00FE5149" w:rsidRPr="00C36A12">
                        <w:rPr>
                          <w:color w:val="C00000"/>
                        </w:rPr>
                        <w:t xml:space="preserve"> </w:t>
                      </w:r>
                      <w:r w:rsidR="002D20C2">
                        <w:rPr>
                          <w:color w:val="C00000"/>
                        </w:rPr>
                        <w:t>fields</w:t>
                      </w:r>
                      <w:r w:rsidR="00FE5149" w:rsidRPr="00C36A12">
                        <w:rPr>
                          <w:color w:val="C00000"/>
                        </w:rPr>
                        <w:t xml:space="preserve"> and manually type </w:t>
                      </w:r>
                      <w:r w:rsidR="00FE5149">
                        <w:rPr>
                          <w:color w:val="C00000"/>
                        </w:rPr>
                        <w:t>pertinent information</w:t>
                      </w:r>
                      <w:r w:rsidR="00FE5149" w:rsidRPr="00C36A12">
                        <w:rPr>
                          <w:color w:val="C00000"/>
                        </w:rPr>
                        <w:t xml:space="preserve">. </w:t>
                      </w:r>
                      <w:r w:rsidRPr="00C36A12">
                        <w:rPr>
                          <w:color w:val="C00000"/>
                        </w:rPr>
                        <w:t xml:space="preserve">It’s important to </w:t>
                      </w:r>
                      <w:r w:rsidRPr="00FE5149">
                        <w:rPr>
                          <w:color w:val="C00000"/>
                          <w:u w:val="single"/>
                        </w:rPr>
                        <w:t>NOT</w:t>
                      </w:r>
                      <w:r w:rsidRPr="00C36A12">
                        <w:rPr>
                          <w:color w:val="C00000"/>
                        </w:rPr>
                        <w:t xml:space="preserve"> copy and paste text into either of those two fields</w:t>
                      </w:r>
                      <w:r>
                        <w:rPr>
                          <w:color w:val="C00000"/>
                        </w:rPr>
                        <w:t>.</w:t>
                      </w:r>
                      <w:r w:rsidRPr="00C36A12">
                        <w:t xml:space="preserve"> If you follow th</w:t>
                      </w:r>
                      <w:r>
                        <w:t>is</w:t>
                      </w:r>
                      <w:r w:rsidRPr="00C36A12">
                        <w:t xml:space="preserve"> procedure, </w:t>
                      </w:r>
                      <w:r>
                        <w:t>t</w:t>
                      </w:r>
                      <w:r w:rsidRPr="00C36A12">
                        <w:t>he headers on the following pages will automatically populate and update when you print, preview, or generate a PDF of your letter.</w:t>
                      </w:r>
                    </w:p>
                    <w:p w14:paraId="3A193553" w14:textId="77777777" w:rsidR="00C52E35" w:rsidRPr="00C36A12" w:rsidRDefault="00C52E35" w:rsidP="00E431A2">
                      <w:pPr>
                        <w:numPr>
                          <w:ilvl w:val="0"/>
                          <w:numId w:val="16"/>
                        </w:numPr>
                        <w:spacing w:after="80" w:line="240" w:lineRule="auto"/>
                        <w:ind w:left="270" w:hanging="270"/>
                      </w:pPr>
                      <w:r w:rsidRPr="00C36A12">
                        <w:rPr>
                          <w:b/>
                          <w:bCs/>
                        </w:rPr>
                        <w:t>Delete this box when you’re done.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0AA5" w:rsidRPr="00F843D6">
        <w:rPr>
          <w:rStyle w:val="MessageHeaderLabel"/>
          <w:noProof/>
        </w:rPr>
        <mc:AlternateContent>
          <mc:Choice Requires="wps">
            <w:drawing>
              <wp:anchor distT="228600" distB="228600" distL="228600" distR="228600" simplePos="0" relativeHeight="251661312" behindDoc="1" locked="0" layoutInCell="1" allowOverlap="1" wp14:anchorId="79639321" wp14:editId="0C702535">
                <wp:simplePos x="0" y="0"/>
                <wp:positionH relativeFrom="column">
                  <wp:posOffset>3047435</wp:posOffset>
                </wp:positionH>
                <wp:positionV relativeFrom="page">
                  <wp:posOffset>1320518</wp:posOffset>
                </wp:positionV>
                <wp:extent cx="3309620" cy="1166495"/>
                <wp:effectExtent l="0" t="0" r="24130" b="14605"/>
                <wp:wrapTight wrapText="bothSides">
                  <wp:wrapPolygon edited="0">
                    <wp:start x="0" y="0"/>
                    <wp:lineTo x="0" y="21518"/>
                    <wp:lineTo x="21633" y="21518"/>
                    <wp:lineTo x="21633" y="0"/>
                    <wp:lineTo x="0" y="0"/>
                  </wp:wrapPolygon>
                </wp:wrapTight>
                <wp:docPr id="608757666" name="Text Box 608757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9620" cy="11664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8615F3" w14:textId="77777777" w:rsidR="00CD0BB9" w:rsidRPr="00FE5149" w:rsidRDefault="00CD0BB9" w:rsidP="00871DAD">
                            <w:pPr>
                              <w:pStyle w:val="Certificationtext"/>
                              <w:rPr>
                                <w:b/>
                                <w:bCs/>
                              </w:rPr>
                            </w:pPr>
                            <w:r w:rsidRPr="00FE5149">
                              <w:rPr>
                                <w:b/>
                                <w:bCs/>
                              </w:rPr>
                              <w:t>Certification</w:t>
                            </w:r>
                          </w:p>
                          <w:sdt>
                            <w:sdtPr>
                              <w:alias w:val="Certification text"/>
                              <w:tag w:val="Certification text"/>
                              <w:id w:val="-1018238991"/>
                              <w:placeholder>
                                <w:docPart w:val="5D21DCDF4E054BC4B31691039D27BCB0"/>
                              </w:placeholder>
                              <w:temporary/>
                              <w:showingPlcHdr/>
                              <w:text/>
                            </w:sdtPr>
                            <w:sdtContent>
                              <w:p w14:paraId="6D5665B9" w14:textId="406ED88C" w:rsidR="00CD0BB9" w:rsidRPr="00CD0BB9" w:rsidRDefault="00CD0BB9" w:rsidP="00871DAD">
                                <w:pPr>
                                  <w:pStyle w:val="Certificationtext"/>
                                </w:pPr>
                                <w:r w:rsidRPr="00871DAD">
                                  <w:t>Click or tap here to enter text.</w:t>
                                </w:r>
                              </w:p>
                            </w:sdtContent>
                          </w:sdt>
                          <w:p w14:paraId="4354FBE1" w14:textId="3DF312BF" w:rsidR="00CD0BB9" w:rsidRPr="00CD0BB9" w:rsidRDefault="00CD0BB9" w:rsidP="00DA0AA5">
                            <w:pPr>
                              <w:pStyle w:val="CertificationSignature"/>
                              <w:tabs>
                                <w:tab w:val="left" w:pos="3420"/>
                                <w:tab w:val="left" w:pos="3510"/>
                                <w:tab w:val="left" w:pos="4824"/>
                              </w:tabs>
                              <w:rPr>
                                <w:u w:val="single"/>
                              </w:rPr>
                            </w:pPr>
                            <w:r w:rsidRPr="00871DAD">
                              <w:rPr>
                                <w:u w:val="single"/>
                              </w:rPr>
                              <w:tab/>
                            </w:r>
                            <w:r>
                              <w:tab/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 w:rsidR="00DA0AA5">
                              <w:rPr>
                                <w:u w:val="single"/>
                              </w:rPr>
                              <w:t>MM/DD/YYYY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2E4FCA9E" w14:textId="331436C1" w:rsidR="00CD0BB9" w:rsidRPr="00871DAD" w:rsidRDefault="00000000" w:rsidP="00DA0AA5">
                            <w:pPr>
                              <w:pStyle w:val="CertificationSignature"/>
                              <w:tabs>
                                <w:tab w:val="left" w:pos="3420"/>
                                <w:tab w:val="left" w:pos="3510"/>
                                <w:tab w:val="left" w:pos="5040"/>
                              </w:tabs>
                              <w:rPr>
                                <w:u w:val="single"/>
                              </w:rPr>
                            </w:pPr>
                            <w:sdt>
                              <w:sdtPr>
                                <w:alias w:val="PE/PG name"/>
                                <w:tag w:val="PE/PG name"/>
                                <w:id w:val="-1832138475"/>
                                <w:placeholder>
                                  <w:docPart w:val="338B141C7A3A4759948B6718983C1AE6"/>
                                </w:placeholder>
                                <w:temporary/>
                                <w:showingPlcHdr/>
                                <w:text/>
                              </w:sdtPr>
                              <w:sdtContent>
                                <w:r w:rsidR="00CD0BB9" w:rsidRPr="00FF49CA">
                                  <w:t>Click or tap here to enter text.</w:t>
                                </w:r>
                              </w:sdtContent>
                            </w:sdt>
                            <w:r w:rsidR="00CD0BB9" w:rsidRPr="007F579E">
                              <w:tab/>
                            </w:r>
                            <w:r w:rsidR="00FE5149">
                              <w:tab/>
                            </w:r>
                            <w:r w:rsidR="00CD0BB9" w:rsidRPr="007F579E">
                              <w:t>Date</w:t>
                            </w:r>
                          </w:p>
                          <w:p w14:paraId="25DB4A4F" w14:textId="7EB0F003" w:rsidR="00871DAD" w:rsidRPr="00871DAD" w:rsidRDefault="00CD0BB9" w:rsidP="00871DAD">
                            <w:pPr>
                              <w:pStyle w:val="CertificationSignature"/>
                              <w:tabs>
                                <w:tab w:val="left" w:pos="3600"/>
                                <w:tab w:val="left" w:pos="3780"/>
                                <w:tab w:val="left" w:pos="5040"/>
                              </w:tabs>
                              <w:rPr>
                                <w:u w:val="single"/>
                              </w:rPr>
                            </w:pPr>
                            <w:r w:rsidRPr="007F579E">
                              <w:t xml:space="preserve">PE #: </w:t>
                            </w:r>
                            <w:sdt>
                              <w:sdtPr>
                                <w:alias w:val="PE number"/>
                                <w:tag w:val="PE number"/>
                                <w:id w:val="-604415438"/>
                                <w:placeholder>
                                  <w:docPart w:val="5049658452424FF5A24567BCB039C038"/>
                                </w:placeholder>
                                <w:showingPlcHdr/>
                                <w:text/>
                              </w:sdtPr>
                              <w:sdtContent>
                                <w:r w:rsidR="00737001" w:rsidRPr="00FF49CA">
                                  <w:t>Click or tap here to enter text.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73152" tIns="76200" rIns="73152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39321" id="Text Box 608757666" o:spid="_x0000_s1027" type="#_x0000_t202" style="position:absolute;left:0;text-align:left;margin-left:239.95pt;margin-top:104pt;width:260.6pt;height:91.85pt;z-index:-251655168;visibility:visible;mso-wrap-style:square;mso-width-percent:0;mso-height-percent:0;mso-wrap-distance-left:18pt;mso-wrap-distance-top:18pt;mso-wrap-distance-right:18pt;mso-wrap-distance-bottom:18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" filled="f" strokeweight=".5pt">
                <v:textbox style="mso-fit-shape-to-text:t" inset="5.76pt,6pt,5.76pt,6pt">
                  <w:txbxContent>
                    <w:p w14:paraId="3D8615F3" w14:textId="77777777" w:rsidR="00CD0BB9" w:rsidRPr="00FE5149" w:rsidRDefault="00CD0BB9" w:rsidP="00871DAD">
                      <w:pPr>
                        <w:pStyle w:val="Certificationtext"/>
                        <w:rPr>
                          <w:b/>
                          <w:bCs/>
                        </w:rPr>
                      </w:pPr>
                      <w:r w:rsidRPr="00FE5149">
                        <w:rPr>
                          <w:b/>
                          <w:bCs/>
                        </w:rPr>
                        <w:t>Certification</w:t>
                      </w:r>
                    </w:p>
                    <w:sdt>
                      <w:sdtPr>
                        <w:alias w:val="Certification text"/>
                        <w:tag w:val="Certification text"/>
                        <w:id w:val="-1018238991"/>
                        <w:placeholder>
                          <w:docPart w:val="5D21DCDF4E054BC4B31691039D27BCB0"/>
                        </w:placeholder>
                        <w:temporary/>
                        <w:showingPlcHdr/>
                        <w:text/>
                      </w:sdtPr>
                      <w:sdtContent>
                        <w:p w14:paraId="6D5665B9" w14:textId="406ED88C" w:rsidR="00CD0BB9" w:rsidRPr="00CD0BB9" w:rsidRDefault="00CD0BB9" w:rsidP="00871DAD">
                          <w:pPr>
                            <w:pStyle w:val="Certificationtext"/>
                          </w:pPr>
                          <w:r w:rsidRPr="00871DAD">
                            <w:t>Click or tap here to enter text.</w:t>
                          </w:r>
                        </w:p>
                      </w:sdtContent>
                    </w:sdt>
                    <w:p w14:paraId="4354FBE1" w14:textId="3DF312BF" w:rsidR="00CD0BB9" w:rsidRPr="00CD0BB9" w:rsidRDefault="00CD0BB9" w:rsidP="00DA0AA5">
                      <w:pPr>
                        <w:pStyle w:val="CertificationSignature"/>
                        <w:tabs>
                          <w:tab w:val="left" w:pos="3420"/>
                          <w:tab w:val="left" w:pos="3510"/>
                          <w:tab w:val="left" w:pos="4824"/>
                        </w:tabs>
                        <w:rPr>
                          <w:u w:val="single"/>
                        </w:rPr>
                      </w:pPr>
                      <w:r w:rsidRPr="00871DAD">
                        <w:rPr>
                          <w:u w:val="single"/>
                        </w:rPr>
                        <w:tab/>
                      </w:r>
                      <w:r>
                        <w:tab/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 w:rsidR="00DA0AA5">
                        <w:rPr>
                          <w:u w:val="single"/>
                        </w:rPr>
                        <w:t>MM/DD/YYYY</w:t>
                      </w:r>
                      <w:r>
                        <w:rPr>
                          <w:u w:val="single"/>
                        </w:rPr>
                        <w:tab/>
                      </w:r>
                    </w:p>
                    <w:p w14:paraId="2E4FCA9E" w14:textId="331436C1" w:rsidR="00CD0BB9" w:rsidRPr="00871DAD" w:rsidRDefault="00000000" w:rsidP="00DA0AA5">
                      <w:pPr>
                        <w:pStyle w:val="CertificationSignature"/>
                        <w:tabs>
                          <w:tab w:val="left" w:pos="3420"/>
                          <w:tab w:val="left" w:pos="3510"/>
                          <w:tab w:val="left" w:pos="5040"/>
                        </w:tabs>
                        <w:rPr>
                          <w:u w:val="single"/>
                        </w:rPr>
                      </w:pPr>
                      <w:sdt>
                        <w:sdtPr>
                          <w:alias w:val="PE/PG name"/>
                          <w:tag w:val="PE/PG name"/>
                          <w:id w:val="-1832138475"/>
                          <w:placeholder>
                            <w:docPart w:val="338B141C7A3A4759948B6718983C1AE6"/>
                          </w:placeholder>
                          <w:temporary/>
                          <w:showingPlcHdr/>
                          <w:text/>
                        </w:sdtPr>
                        <w:sdtContent>
                          <w:r w:rsidR="00CD0BB9" w:rsidRPr="00FF49CA">
                            <w:t>Click or tap here to enter text.</w:t>
                          </w:r>
                        </w:sdtContent>
                      </w:sdt>
                      <w:r w:rsidR="00CD0BB9" w:rsidRPr="007F579E">
                        <w:tab/>
                      </w:r>
                      <w:r w:rsidR="00FE5149">
                        <w:tab/>
                      </w:r>
                      <w:r w:rsidR="00CD0BB9" w:rsidRPr="007F579E">
                        <w:t>Date</w:t>
                      </w:r>
                    </w:p>
                    <w:p w14:paraId="25DB4A4F" w14:textId="7EB0F003" w:rsidR="00871DAD" w:rsidRPr="00871DAD" w:rsidRDefault="00CD0BB9" w:rsidP="00871DAD">
                      <w:pPr>
                        <w:pStyle w:val="CertificationSignature"/>
                        <w:tabs>
                          <w:tab w:val="left" w:pos="3600"/>
                          <w:tab w:val="left" w:pos="3780"/>
                          <w:tab w:val="left" w:pos="5040"/>
                        </w:tabs>
                        <w:rPr>
                          <w:u w:val="single"/>
                        </w:rPr>
                      </w:pPr>
                      <w:r w:rsidRPr="007F579E">
                        <w:t xml:space="preserve">PE #: </w:t>
                      </w:r>
                      <w:sdt>
                        <w:sdtPr>
                          <w:alias w:val="PE number"/>
                          <w:tag w:val="PE number"/>
                          <w:id w:val="-604415438"/>
                          <w:placeholder>
                            <w:docPart w:val="5049658452424FF5A24567BCB039C038"/>
                          </w:placeholder>
                          <w:showingPlcHdr/>
                          <w:text/>
                        </w:sdtPr>
                        <w:sdtContent>
                          <w:r w:rsidR="00737001" w:rsidRPr="00FF49CA">
                            <w:t>Click or tap here to enter text.</w:t>
                          </w:r>
                        </w:sdtContent>
                      </w:sdt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EF262D" w:rsidRPr="00F843D6">
        <w:rPr>
          <w:rStyle w:val="MessageHeaderLabel"/>
        </w:rPr>
        <w:t>To:</w:t>
      </w:r>
      <w:r w:rsidR="00EF262D" w:rsidRPr="003F4279">
        <w:rPr>
          <w:rStyle w:val="MessageHeaderLabel"/>
        </w:rPr>
        <w:tab/>
      </w:r>
      <w:bookmarkStart w:id="0" w:name="To"/>
      <w:sdt>
        <w:sdtPr>
          <w:alias w:val="to"/>
          <w:tag w:val="to"/>
          <w:id w:val="477731368"/>
          <w:placeholder>
            <w:docPart w:val="9DDAA797ACEA4D2CB3B8C0F768D36FDA"/>
          </w:placeholder>
          <w:temporary/>
          <w:showingPlcHdr/>
          <w15:color w:val="FF0000"/>
        </w:sdtPr>
        <w:sdtContent>
          <w:r w:rsidR="00620F0D" w:rsidRPr="00DA0AA5">
            <w:rPr>
              <w:rFonts w:eastAsia="Cambria"/>
            </w:rPr>
            <w:t>Click or tap here to enter text.</w:t>
          </w:r>
        </w:sdtContent>
      </w:sdt>
    </w:p>
    <w:bookmarkEnd w:id="0"/>
    <w:p w14:paraId="4E1296CD" w14:textId="402C9722" w:rsidR="00EF262D" w:rsidRPr="00C56EAB" w:rsidRDefault="00EF262D" w:rsidP="003F4279">
      <w:pPr>
        <w:pStyle w:val="MessageHeader"/>
      </w:pPr>
      <w:r w:rsidRPr="003F4279">
        <w:rPr>
          <w:rStyle w:val="MessageHeaderLabel"/>
        </w:rPr>
        <w:t>From:</w:t>
      </w:r>
      <w:r w:rsidRPr="003F4279">
        <w:rPr>
          <w:rStyle w:val="MessageHeaderLabel"/>
        </w:rPr>
        <w:tab/>
      </w:r>
      <w:bookmarkStart w:id="1" w:name="From"/>
      <w:sdt>
        <w:sdtPr>
          <w:alias w:val="from"/>
          <w:tag w:val="from"/>
          <w:id w:val="-1942981061"/>
          <w:placeholder>
            <w:docPart w:val="1DDE904A84DD4C3FA45FF067DBC4C304"/>
          </w:placeholder>
          <w:temporary/>
          <w:showingPlcHdr/>
          <w15:color w:val="FF0000"/>
        </w:sdtPr>
        <w:sdtContent>
          <w:r w:rsidR="00620F0D" w:rsidRPr="00C56EAB">
            <w:rPr>
              <w:rFonts w:eastAsia="Cambria"/>
            </w:rPr>
            <w:t>Click or tap here to enter text.</w:t>
          </w:r>
        </w:sdtContent>
      </w:sdt>
    </w:p>
    <w:bookmarkEnd w:id="1"/>
    <w:p w14:paraId="3A301DF3" w14:textId="5396E356" w:rsidR="00EF262D" w:rsidRPr="00C56EAB" w:rsidRDefault="00EF262D" w:rsidP="003F4279">
      <w:pPr>
        <w:pStyle w:val="MessageHeader"/>
      </w:pPr>
      <w:r w:rsidRPr="00563E2D">
        <w:rPr>
          <w:rStyle w:val="MessageHeaderLabel"/>
        </w:rPr>
        <w:t>Subject:</w:t>
      </w:r>
      <w:r>
        <w:tab/>
      </w:r>
      <w:bookmarkStart w:id="2" w:name="Subject"/>
      <w:sdt>
        <w:sdtPr>
          <w:alias w:val="subject"/>
          <w:tag w:val="subject"/>
          <w:id w:val="908887104"/>
          <w:placeholder>
            <w:docPart w:val="CB412E4A83EC4EC3B6DF731DC2CB68A0"/>
          </w:placeholder>
          <w:temporary/>
          <w:showingPlcHdr/>
          <w15:color w:val="FF0000"/>
        </w:sdtPr>
        <w:sdtContent>
          <w:r w:rsidR="00620F0D" w:rsidRPr="00C56EAB">
            <w:rPr>
              <w:rFonts w:eastAsia="Cambria"/>
            </w:rPr>
            <w:t>Click or tap here to enter text.</w:t>
          </w:r>
        </w:sdtContent>
      </w:sdt>
    </w:p>
    <w:bookmarkEnd w:id="2"/>
    <w:p w14:paraId="62F9C732" w14:textId="5FF4A74E" w:rsidR="00EF262D" w:rsidRPr="00C56EAB" w:rsidRDefault="00EF262D" w:rsidP="003F4279">
      <w:pPr>
        <w:pStyle w:val="MessageHeader"/>
      </w:pPr>
      <w:r w:rsidRPr="00563E2D">
        <w:rPr>
          <w:rStyle w:val="MessageHeaderLabel"/>
        </w:rPr>
        <w:t>Date:</w:t>
      </w:r>
      <w:r>
        <w:tab/>
      </w:r>
      <w:bookmarkStart w:id="3" w:name="Date"/>
      <w:sdt>
        <w:sdtPr>
          <w:alias w:val="date"/>
          <w:tag w:val="date"/>
          <w:id w:val="-737943367"/>
          <w:placeholder>
            <w:docPart w:val="D0286911A8854B71B2BD7514A2849816"/>
          </w:placeholder>
          <w:temporary/>
          <w:showingPlcHdr/>
          <w15:color w:val="FF0000"/>
        </w:sdtPr>
        <w:sdtContent>
          <w:r w:rsidR="00620F0D" w:rsidRPr="00C56EAB">
            <w:rPr>
              <w:rFonts w:eastAsia="Cambria"/>
            </w:rPr>
            <w:t>Click or tap here to enter text.</w:t>
          </w:r>
        </w:sdtContent>
      </w:sdt>
    </w:p>
    <w:p w14:paraId="235BB3CA" w14:textId="59263455" w:rsidR="00EF262D" w:rsidRPr="00C56EAB" w:rsidRDefault="00EF262D" w:rsidP="003F4279">
      <w:pPr>
        <w:pStyle w:val="MessageHeader"/>
      </w:pPr>
      <w:bookmarkStart w:id="4" w:name="Project"/>
      <w:bookmarkEnd w:id="3"/>
      <w:r w:rsidRPr="00563E2D">
        <w:rPr>
          <w:rStyle w:val="MessageHeaderLabel"/>
        </w:rPr>
        <w:t>Project:</w:t>
      </w:r>
      <w:r w:rsidRPr="00431CAD">
        <w:rPr>
          <w:rStyle w:val="MessageHeaderLabel"/>
        </w:rPr>
        <w:tab/>
      </w:r>
      <w:sdt>
        <w:sdtPr>
          <w:alias w:val="project"/>
          <w:tag w:val="project"/>
          <w:id w:val="1066223746"/>
          <w:placeholder>
            <w:docPart w:val="F477AE7224904E9EA0DCF198F681B855"/>
          </w:placeholder>
          <w:temporary/>
          <w:showingPlcHdr/>
          <w15:color w:val="FF0000"/>
        </w:sdtPr>
        <w:sdtContent>
          <w:r w:rsidR="00620F0D" w:rsidRPr="00C56EAB">
            <w:rPr>
              <w:rFonts w:eastAsia="Cambria"/>
            </w:rPr>
            <w:t>Click or tap here to enter text.</w:t>
          </w:r>
        </w:sdtContent>
      </w:sdt>
    </w:p>
    <w:p w14:paraId="100D1212" w14:textId="32254D17" w:rsidR="00EF262D" w:rsidRDefault="00EF262D" w:rsidP="003F4279">
      <w:pPr>
        <w:pStyle w:val="MessageHeader"/>
      </w:pPr>
      <w:bookmarkStart w:id="5" w:name="Copy"/>
      <w:bookmarkEnd w:id="4"/>
      <w:r w:rsidRPr="00563E2D">
        <w:rPr>
          <w:rStyle w:val="MessageHeaderLabel"/>
        </w:rPr>
        <w:t>c:</w:t>
      </w:r>
      <w:r>
        <w:tab/>
      </w:r>
      <w:sdt>
        <w:sdtPr>
          <w:alias w:val="copy to"/>
          <w:tag w:val="copy to"/>
          <w:id w:val="-1231385545"/>
          <w:placeholder>
            <w:docPart w:val="842E771D9E2449E0BAC68FAAC5B19E46"/>
          </w:placeholder>
          <w:temporary/>
          <w:showingPlcHdr/>
          <w15:color w:val="FF0000"/>
        </w:sdtPr>
        <w:sdtContent>
          <w:r w:rsidR="00C56EAB" w:rsidRPr="00B933CA">
            <w:t>Click or tap here to enter text.</w:t>
          </w:r>
        </w:sdtContent>
      </w:sdt>
    </w:p>
    <w:bookmarkEnd w:id="5"/>
    <w:p w14:paraId="39D21B88" w14:textId="5F71799C" w:rsidR="00612DC5" w:rsidRDefault="00000000" w:rsidP="00C672BF">
      <w:sdt>
        <w:sdtPr>
          <w:id w:val="1344434220"/>
          <w:placeholder>
            <w:docPart w:val="E00FAD8DC9894703BF2B0DE0D88F4EC6"/>
          </w:placeholder>
          <w:temporary/>
          <w:showingPlcHdr/>
          <w15:color w:val="FF0000"/>
        </w:sdtPr>
        <w:sdtContent>
          <w:r w:rsidR="00620F0D" w:rsidRPr="00B933CA">
            <w:rPr>
              <w:rFonts w:eastAsia="Cambria"/>
            </w:rPr>
            <w:t>Click or tap here to enter text.</w:t>
          </w:r>
        </w:sdtContent>
      </w:sdt>
    </w:p>
    <w:sectPr w:rsidR="00612DC5" w:rsidSect="00BB1E2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915D7" w14:textId="77777777" w:rsidR="00DD2784" w:rsidRDefault="00DD2784" w:rsidP="00D33117">
      <w:r>
        <w:separator/>
      </w:r>
    </w:p>
  </w:endnote>
  <w:endnote w:type="continuationSeparator" w:id="0">
    <w:p w14:paraId="5BB51277" w14:textId="77777777" w:rsidR="00DD2784" w:rsidRDefault="00DD2784" w:rsidP="00D33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Demi"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55195" w14:textId="77777777" w:rsidR="005318D0" w:rsidRDefault="005318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0564" w14:textId="77777777" w:rsidR="00487F32" w:rsidRPr="00655B39" w:rsidRDefault="00487F32" w:rsidP="00487F32">
    <w:pPr>
      <w:pStyle w:val="Footer"/>
    </w:pPr>
    <w:fldSimple w:instr=" FILENAME  \p  \* MERGEFORMAT ">
      <w:r>
        <w:rPr>
          <w:noProof/>
        </w:rPr>
        <w:t>Document4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ED650" w14:textId="5635A5DD" w:rsidR="00BC735D" w:rsidRPr="000E3A7A" w:rsidRDefault="00BC735D" w:rsidP="00DF60D9">
    <w:pPr>
      <w:pStyle w:val="Office"/>
      <w:rPr>
        <w:sz w:val="2"/>
        <w:szCs w:val="2"/>
      </w:rPr>
    </w:pPr>
  </w:p>
  <w:p w14:paraId="0220949B" w14:textId="196A3DD8" w:rsidR="00AF3412" w:rsidRPr="00540354" w:rsidRDefault="00000000" w:rsidP="00540354">
    <w:pPr>
      <w:pStyle w:val="Office"/>
      <w:tabs>
        <w:tab w:val="left" w:pos="4680"/>
      </w:tabs>
      <w:jc w:val="left"/>
      <w:rPr>
        <w:b w:val="0"/>
        <w:color w:val="182836" w:themeColor="accent6"/>
        <w:sz w:val="20"/>
      </w:rPr>
    </w:pPr>
    <w:sdt>
      <w:sdtPr>
        <w:rPr>
          <w:color w:val="182836" w:themeColor="accent6"/>
          <w:sz w:val="18"/>
        </w:rPr>
        <w:id w:val="1016815513"/>
        <w:placeholder>
          <w:docPart w:val="0762CFFBF9F14DAF9A7E921094E4D4ED"/>
        </w:placeholder>
        <w:showingPlcHdr/>
        <w15:color w:val="FF0000"/>
        <w:comboBox>
          <w:listItem w:value="Choose an item."/>
          <w:listItem w:displayText="320 Osuna Road NE, Suite G-4 Albuquerque, NM 87107 | 505.954.1570" w:value="320 Osuna Road NE, Suite G-4 Albuquerque, NM 87107 | 505.954.1570"/>
          <w:listItem w:displayText="1000 Oakbrook Drive, Suite 100, Ann Arbor, MI  48104 | 734.922.4400" w:value="1000 Oakbrook Drive, Suite 100, Ann Arbor, MI  48104 | 734.922.4400"/>
          <w:listItem w:displayText=" 4585 Coleman Street, Suite 210, Bismarck, ND 58503 | 701.255.5460" w:value=" 4585 Coleman Street, Suite 210, Bismarck, ND 58503 | 701.255.5460"/>
          <w:listItem w:displayText="1000 7th Avenue SW, Suite 450 Calgary, AB T2P 5L5 | 403.592.8300" w:value="1000 7th Avenue SW, Suite 450 Calgary, AB T2P 5L5 | 403.592.8300"/>
          <w:listItem w:displayText="225 East 16th Avenue, Suite 500, Denver, CO 80203 | 800.632.2277" w:value="225 East 16th Avenue, Suite 500, Denver, CO 80203 | 800.632.2277"/>
          <w:listItem w:displayText="776 East Second Avenue Durango, CO 81301 | 970.382.7256" w:value="776 East Second Avenue Durango, CO 81301 | 970.382.7256"/>
          <w:listItem w:displayText="325 South Lake Avenue, Duluth, MN  55802 | 218.529.8200" w:value="325 South Lake Avenue, Duluth, MN  55802 | 218.529.8200"/>
          <w:listItem w:displayText="4801 North Butler, Suite 15101 Farmington, NM 87401 | 505.327.3088" w:value="4801 North Butler, Suite 15101 Farmington, NM 87401 | 505.327.3088"/>
          <w:listItem w:displayText="2950 East Harmony Road, Suite 265, Fort Collins, CO 80528 | 970.207.9648" w:value="2950 East Harmony Road, Suite 265, Fort Collins, CO 80528 | 970.207.9648"/>
          <w:listItem w:displayText="3033 Orchard Vista Drive SE, Suite 200, Grand Rapids, MI 49546 | 616.512.7000" w:value="3033 Orchard Vista Drive SE, Suite 200, Grand Rapids, MI 49546 | 616.512.7000"/>
          <w:listItem w:displayText="3128 14th Avenue East, Hibbing, MN 55746 | 218.262.8600" w:value="3128 14th Avenue East, Hibbing, MN 55746 | 218.262.8600"/>
          <w:listItem w:displayText="1001 Diamond Ridge, Suite 1100, Jefferson City, MO  65109 | 573.638.5000" w:value="1001 Diamond Ridge, Suite 1100, Jefferson City, MO  65109 | 573.638.5000"/>
          <w:listItem w:displayText="4300 MarketPointe Drive, Suite 200, Minneapolis, MN 55435 | 952.832.2600" w:value="4300 MarketPointe Drive, Suite 200, Minneapolis, MN 55435 | 952.832.2600"/>
          <w:listItem w:displayText="170 South Main Street, Suite 500, Salt Lake City, UT 84101 | 801.333.8400" w:value="170 South Main Street, Suite 500, Salt Lake City, UT 84101 | 801.333.8400"/>
          <w:listItem w:displayText="200 First Avenue West, Suite 500, Seattle, WA 98119 | 206.378.1364" w:value="200 First Avenue West, Suite 500, Seattle, WA 98119 | 206.378.1364"/>
        </w:comboBox>
      </w:sdtPr>
      <w:sdtContent>
        <w:r w:rsidR="009E696F" w:rsidRPr="00774B53">
          <w:t>Choose an item.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C4294" w14:textId="77777777" w:rsidR="00DD2784" w:rsidRDefault="00DD2784" w:rsidP="00D33117">
      <w:r>
        <w:separator/>
      </w:r>
    </w:p>
  </w:footnote>
  <w:footnote w:type="continuationSeparator" w:id="0">
    <w:p w14:paraId="404E69E7" w14:textId="77777777" w:rsidR="00DD2784" w:rsidRDefault="00DD2784" w:rsidP="00D331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BC3B8" w14:textId="77777777" w:rsidR="005318D0" w:rsidRDefault="005318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A61F1" w14:textId="77777777" w:rsidR="00345E7E" w:rsidRPr="00DA0AA5" w:rsidRDefault="003F4279" w:rsidP="00345E7E">
    <w:pPr>
      <w:pStyle w:val="Header"/>
    </w:pPr>
    <w:r w:rsidRPr="00620F0D">
      <w:rPr>
        <w:rStyle w:val="MessageHeaderLabel"/>
        <w:b w:val="0"/>
        <w:sz w:val="16"/>
      </w:rPr>
      <w:t>To:</w:t>
    </w:r>
    <w:r w:rsidRPr="00620F0D">
      <w:rPr>
        <w:rStyle w:val="MessageHeaderLabel"/>
        <w:b w:val="0"/>
        <w:sz w:val="16"/>
      </w:rPr>
      <w:tab/>
    </w:r>
    <w:r w:rsidRPr="00620F0D">
      <w:rPr>
        <w:rStyle w:val="MessageHeaderLabel"/>
        <w:b w:val="0"/>
        <w:sz w:val="16"/>
      </w:rPr>
      <w:fldChar w:fldCharType="begin"/>
    </w:r>
    <w:r w:rsidRPr="00620F0D">
      <w:rPr>
        <w:rStyle w:val="MessageHeaderLabel"/>
        <w:b w:val="0"/>
        <w:sz w:val="16"/>
      </w:rPr>
      <w:instrText xml:space="preserve"> REF To \h  \* MERGEFORMAT </w:instrText>
    </w:r>
    <w:r w:rsidRPr="00620F0D">
      <w:rPr>
        <w:rStyle w:val="MessageHeaderLabel"/>
        <w:b w:val="0"/>
        <w:sz w:val="16"/>
      </w:rPr>
    </w:r>
    <w:r w:rsidRPr="00620F0D">
      <w:rPr>
        <w:rStyle w:val="MessageHeaderLabel"/>
        <w:b w:val="0"/>
        <w:sz w:val="16"/>
      </w:rPr>
      <w:fldChar w:fldCharType="separate"/>
    </w:r>
    <w:sdt>
      <w:sdtPr>
        <w:rPr>
          <w:rStyle w:val="MessageHeaderLabel"/>
          <w:b w:val="0"/>
          <w:sz w:val="16"/>
        </w:rPr>
        <w:alias w:val="to"/>
        <w:tag w:val="to"/>
        <w:id w:val="-1914924586"/>
        <w:placeholder>
          <w:docPart w:val="25D2AC78D97647C4B3384B4D3634B52B"/>
        </w:placeholder>
        <w:temporary/>
        <w:showingPlcHdr/>
        <w15:color w:val="FF0000"/>
      </w:sdtPr>
      <w:sdtContent>
        <w:r w:rsidR="00345E7E" w:rsidRPr="00345E7E">
          <w:rPr>
            <w:rStyle w:val="MessageHeaderLabel"/>
            <w:b w:val="0"/>
            <w:sz w:val="16"/>
          </w:rPr>
          <w:t>Click or tap here to</w:t>
        </w:r>
        <w:r w:rsidR="00345E7E" w:rsidRPr="00345E7E">
          <w:t xml:space="preserve"> enter text.</w:t>
        </w:r>
      </w:sdtContent>
    </w:sdt>
  </w:p>
  <w:p w14:paraId="777FC3A5" w14:textId="77777777" w:rsidR="00345E7E" w:rsidRPr="00C56EAB" w:rsidRDefault="003F4279" w:rsidP="00345E7E">
    <w:pPr>
      <w:pStyle w:val="Header"/>
    </w:pPr>
    <w:r w:rsidRPr="00620F0D">
      <w:rPr>
        <w:rStyle w:val="MessageHeaderLabel"/>
        <w:b w:val="0"/>
        <w:sz w:val="16"/>
      </w:rPr>
      <w:fldChar w:fldCharType="end"/>
    </w:r>
    <w:r w:rsidRPr="00620F0D">
      <w:rPr>
        <w:rStyle w:val="MessageHeaderLabel"/>
        <w:b w:val="0"/>
        <w:sz w:val="16"/>
      </w:rPr>
      <w:t>From:</w:t>
    </w:r>
    <w:r w:rsidRPr="00620F0D">
      <w:rPr>
        <w:rStyle w:val="MessageHeaderLabel"/>
        <w:b w:val="0"/>
        <w:sz w:val="16"/>
      </w:rPr>
      <w:tab/>
    </w:r>
    <w:r w:rsidRPr="00620F0D">
      <w:rPr>
        <w:rStyle w:val="MessageHeaderLabel"/>
        <w:b w:val="0"/>
        <w:sz w:val="16"/>
      </w:rPr>
      <w:fldChar w:fldCharType="begin"/>
    </w:r>
    <w:r w:rsidRPr="00620F0D">
      <w:rPr>
        <w:rStyle w:val="MessageHeaderLabel"/>
        <w:b w:val="0"/>
        <w:sz w:val="16"/>
      </w:rPr>
      <w:instrText xml:space="preserve"> REF From \h  \* MERGEFORMAT </w:instrText>
    </w:r>
    <w:r w:rsidRPr="00620F0D">
      <w:rPr>
        <w:rStyle w:val="MessageHeaderLabel"/>
        <w:b w:val="0"/>
        <w:sz w:val="16"/>
      </w:rPr>
    </w:r>
    <w:r w:rsidRPr="00620F0D">
      <w:rPr>
        <w:rStyle w:val="MessageHeaderLabel"/>
        <w:b w:val="0"/>
        <w:sz w:val="16"/>
      </w:rPr>
      <w:fldChar w:fldCharType="separate"/>
    </w:r>
    <w:sdt>
      <w:sdtPr>
        <w:rPr>
          <w:rStyle w:val="MessageHeaderLabel"/>
          <w:b w:val="0"/>
          <w:sz w:val="16"/>
        </w:rPr>
        <w:alias w:val="from"/>
        <w:tag w:val="from"/>
        <w:id w:val="-942230100"/>
        <w:placeholder>
          <w:docPart w:val="2B0148BD115249BD888E4C1452C2D929"/>
        </w:placeholder>
        <w:temporary/>
        <w:showingPlcHdr/>
        <w15:color w:val="FF0000"/>
      </w:sdtPr>
      <w:sdtContent>
        <w:r w:rsidR="00345E7E" w:rsidRPr="00345E7E">
          <w:rPr>
            <w:rStyle w:val="MessageHeaderLabel"/>
            <w:b w:val="0"/>
            <w:sz w:val="16"/>
          </w:rPr>
          <w:t>Click or tap here to</w:t>
        </w:r>
        <w:r w:rsidR="00345E7E" w:rsidRPr="00345E7E">
          <w:t xml:space="preserve"> enter text.</w:t>
        </w:r>
      </w:sdtContent>
    </w:sdt>
  </w:p>
  <w:p w14:paraId="6328E9CC" w14:textId="77777777" w:rsidR="00345E7E" w:rsidRPr="00C56EAB" w:rsidRDefault="003F4279" w:rsidP="00345E7E">
    <w:pPr>
      <w:pStyle w:val="Header"/>
    </w:pPr>
    <w:r w:rsidRPr="00620F0D">
      <w:rPr>
        <w:rStyle w:val="MessageHeaderLabel"/>
        <w:b w:val="0"/>
        <w:sz w:val="16"/>
      </w:rPr>
      <w:fldChar w:fldCharType="end"/>
    </w:r>
    <w:r w:rsidRPr="00620F0D">
      <w:rPr>
        <w:rStyle w:val="MessageHeaderLabel"/>
        <w:b w:val="0"/>
        <w:sz w:val="16"/>
      </w:rPr>
      <w:t>Subject:</w:t>
    </w:r>
    <w:r w:rsidRPr="00620F0D">
      <w:rPr>
        <w:rStyle w:val="MessageHeaderLabel"/>
        <w:b w:val="0"/>
        <w:sz w:val="16"/>
      </w:rPr>
      <w:tab/>
    </w:r>
    <w:r w:rsidRPr="00620F0D">
      <w:rPr>
        <w:rStyle w:val="MessageHeaderLabel"/>
        <w:b w:val="0"/>
        <w:sz w:val="16"/>
      </w:rPr>
      <w:fldChar w:fldCharType="begin"/>
    </w:r>
    <w:r w:rsidRPr="00620F0D">
      <w:rPr>
        <w:rStyle w:val="MessageHeaderLabel"/>
        <w:b w:val="0"/>
        <w:sz w:val="16"/>
      </w:rPr>
      <w:instrText xml:space="preserve"> REF Subject \h  \* MERGEFORMAT </w:instrText>
    </w:r>
    <w:r w:rsidRPr="00620F0D">
      <w:rPr>
        <w:rStyle w:val="MessageHeaderLabel"/>
        <w:b w:val="0"/>
        <w:sz w:val="16"/>
      </w:rPr>
    </w:r>
    <w:r w:rsidRPr="00620F0D">
      <w:rPr>
        <w:rStyle w:val="MessageHeaderLabel"/>
        <w:b w:val="0"/>
        <w:sz w:val="16"/>
      </w:rPr>
      <w:fldChar w:fldCharType="separate"/>
    </w:r>
    <w:sdt>
      <w:sdtPr>
        <w:alias w:val="subject"/>
        <w:tag w:val="subject"/>
        <w:id w:val="-855580872"/>
        <w:placeholder>
          <w:docPart w:val="63E947276BC94B88848A6B1193060EA9"/>
        </w:placeholder>
        <w:temporary/>
        <w:showingPlcHdr/>
        <w15:color w:val="FF0000"/>
      </w:sdtPr>
      <w:sdtContent>
        <w:r w:rsidR="00345E7E" w:rsidRPr="00C56EAB">
          <w:rPr>
            <w:rFonts w:eastAsia="Cambria"/>
          </w:rPr>
          <w:t>Click or tap here to</w:t>
        </w:r>
        <w:r w:rsidR="00345E7E" w:rsidRPr="00345E7E">
          <w:t xml:space="preserve"> enter text.</w:t>
        </w:r>
      </w:sdtContent>
    </w:sdt>
  </w:p>
  <w:p w14:paraId="08820DCE" w14:textId="77777777" w:rsidR="00345E7E" w:rsidRPr="00C56EAB" w:rsidRDefault="003F4279" w:rsidP="00345E7E">
    <w:pPr>
      <w:pStyle w:val="Header"/>
      <w:pBdr>
        <w:bottom w:val="single" w:sz="4" w:space="1" w:color="auto"/>
      </w:pBdr>
    </w:pPr>
    <w:r w:rsidRPr="00620F0D">
      <w:rPr>
        <w:rStyle w:val="MessageHeaderLabel"/>
        <w:b w:val="0"/>
        <w:sz w:val="16"/>
      </w:rPr>
      <w:fldChar w:fldCharType="end"/>
    </w:r>
    <w:r w:rsidRPr="00620F0D">
      <w:rPr>
        <w:rStyle w:val="MessageHeaderLabel"/>
        <w:b w:val="0"/>
        <w:sz w:val="16"/>
      </w:rPr>
      <w:t>Date:</w:t>
    </w:r>
    <w:r w:rsidRPr="00620F0D">
      <w:rPr>
        <w:rStyle w:val="MessageHeaderLabel"/>
        <w:b w:val="0"/>
        <w:sz w:val="16"/>
      </w:rPr>
      <w:tab/>
    </w:r>
    <w:r w:rsidRPr="00620F0D">
      <w:rPr>
        <w:rStyle w:val="MessageHeaderLabel"/>
        <w:b w:val="0"/>
        <w:sz w:val="16"/>
      </w:rPr>
      <w:fldChar w:fldCharType="begin"/>
    </w:r>
    <w:r w:rsidRPr="00620F0D">
      <w:rPr>
        <w:rStyle w:val="MessageHeaderLabel"/>
        <w:b w:val="0"/>
        <w:sz w:val="16"/>
      </w:rPr>
      <w:instrText xml:space="preserve"> REF Date \h  \* MERGEFORMAT </w:instrText>
    </w:r>
    <w:r w:rsidRPr="00620F0D">
      <w:rPr>
        <w:rStyle w:val="MessageHeaderLabel"/>
        <w:b w:val="0"/>
        <w:sz w:val="16"/>
      </w:rPr>
    </w:r>
    <w:r w:rsidRPr="00620F0D">
      <w:rPr>
        <w:rStyle w:val="MessageHeaderLabel"/>
        <w:b w:val="0"/>
        <w:sz w:val="16"/>
      </w:rPr>
      <w:fldChar w:fldCharType="separate"/>
    </w:r>
    <w:sdt>
      <w:sdtPr>
        <w:alias w:val="date"/>
        <w:tag w:val="date"/>
        <w:id w:val="-2080903085"/>
        <w:placeholder>
          <w:docPart w:val="C3DDA1A3DB324C7C9DCF5EE58A669B34"/>
        </w:placeholder>
        <w:temporary/>
        <w:showingPlcHdr/>
        <w15:color w:val="FF0000"/>
      </w:sdtPr>
      <w:sdtContent>
        <w:r w:rsidR="00345E7E" w:rsidRPr="00C56EAB">
          <w:rPr>
            <w:rFonts w:eastAsia="Cambria"/>
          </w:rPr>
          <w:t>Click or tap here to</w:t>
        </w:r>
        <w:r w:rsidR="00345E7E" w:rsidRPr="00345E7E">
          <w:t xml:space="preserve"> enter text.</w:t>
        </w:r>
      </w:sdtContent>
    </w:sdt>
  </w:p>
  <w:p w14:paraId="48693F4D" w14:textId="77777777" w:rsidR="003F4279" w:rsidRPr="00620F0D" w:rsidRDefault="003F4279" w:rsidP="00620F0D">
    <w:pPr>
      <w:pStyle w:val="Header"/>
      <w:pBdr>
        <w:bottom w:val="single" w:sz="4" w:space="1" w:color="auto"/>
      </w:pBdr>
      <w:rPr>
        <w:rStyle w:val="MessageHeaderLabel"/>
        <w:b w:val="0"/>
        <w:sz w:val="16"/>
      </w:rPr>
    </w:pPr>
    <w:r w:rsidRPr="00620F0D">
      <w:rPr>
        <w:rStyle w:val="MessageHeaderLabel"/>
        <w:b w:val="0"/>
        <w:sz w:val="16"/>
      </w:rPr>
      <w:fldChar w:fldCharType="end"/>
    </w:r>
    <w:r w:rsidRPr="00620F0D">
      <w:rPr>
        <w:rStyle w:val="MessageHeaderLabel"/>
        <w:b w:val="0"/>
        <w:sz w:val="16"/>
      </w:rPr>
      <w:t>Page:</w:t>
    </w:r>
    <w:r w:rsidRPr="00620F0D">
      <w:rPr>
        <w:rStyle w:val="MessageHeaderLabel"/>
        <w:b w:val="0"/>
        <w:sz w:val="16"/>
      </w:rPr>
      <w:tab/>
    </w:r>
    <w:r w:rsidRPr="00620F0D">
      <w:rPr>
        <w:rStyle w:val="MessageHeaderLabel"/>
        <w:b w:val="0"/>
        <w:sz w:val="16"/>
      </w:rPr>
      <w:fldChar w:fldCharType="begin"/>
    </w:r>
    <w:r w:rsidRPr="00620F0D">
      <w:rPr>
        <w:rStyle w:val="MessageHeaderLabel"/>
        <w:b w:val="0"/>
        <w:sz w:val="16"/>
      </w:rPr>
      <w:instrText xml:space="preserve"> PAGE   \* MERGEFORMAT </w:instrText>
    </w:r>
    <w:r w:rsidRPr="00620F0D">
      <w:rPr>
        <w:rStyle w:val="MessageHeaderLabel"/>
        <w:b w:val="0"/>
        <w:sz w:val="16"/>
      </w:rPr>
      <w:fldChar w:fldCharType="separate"/>
    </w:r>
    <w:r w:rsidR="00E4301D" w:rsidRPr="00620F0D">
      <w:rPr>
        <w:rStyle w:val="MessageHeaderLabel"/>
        <w:b w:val="0"/>
        <w:sz w:val="16"/>
      </w:rPr>
      <w:t>2</w:t>
    </w:r>
    <w:r w:rsidRPr="00620F0D">
      <w:rPr>
        <w:rStyle w:val="MessageHeaderLabel"/>
        <w:b w:val="0"/>
        <w:sz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D2976" w14:textId="2A9012F5" w:rsidR="00C52E35" w:rsidRPr="0077750D" w:rsidRDefault="00BB1E2E" w:rsidP="00C52E35">
    <w:pPr>
      <w:pStyle w:val="Header"/>
      <w:tabs>
        <w:tab w:val="clear" w:pos="8640"/>
        <w:tab w:val="right" w:pos="9360"/>
      </w:tabs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1ED2E5C" wp14:editId="728A92E5">
              <wp:simplePos x="0" y="0"/>
              <wp:positionH relativeFrom="column">
                <wp:posOffset>-937070</wp:posOffset>
              </wp:positionH>
              <wp:positionV relativeFrom="paragraph">
                <wp:posOffset>-375920</wp:posOffset>
              </wp:positionV>
              <wp:extent cx="7789333" cy="925689"/>
              <wp:effectExtent l="0" t="0" r="21590" b="2730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9333" cy="925689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DD85D6C" id="Rectangle 2" o:spid="_x0000_s1026" style="position:absolute;margin-left:-73.8pt;margin-top:-29.6pt;width:613.35pt;height:72.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" fillcolor="#047cc2 [3215]" strokecolor="#047cc2 [3215]" strokeweight="2pt"/>
          </w:pict>
        </mc:Fallback>
      </mc:AlternateContent>
    </w:r>
    <w:r w:rsidR="00C52E35">
      <w:rPr>
        <w:noProof/>
        <w:sz w:val="20"/>
      </w:rPr>
      <w:drawing>
        <wp:inline distT="0" distB="0" distL="0" distR="0" wp14:anchorId="234C7640" wp14:editId="03D04013">
          <wp:extent cx="1353315" cy="228600"/>
          <wp:effectExtent l="0" t="0" r="0" b="0"/>
          <wp:docPr id="1" name="Picture 1" descr="A blue letter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ue letter on a black background&#10;&#10;Description automatically generated"/>
                  <pic:cNvPicPr/>
                </pic:nvPicPr>
                <pic:blipFill>
                  <a:blip r:embed="rId1">
                    <a:biLevel thresh="2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3315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43DE0" w:rsidRPr="00E43DE0">
      <w:rPr>
        <w:b/>
        <w:bCs/>
        <w:color w:val="FFFFFF" w:themeColor="background1"/>
        <w:sz w:val="24"/>
      </w:rPr>
      <w:t xml:space="preserve"> </w:t>
    </w:r>
    <w:r w:rsidR="00E43DE0">
      <w:rPr>
        <w:b/>
        <w:bCs/>
        <w:color w:val="FFFFFF" w:themeColor="background1"/>
        <w:sz w:val="24"/>
      </w:rPr>
      <w:tab/>
    </w:r>
    <w:r w:rsidR="00E43DE0">
      <w:rPr>
        <w:b/>
        <w:bCs/>
        <w:color w:val="FFFFFF" w:themeColor="background1"/>
        <w:sz w:val="24"/>
      </w:rPr>
      <w:tab/>
    </w:r>
    <w:r w:rsidR="00E43DE0" w:rsidRPr="00E43DE0">
      <w:rPr>
        <w:b/>
        <w:bCs/>
        <w:color w:val="FFFFFF" w:themeColor="background1"/>
        <w:sz w:val="28"/>
        <w:szCs w:val="28"/>
      </w:rPr>
      <w:t>barr.</w:t>
    </w:r>
    <w:r w:rsidR="00E43DE0" w:rsidRPr="001A7512">
      <w:rPr>
        <w:b/>
        <w:bCs/>
        <w:color w:val="FFFFFF" w:themeColor="background1"/>
        <w:sz w:val="28"/>
        <w:szCs w:val="22"/>
      </w:rPr>
      <w:t>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706E"/>
    <w:multiLevelType w:val="multilevel"/>
    <w:tmpl w:val="0E6A558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16E5283"/>
    <w:multiLevelType w:val="hybridMultilevel"/>
    <w:tmpl w:val="73C6E124"/>
    <w:lvl w:ilvl="0" w:tplc="203A9B5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1DFF6F97"/>
    <w:multiLevelType w:val="hybridMultilevel"/>
    <w:tmpl w:val="712AC558"/>
    <w:lvl w:ilvl="0" w:tplc="E74876A4">
      <w:start w:val="1"/>
      <w:numFmt w:val="bullet"/>
      <w:pStyle w:val="Bulletslevel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3687BC">
      <w:start w:val="1"/>
      <w:numFmt w:val="bullet"/>
      <w:pStyle w:val="Bullets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A92CF92">
      <w:start w:val="1"/>
      <w:numFmt w:val="bullet"/>
      <w:pStyle w:val="Bullets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F00A6E"/>
    <w:multiLevelType w:val="multilevel"/>
    <w:tmpl w:val="8EC8107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71E11C0F"/>
    <w:multiLevelType w:val="multilevel"/>
    <w:tmpl w:val="29ECCBCC"/>
    <w:lvl w:ilvl="0">
      <w:start w:val="1"/>
      <w:numFmt w:val="decimal"/>
      <w:lvlText w:val="%1.0"/>
      <w:lvlJc w:val="left"/>
      <w:pPr>
        <w:ind w:left="432" w:hanging="432"/>
      </w:pPr>
      <w:rPr>
        <w:rFonts w:ascii="Century Gothic" w:hAnsi="Century Gothic" w:hint="default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7C790641"/>
    <w:multiLevelType w:val="hybridMultilevel"/>
    <w:tmpl w:val="AC8E65FA"/>
    <w:lvl w:ilvl="0" w:tplc="EE64F40A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5675206">
    <w:abstractNumId w:val="2"/>
  </w:num>
  <w:num w:numId="2" w16cid:durableId="793406275">
    <w:abstractNumId w:val="2"/>
  </w:num>
  <w:num w:numId="3" w16cid:durableId="178085281">
    <w:abstractNumId w:val="2"/>
  </w:num>
  <w:num w:numId="4" w16cid:durableId="1714843023">
    <w:abstractNumId w:val="4"/>
  </w:num>
  <w:num w:numId="5" w16cid:durableId="2024430954">
    <w:abstractNumId w:val="4"/>
  </w:num>
  <w:num w:numId="6" w16cid:durableId="1272663880">
    <w:abstractNumId w:val="4"/>
  </w:num>
  <w:num w:numId="7" w16cid:durableId="1074008745">
    <w:abstractNumId w:val="4"/>
  </w:num>
  <w:num w:numId="8" w16cid:durableId="1511336128">
    <w:abstractNumId w:val="4"/>
  </w:num>
  <w:num w:numId="9" w16cid:durableId="246161984">
    <w:abstractNumId w:val="4"/>
  </w:num>
  <w:num w:numId="10" w16cid:durableId="2145805638">
    <w:abstractNumId w:val="5"/>
  </w:num>
  <w:num w:numId="11" w16cid:durableId="954016681">
    <w:abstractNumId w:val="3"/>
  </w:num>
  <w:num w:numId="12" w16cid:durableId="1365248423">
    <w:abstractNumId w:val="0"/>
  </w:num>
  <w:num w:numId="13" w16cid:durableId="1444491886">
    <w:abstractNumId w:val="0"/>
  </w:num>
  <w:num w:numId="14" w16cid:durableId="791633096">
    <w:abstractNumId w:val="0"/>
  </w:num>
  <w:num w:numId="15" w16cid:durableId="278490829">
    <w:abstractNumId w:val="0"/>
  </w:num>
  <w:num w:numId="16" w16cid:durableId="1246379011">
    <w:abstractNumId w:val="1"/>
  </w:num>
  <w:num w:numId="17" w16cid:durableId="974024489">
    <w:abstractNumId w:val="2"/>
  </w:num>
  <w:num w:numId="18" w16cid:durableId="1081484114">
    <w:abstractNumId w:val="2"/>
  </w:num>
  <w:num w:numId="19" w16cid:durableId="658925555">
    <w:abstractNumId w:val="2"/>
  </w:num>
  <w:num w:numId="20" w16cid:durableId="772359411">
    <w:abstractNumId w:val="0"/>
  </w:num>
  <w:num w:numId="21" w16cid:durableId="286661808">
    <w:abstractNumId w:val="0"/>
  </w:num>
  <w:num w:numId="22" w16cid:durableId="1321078516">
    <w:abstractNumId w:val="0"/>
  </w:num>
  <w:num w:numId="23" w16cid:durableId="1521579155">
    <w:abstractNumId w:val="0"/>
  </w:num>
  <w:num w:numId="24" w16cid:durableId="239877264">
    <w:abstractNumId w:val="0"/>
  </w:num>
  <w:num w:numId="25" w16cid:durableId="685905204">
    <w:abstractNumId w:val="0"/>
  </w:num>
  <w:num w:numId="26" w16cid:durableId="317459943">
    <w:abstractNumId w:val="0"/>
  </w:num>
  <w:num w:numId="27" w16cid:durableId="318074153">
    <w:abstractNumId w:val="3"/>
  </w:num>
  <w:num w:numId="28" w16cid:durableId="20957354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360"/>
  <w:defaultTableStyle w:val="Barrbanded-blue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AwtTSzMDc0NTM0NTZW0lEKTi0uzszPAykwNK8FAB+HP/0tAAAA"/>
  </w:docVars>
  <w:rsids>
    <w:rsidRoot w:val="000B2D40"/>
    <w:rsid w:val="00003C69"/>
    <w:rsid w:val="000342E9"/>
    <w:rsid w:val="0008144C"/>
    <w:rsid w:val="000972E7"/>
    <w:rsid w:val="000B25D0"/>
    <w:rsid w:val="000B282A"/>
    <w:rsid w:val="000B2D40"/>
    <w:rsid w:val="000B6FE2"/>
    <w:rsid w:val="000C3CCC"/>
    <w:rsid w:val="000D730F"/>
    <w:rsid w:val="000E3A7A"/>
    <w:rsid w:val="000F3D36"/>
    <w:rsid w:val="00113CBF"/>
    <w:rsid w:val="0011458F"/>
    <w:rsid w:val="00121CF0"/>
    <w:rsid w:val="00121FF2"/>
    <w:rsid w:val="00172F7D"/>
    <w:rsid w:val="00187827"/>
    <w:rsid w:val="0019465D"/>
    <w:rsid w:val="00195495"/>
    <w:rsid w:val="0021706A"/>
    <w:rsid w:val="00240337"/>
    <w:rsid w:val="00261C85"/>
    <w:rsid w:val="002C3D3D"/>
    <w:rsid w:val="002C5906"/>
    <w:rsid w:val="002C66A4"/>
    <w:rsid w:val="002D20C2"/>
    <w:rsid w:val="002D65F4"/>
    <w:rsid w:val="003138C0"/>
    <w:rsid w:val="00322134"/>
    <w:rsid w:val="003235CF"/>
    <w:rsid w:val="00345E7E"/>
    <w:rsid w:val="00347723"/>
    <w:rsid w:val="00365D23"/>
    <w:rsid w:val="00375F75"/>
    <w:rsid w:val="00381A11"/>
    <w:rsid w:val="003B08A8"/>
    <w:rsid w:val="003B0A00"/>
    <w:rsid w:val="003C7953"/>
    <w:rsid w:val="003D72C2"/>
    <w:rsid w:val="003E683E"/>
    <w:rsid w:val="003F4279"/>
    <w:rsid w:val="004119F3"/>
    <w:rsid w:val="00431CAD"/>
    <w:rsid w:val="004721F3"/>
    <w:rsid w:val="00487F32"/>
    <w:rsid w:val="004B1124"/>
    <w:rsid w:val="004C090B"/>
    <w:rsid w:val="004D416D"/>
    <w:rsid w:val="004E3A24"/>
    <w:rsid w:val="004F75F3"/>
    <w:rsid w:val="00511F86"/>
    <w:rsid w:val="005229D7"/>
    <w:rsid w:val="005318D0"/>
    <w:rsid w:val="0053516B"/>
    <w:rsid w:val="00540354"/>
    <w:rsid w:val="005405F3"/>
    <w:rsid w:val="00561F1D"/>
    <w:rsid w:val="005663A0"/>
    <w:rsid w:val="0057600B"/>
    <w:rsid w:val="00590962"/>
    <w:rsid w:val="005A65F8"/>
    <w:rsid w:val="005C05D5"/>
    <w:rsid w:val="005C7AED"/>
    <w:rsid w:val="005D3E7C"/>
    <w:rsid w:val="005F0021"/>
    <w:rsid w:val="006019DA"/>
    <w:rsid w:val="0061002D"/>
    <w:rsid w:val="00612DC5"/>
    <w:rsid w:val="00620F0D"/>
    <w:rsid w:val="00630420"/>
    <w:rsid w:val="006625CD"/>
    <w:rsid w:val="0069086F"/>
    <w:rsid w:val="006C748F"/>
    <w:rsid w:val="006F0CF4"/>
    <w:rsid w:val="006F540E"/>
    <w:rsid w:val="0070303E"/>
    <w:rsid w:val="00712FD0"/>
    <w:rsid w:val="00713141"/>
    <w:rsid w:val="00724D8E"/>
    <w:rsid w:val="00726C12"/>
    <w:rsid w:val="00737001"/>
    <w:rsid w:val="00754973"/>
    <w:rsid w:val="00754D14"/>
    <w:rsid w:val="00757F29"/>
    <w:rsid w:val="00760078"/>
    <w:rsid w:val="007628E0"/>
    <w:rsid w:val="007647F7"/>
    <w:rsid w:val="007A08C8"/>
    <w:rsid w:val="007A112E"/>
    <w:rsid w:val="007E44B2"/>
    <w:rsid w:val="007F2F1A"/>
    <w:rsid w:val="0080282A"/>
    <w:rsid w:val="0081361F"/>
    <w:rsid w:val="00857EC9"/>
    <w:rsid w:val="00871DAD"/>
    <w:rsid w:val="008750D2"/>
    <w:rsid w:val="008C1AAE"/>
    <w:rsid w:val="008C2ECB"/>
    <w:rsid w:val="0090289D"/>
    <w:rsid w:val="00912279"/>
    <w:rsid w:val="00913044"/>
    <w:rsid w:val="009237C9"/>
    <w:rsid w:val="009419C3"/>
    <w:rsid w:val="00950370"/>
    <w:rsid w:val="00956B80"/>
    <w:rsid w:val="0097141F"/>
    <w:rsid w:val="00973D83"/>
    <w:rsid w:val="00981A9D"/>
    <w:rsid w:val="009862DF"/>
    <w:rsid w:val="00992136"/>
    <w:rsid w:val="00992A97"/>
    <w:rsid w:val="009C5E87"/>
    <w:rsid w:val="009D2F53"/>
    <w:rsid w:val="009D3177"/>
    <w:rsid w:val="009E696F"/>
    <w:rsid w:val="009F483A"/>
    <w:rsid w:val="00A11E60"/>
    <w:rsid w:val="00A4075F"/>
    <w:rsid w:val="00A84619"/>
    <w:rsid w:val="00AA3247"/>
    <w:rsid w:val="00AB3CE6"/>
    <w:rsid w:val="00AD0D61"/>
    <w:rsid w:val="00AF3412"/>
    <w:rsid w:val="00AF40B7"/>
    <w:rsid w:val="00B14D0D"/>
    <w:rsid w:val="00B3356B"/>
    <w:rsid w:val="00B40A93"/>
    <w:rsid w:val="00B42A6E"/>
    <w:rsid w:val="00B74E49"/>
    <w:rsid w:val="00B85B0E"/>
    <w:rsid w:val="00B91034"/>
    <w:rsid w:val="00BB1E2E"/>
    <w:rsid w:val="00BC5265"/>
    <w:rsid w:val="00BC735D"/>
    <w:rsid w:val="00BD082A"/>
    <w:rsid w:val="00BD7521"/>
    <w:rsid w:val="00BD7587"/>
    <w:rsid w:val="00C156B6"/>
    <w:rsid w:val="00C43547"/>
    <w:rsid w:val="00C52E35"/>
    <w:rsid w:val="00C53051"/>
    <w:rsid w:val="00C56EAB"/>
    <w:rsid w:val="00C636DD"/>
    <w:rsid w:val="00C66A74"/>
    <w:rsid w:val="00C672BF"/>
    <w:rsid w:val="00C7230A"/>
    <w:rsid w:val="00C75B77"/>
    <w:rsid w:val="00C91FCB"/>
    <w:rsid w:val="00CA36D2"/>
    <w:rsid w:val="00CD0BB9"/>
    <w:rsid w:val="00CE5B85"/>
    <w:rsid w:val="00CE7931"/>
    <w:rsid w:val="00CF3B0E"/>
    <w:rsid w:val="00CF515F"/>
    <w:rsid w:val="00CF7700"/>
    <w:rsid w:val="00D03201"/>
    <w:rsid w:val="00D33117"/>
    <w:rsid w:val="00D453EB"/>
    <w:rsid w:val="00D50844"/>
    <w:rsid w:val="00D65BEA"/>
    <w:rsid w:val="00D73607"/>
    <w:rsid w:val="00D77CD9"/>
    <w:rsid w:val="00D930F6"/>
    <w:rsid w:val="00D9743C"/>
    <w:rsid w:val="00DA0AA5"/>
    <w:rsid w:val="00DB53F4"/>
    <w:rsid w:val="00DD2784"/>
    <w:rsid w:val="00DD75D2"/>
    <w:rsid w:val="00DF2FE9"/>
    <w:rsid w:val="00DF60D9"/>
    <w:rsid w:val="00E065B2"/>
    <w:rsid w:val="00E4301D"/>
    <w:rsid w:val="00E431A2"/>
    <w:rsid w:val="00E43DE0"/>
    <w:rsid w:val="00E5424B"/>
    <w:rsid w:val="00E726F9"/>
    <w:rsid w:val="00E95BB6"/>
    <w:rsid w:val="00EA2597"/>
    <w:rsid w:val="00EC25F2"/>
    <w:rsid w:val="00ED256D"/>
    <w:rsid w:val="00EE5E62"/>
    <w:rsid w:val="00EF262D"/>
    <w:rsid w:val="00EF63D5"/>
    <w:rsid w:val="00F010EE"/>
    <w:rsid w:val="00F21AC8"/>
    <w:rsid w:val="00F2686C"/>
    <w:rsid w:val="00F450E4"/>
    <w:rsid w:val="00F573DA"/>
    <w:rsid w:val="00F843D6"/>
    <w:rsid w:val="00F95D6A"/>
    <w:rsid w:val="00FA313F"/>
    <w:rsid w:val="00FC4255"/>
    <w:rsid w:val="00FC7DDD"/>
    <w:rsid w:val="00FD5C06"/>
    <w:rsid w:val="00FE4F09"/>
    <w:rsid w:val="00FE514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0D3EF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931"/>
    <w:pPr>
      <w:spacing w:after="240" w:line="276" w:lineRule="auto"/>
    </w:pPr>
    <w:rPr>
      <w:rFonts w:ascii="Arial" w:eastAsiaTheme="minorHAnsi" w:hAnsi="Arial" w:cs="Segoe UI"/>
    </w:rPr>
  </w:style>
  <w:style w:type="paragraph" w:styleId="Heading1">
    <w:name w:val="heading 1"/>
    <w:next w:val="Normal"/>
    <w:link w:val="Heading1Char"/>
    <w:uiPriority w:val="9"/>
    <w:qFormat/>
    <w:rsid w:val="00347723"/>
    <w:pPr>
      <w:keepNext/>
      <w:keepLines/>
      <w:numPr>
        <w:numId w:val="26"/>
      </w:numPr>
      <w:spacing w:after="120"/>
      <w:outlineLvl w:val="0"/>
    </w:pPr>
    <w:rPr>
      <w:rFonts w:ascii="Arial" w:eastAsiaTheme="majorEastAsia" w:hAnsi="Arial" w:cstheme="majorBidi"/>
      <w:b/>
      <w:bCs/>
      <w:sz w:val="24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52E35"/>
    <w:pPr>
      <w:numPr>
        <w:ilvl w:val="1"/>
      </w:numPr>
      <w:outlineLvl w:val="1"/>
    </w:pPr>
    <w:rPr>
      <w:bCs w:val="0"/>
      <w:sz w:val="22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C52E35"/>
    <w:pPr>
      <w:numPr>
        <w:ilvl w:val="2"/>
      </w:numPr>
      <w:outlineLvl w:val="2"/>
    </w:pPr>
    <w:rPr>
      <w:bCs/>
      <w:sz w:val="21"/>
      <w:szCs w:val="2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C52E35"/>
    <w:pPr>
      <w:numPr>
        <w:ilvl w:val="3"/>
      </w:numPr>
      <w:outlineLvl w:val="3"/>
    </w:pPr>
    <w:rPr>
      <w:bCs w:val="0"/>
      <w:iCs/>
      <w:szCs w:val="24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CE7931"/>
    <w:pPr>
      <w:numPr>
        <w:ilvl w:val="0"/>
        <w:numId w:val="0"/>
      </w:numPr>
      <w:outlineLvl w:val="4"/>
    </w:pPr>
    <w:rPr>
      <w:i/>
      <w:szCs w:val="22"/>
      <w:u w:val="single"/>
    </w:r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CE7931"/>
    <w:pPr>
      <w:numPr>
        <w:ilvl w:val="5"/>
      </w:numPr>
      <w:outlineLvl w:val="5"/>
    </w:pPr>
    <w:rPr>
      <w:rFonts w:eastAsia="Times New Roman"/>
      <w:sz w:val="20"/>
    </w:rPr>
  </w:style>
  <w:style w:type="paragraph" w:styleId="Heading7">
    <w:name w:val="heading 7"/>
    <w:basedOn w:val="Heading6"/>
    <w:next w:val="Normal"/>
    <w:link w:val="Heading7Char"/>
    <w:uiPriority w:val="9"/>
    <w:unhideWhenUsed/>
    <w:qFormat/>
    <w:rsid w:val="00CE7931"/>
    <w:pPr>
      <w:numPr>
        <w:ilvl w:val="0"/>
      </w:numPr>
      <w:spacing w:before="40" w:after="0"/>
      <w:outlineLvl w:val="6"/>
    </w:pPr>
    <w:rPr>
      <w:rFonts w:eastAsiaTheme="majorEastAsia"/>
      <w:i w:val="0"/>
      <w:iCs w:val="0"/>
      <w:color w:val="16628C" w:themeColor="accent1" w:themeShade="7F"/>
    </w:rPr>
  </w:style>
  <w:style w:type="paragraph" w:styleId="Heading8">
    <w:name w:val="heading 8"/>
    <w:basedOn w:val="Heading7"/>
    <w:next w:val="Normal"/>
    <w:link w:val="Heading8Char"/>
    <w:uiPriority w:val="9"/>
    <w:semiHidden/>
    <w:unhideWhenUsed/>
    <w:qFormat/>
    <w:rsid w:val="00C52E35"/>
    <w:pPr>
      <w:outlineLvl w:val="7"/>
    </w:pPr>
    <w:rPr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E35"/>
    <w:pPr>
      <w:keepNext/>
      <w:keepLines/>
      <w:numPr>
        <w:ilvl w:val="8"/>
        <w:numId w:val="26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2E35"/>
    <w:pPr>
      <w:tabs>
        <w:tab w:val="center" w:pos="4320"/>
        <w:tab w:val="right" w:pos="8640"/>
      </w:tabs>
      <w:spacing w:line="240" w:lineRule="auto"/>
      <w:ind w:left="720" w:hanging="720"/>
      <w:contextualSpacing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C52E35"/>
    <w:rPr>
      <w:rFonts w:ascii="Arial" w:eastAsiaTheme="minorHAnsi" w:hAnsi="Arial" w:cs="Segoe UI"/>
      <w:sz w:val="16"/>
    </w:rPr>
  </w:style>
  <w:style w:type="paragraph" w:styleId="Footer">
    <w:name w:val="footer"/>
    <w:basedOn w:val="Normal"/>
    <w:link w:val="FooterChar"/>
    <w:uiPriority w:val="99"/>
    <w:unhideWhenUsed/>
    <w:rsid w:val="00CE7931"/>
    <w:pPr>
      <w:tabs>
        <w:tab w:val="center" w:pos="4320"/>
        <w:tab w:val="right" w:pos="8640"/>
      </w:tabs>
      <w:spacing w:after="0"/>
    </w:pPr>
    <w:rPr>
      <w:color w:val="D9D9D9" w:themeColor="background1" w:themeShade="D9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CE7931"/>
    <w:rPr>
      <w:rFonts w:ascii="Arial" w:eastAsiaTheme="minorHAnsi" w:hAnsi="Arial" w:cs="Segoe UI"/>
      <w:color w:val="D9D9D9" w:themeColor="background1" w:themeShade="D9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47723"/>
    <w:rPr>
      <w:rFonts w:ascii="Arial" w:eastAsiaTheme="majorEastAsia" w:hAnsi="Arial" w:cstheme="majorBidi"/>
      <w:b/>
      <w:bCs/>
      <w:sz w:val="24"/>
      <w:szCs w:val="36"/>
    </w:rPr>
  </w:style>
  <w:style w:type="paragraph" w:styleId="MessageHeader">
    <w:name w:val="Message Header"/>
    <w:basedOn w:val="Normal"/>
    <w:link w:val="MessageHeaderChar"/>
    <w:rsid w:val="003E683E"/>
    <w:pPr>
      <w:keepLines/>
      <w:spacing w:before="320" w:after="480" w:line="240" w:lineRule="auto"/>
      <w:ind w:left="1152" w:hanging="1152"/>
      <w:contextualSpacing/>
    </w:pPr>
  </w:style>
  <w:style w:type="character" w:customStyle="1" w:styleId="MessageHeaderChar">
    <w:name w:val="Message Header Char"/>
    <w:basedOn w:val="DefaultParagraphFont"/>
    <w:link w:val="MessageHeader"/>
    <w:rsid w:val="003E683E"/>
    <w:rPr>
      <w:rFonts w:ascii="Arial" w:eastAsiaTheme="minorHAnsi" w:hAnsi="Arial" w:cs="Segoe UI"/>
      <w:sz w:val="24"/>
    </w:rPr>
  </w:style>
  <w:style w:type="character" w:customStyle="1" w:styleId="MessageHeaderLabel">
    <w:name w:val="Message Header Label"/>
    <w:basedOn w:val="MessageHeaderChar"/>
    <w:rsid w:val="00F843D6"/>
    <w:rPr>
      <w:rFonts w:ascii="Arial" w:eastAsiaTheme="minorHAnsi" w:hAnsi="Arial" w:cs="Segoe UI"/>
      <w:b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52E35"/>
    <w:rPr>
      <w:rFonts w:ascii="Franklin Gothic Demi" w:eastAsiaTheme="majorEastAsia" w:hAnsi="Franklin Gothic Demi" w:cstheme="majorBidi"/>
      <w:color w:val="047CC2" w:themeColor="text2"/>
      <w:sz w:val="2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52E35"/>
    <w:rPr>
      <w:rFonts w:ascii="Franklin Gothic Demi" w:eastAsiaTheme="majorEastAsia" w:hAnsi="Franklin Gothic Demi" w:cstheme="majorBidi"/>
      <w:bCs/>
      <w:color w:val="047CC2" w:themeColor="text2"/>
      <w:sz w:val="21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C52E35"/>
    <w:rPr>
      <w:rFonts w:ascii="Franklin Gothic Demi" w:eastAsiaTheme="majorEastAsia" w:hAnsi="Franklin Gothic Demi" w:cstheme="majorBidi"/>
      <w:iCs/>
      <w:color w:val="047CC2" w:themeColor="text2"/>
      <w:sz w:val="2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C52E35"/>
    <w:rPr>
      <w:rFonts w:ascii="Franklin Gothic Demi" w:eastAsiaTheme="majorEastAsia" w:hAnsi="Franklin Gothic Demi" w:cstheme="majorBidi"/>
      <w:i/>
      <w:iCs/>
      <w:color w:val="047CC2" w:themeColor="text2"/>
      <w:sz w:val="21"/>
      <w:szCs w:val="22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CE7931"/>
    <w:rPr>
      <w:rFonts w:ascii="Franklin Gothic Demi" w:eastAsia="Times New Roman" w:hAnsi="Franklin Gothic Demi" w:cstheme="majorBidi"/>
      <w:i/>
      <w:iCs/>
      <w:szCs w:val="22"/>
      <w:u w:val="single"/>
    </w:rPr>
  </w:style>
  <w:style w:type="paragraph" w:customStyle="1" w:styleId="Memorandum">
    <w:name w:val="Memorandum"/>
    <w:basedOn w:val="Heading6"/>
    <w:next w:val="Attorney-ClientPrivileged"/>
    <w:qFormat/>
    <w:rsid w:val="00C52E35"/>
    <w:pPr>
      <w:numPr>
        <w:ilvl w:val="0"/>
      </w:numPr>
      <w:spacing w:before="600"/>
    </w:pPr>
    <w:rPr>
      <w:i w:val="0"/>
      <w:sz w:val="40"/>
      <w:szCs w:val="28"/>
      <w:u w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2E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E35"/>
    <w:rPr>
      <w:rFonts w:ascii="Tahoma" w:eastAsiaTheme="minorHAnsi" w:hAnsi="Tahoma" w:cs="Tahoma"/>
      <w:sz w:val="16"/>
      <w:szCs w:val="16"/>
    </w:rPr>
  </w:style>
  <w:style w:type="paragraph" w:customStyle="1" w:styleId="Bulletslevel1">
    <w:name w:val="Bullets level 1"/>
    <w:basedOn w:val="Normal"/>
    <w:qFormat/>
    <w:rsid w:val="00F843D6"/>
    <w:pPr>
      <w:numPr>
        <w:numId w:val="19"/>
      </w:numPr>
      <w:spacing w:after="200"/>
    </w:pPr>
  </w:style>
  <w:style w:type="paragraph" w:customStyle="1" w:styleId="Bulletslevel2">
    <w:name w:val="Bullets level 2"/>
    <w:basedOn w:val="Bulletslevel1"/>
    <w:qFormat/>
    <w:rsid w:val="00C52E35"/>
    <w:pPr>
      <w:numPr>
        <w:ilvl w:val="1"/>
      </w:numPr>
    </w:pPr>
  </w:style>
  <w:style w:type="paragraph" w:customStyle="1" w:styleId="Bulletslevel3">
    <w:name w:val="Bullets level 3"/>
    <w:basedOn w:val="Bulletslevel2"/>
    <w:qFormat/>
    <w:rsid w:val="00C52E35"/>
    <w:pPr>
      <w:numPr>
        <w:ilvl w:val="2"/>
      </w:numPr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C52E35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paragraph" w:styleId="Caption">
    <w:name w:val="caption"/>
    <w:basedOn w:val="Heading9"/>
    <w:next w:val="Normal"/>
    <w:uiPriority w:val="35"/>
    <w:unhideWhenUsed/>
    <w:qFormat/>
    <w:rsid w:val="00C66A74"/>
    <w:pPr>
      <w:numPr>
        <w:ilvl w:val="0"/>
        <w:numId w:val="0"/>
      </w:numPr>
      <w:spacing w:before="0" w:after="200" w:line="240" w:lineRule="auto"/>
      <w:ind w:left="1440" w:hanging="1440"/>
    </w:pPr>
    <w:rPr>
      <w:rFonts w:ascii="Arial" w:hAnsi="Arial"/>
      <w:b/>
      <w:bCs/>
      <w:i w:val="0"/>
      <w:color w:val="auto"/>
      <w:szCs w:val="18"/>
    </w:rPr>
  </w:style>
  <w:style w:type="paragraph" w:customStyle="1" w:styleId="Certificationtext">
    <w:name w:val="Certification text"/>
    <w:basedOn w:val="Normal"/>
    <w:qFormat/>
    <w:rsid w:val="00871DAD"/>
    <w:pPr>
      <w:spacing w:before="40" w:after="40" w:line="240" w:lineRule="auto"/>
    </w:pPr>
    <w:rPr>
      <w:rFonts w:ascii="Arial Narrow" w:hAnsi="Arial Narrow"/>
    </w:rPr>
  </w:style>
  <w:style w:type="paragraph" w:customStyle="1" w:styleId="Figurealignment">
    <w:name w:val="Figure alignment"/>
    <w:basedOn w:val="Normal"/>
    <w:next w:val="Normal"/>
    <w:qFormat/>
    <w:rsid w:val="00CE7931"/>
    <w:pPr>
      <w:keepNext/>
      <w:keepLines/>
      <w:spacing w:after="100" w:line="240" w:lineRule="auto"/>
    </w:pPr>
    <w:rPr>
      <w:noProof/>
    </w:rPr>
  </w:style>
  <w:style w:type="paragraph" w:customStyle="1" w:styleId="Figurefootnote">
    <w:name w:val="Figure footnote"/>
    <w:basedOn w:val="Normal"/>
    <w:qFormat/>
    <w:rsid w:val="00C52E35"/>
    <w:pPr>
      <w:keepNext/>
      <w:spacing w:after="120" w:line="240" w:lineRule="auto"/>
      <w:jc w:val="right"/>
    </w:pPr>
    <w:rPr>
      <w:sz w:val="16"/>
    </w:rPr>
  </w:style>
  <w:style w:type="paragraph" w:customStyle="1" w:styleId="Flysheetline1">
    <w:name w:val="Flysheet line 1"/>
    <w:basedOn w:val="Normal"/>
    <w:next w:val="Flysheetline2"/>
    <w:qFormat/>
    <w:rsid w:val="00BD7587"/>
    <w:pPr>
      <w:spacing w:after="320"/>
      <w:jc w:val="right"/>
    </w:pPr>
    <w:rPr>
      <w:b/>
      <w:sz w:val="24"/>
      <w:szCs w:val="36"/>
    </w:rPr>
  </w:style>
  <w:style w:type="paragraph" w:customStyle="1" w:styleId="Flysheetline2">
    <w:name w:val="Flysheet line 2"/>
    <w:basedOn w:val="Flysheetline1"/>
    <w:next w:val="Flysheetline3"/>
    <w:qFormat/>
    <w:rsid w:val="00C52E35"/>
    <w:pPr>
      <w:spacing w:after="280"/>
    </w:pPr>
    <w:rPr>
      <w:sz w:val="22"/>
      <w:szCs w:val="28"/>
    </w:rPr>
  </w:style>
  <w:style w:type="paragraph" w:customStyle="1" w:styleId="Flysheetline3">
    <w:name w:val="Flysheet line 3"/>
    <w:basedOn w:val="Flysheetline2"/>
    <w:next w:val="Normal"/>
    <w:qFormat/>
    <w:rsid w:val="00C52E35"/>
    <w:pPr>
      <w:spacing w:after="0" w:line="240" w:lineRule="auto"/>
    </w:pPr>
    <w:rPr>
      <w:sz w:val="20"/>
      <w:szCs w:val="24"/>
    </w:rPr>
  </w:style>
  <w:style w:type="paragraph" w:customStyle="1" w:styleId="TableFootnote">
    <w:name w:val="Table Footnote"/>
    <w:basedOn w:val="TableText"/>
    <w:qFormat/>
    <w:rsid w:val="00C66A74"/>
    <w:pPr>
      <w:keepNext w:val="0"/>
      <w:keepLines/>
      <w:spacing w:after="300"/>
      <w:ind w:left="461" w:hanging="403"/>
      <w:contextualSpacing/>
    </w:pPr>
    <w:rPr>
      <w:bCs w:val="0"/>
      <w:sz w:val="16"/>
    </w:rPr>
  </w:style>
  <w:style w:type="table" w:styleId="TableGrid">
    <w:name w:val="Table Grid"/>
    <w:basedOn w:val="TableNormal"/>
    <w:uiPriority w:val="59"/>
    <w:rsid w:val="00C52E35"/>
    <w:rPr>
      <w:rFonts w:ascii="Segoe UI" w:eastAsiaTheme="minorHAnsi" w:hAnsi="Segoe UI" w:cs="Segoe U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TableText"/>
    <w:qFormat/>
    <w:rsid w:val="006C748F"/>
    <w:pPr>
      <w:keepLines/>
      <w:jc w:val="center"/>
    </w:pPr>
  </w:style>
  <w:style w:type="paragraph" w:styleId="TableofFigures">
    <w:name w:val="table of figures"/>
    <w:basedOn w:val="Normal"/>
    <w:next w:val="Normal"/>
    <w:uiPriority w:val="99"/>
    <w:unhideWhenUsed/>
    <w:rsid w:val="00C52E35"/>
    <w:pPr>
      <w:spacing w:after="0"/>
      <w:ind w:left="1440" w:right="288" w:hanging="1440"/>
    </w:pPr>
  </w:style>
  <w:style w:type="paragraph" w:customStyle="1" w:styleId="TableText">
    <w:name w:val="Table Text"/>
    <w:basedOn w:val="Normal"/>
    <w:qFormat/>
    <w:rsid w:val="006C748F"/>
    <w:pPr>
      <w:keepNext/>
      <w:spacing w:before="40" w:after="40" w:line="240" w:lineRule="auto"/>
    </w:pPr>
    <w:rPr>
      <w:bCs/>
      <w:sz w:val="18"/>
    </w:rPr>
  </w:style>
  <w:style w:type="paragraph" w:customStyle="1" w:styleId="Office">
    <w:name w:val="Office"/>
    <w:basedOn w:val="Normal"/>
    <w:link w:val="OfficeChar"/>
    <w:qFormat/>
    <w:rsid w:val="00CE7931"/>
    <w:pPr>
      <w:spacing w:after="0" w:line="240" w:lineRule="auto"/>
      <w:jc w:val="center"/>
    </w:pPr>
    <w:rPr>
      <w:b/>
      <w:sz w:val="16"/>
      <w:szCs w:val="16"/>
    </w:rPr>
  </w:style>
  <w:style w:type="paragraph" w:customStyle="1" w:styleId="Barrletterheadaddress">
    <w:name w:val="Barr letterhead address"/>
    <w:basedOn w:val="Office"/>
    <w:link w:val="BarrletterheadaddressChar"/>
    <w:qFormat/>
    <w:rsid w:val="00C52E35"/>
    <w:rPr>
      <w:sz w:val="18"/>
    </w:rPr>
  </w:style>
  <w:style w:type="character" w:customStyle="1" w:styleId="OfficeChar">
    <w:name w:val="Office Char"/>
    <w:basedOn w:val="DefaultParagraphFont"/>
    <w:link w:val="Office"/>
    <w:rsid w:val="00CE7931"/>
    <w:rPr>
      <w:rFonts w:ascii="Arial" w:eastAsiaTheme="minorHAnsi" w:hAnsi="Arial" w:cs="Segoe UI"/>
      <w:b/>
      <w:sz w:val="16"/>
      <w:szCs w:val="16"/>
    </w:rPr>
  </w:style>
  <w:style w:type="character" w:customStyle="1" w:styleId="BarrletterheadaddressChar">
    <w:name w:val="Barr letterhead address Char"/>
    <w:basedOn w:val="OfficeChar"/>
    <w:link w:val="Barrletterheadaddress"/>
    <w:rsid w:val="00C52E35"/>
    <w:rPr>
      <w:rFonts w:ascii="Arial" w:eastAsiaTheme="minorHAnsi" w:hAnsi="Arial" w:cs="Segoe UI"/>
      <w:b/>
      <w:color w:val="047CC2" w:themeColor="text2"/>
      <w:sz w:val="18"/>
      <w:szCs w:val="16"/>
    </w:rPr>
  </w:style>
  <w:style w:type="paragraph" w:customStyle="1" w:styleId="Bibliography-manuallist">
    <w:name w:val="Bibliography-manual list"/>
    <w:basedOn w:val="Bibliography"/>
    <w:qFormat/>
    <w:rsid w:val="00C52E35"/>
    <w:pPr>
      <w:keepLines/>
      <w:spacing w:line="240" w:lineRule="auto"/>
      <w:ind w:left="720" w:hanging="720"/>
    </w:pPr>
  </w:style>
  <w:style w:type="paragraph" w:styleId="Bibliography">
    <w:name w:val="Bibliography"/>
    <w:basedOn w:val="Normal"/>
    <w:next w:val="Normal"/>
    <w:uiPriority w:val="37"/>
    <w:semiHidden/>
    <w:unhideWhenUsed/>
    <w:rsid w:val="00C52E35"/>
  </w:style>
  <w:style w:type="paragraph" w:customStyle="1" w:styleId="Equationwhere">
    <w:name w:val="Equation &quot;where&quot;"/>
    <w:basedOn w:val="Normal"/>
    <w:qFormat/>
    <w:rsid w:val="00CE7931"/>
    <w:pPr>
      <w:keepNext/>
      <w:spacing w:after="0"/>
    </w:pPr>
  </w:style>
  <w:style w:type="paragraph" w:customStyle="1" w:styleId="Equationbreakdown">
    <w:name w:val="Equation breakdown"/>
    <w:basedOn w:val="Normal"/>
    <w:qFormat/>
    <w:rsid w:val="00C52E35"/>
    <w:pPr>
      <w:keepLines/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52E35"/>
    <w:pPr>
      <w:ind w:lef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52E35"/>
    <w:rPr>
      <w:rFonts w:ascii="Arial" w:eastAsiaTheme="minorHAnsi" w:hAnsi="Arial" w:cs="Segoe UI"/>
      <w:i/>
      <w:iCs/>
      <w:color w:val="000000" w:themeColor="text1"/>
      <w:sz w:val="24"/>
    </w:rPr>
  </w:style>
  <w:style w:type="paragraph" w:customStyle="1" w:styleId="TableBullet">
    <w:name w:val="Table Bullet"/>
    <w:basedOn w:val="TableText"/>
    <w:qFormat/>
    <w:rsid w:val="00CE7931"/>
    <w:pPr>
      <w:numPr>
        <w:numId w:val="28"/>
      </w:numPr>
    </w:pPr>
    <w:rPr>
      <w:bCs w:val="0"/>
    </w:rPr>
  </w:style>
  <w:style w:type="character" w:customStyle="1" w:styleId="Heading7Char">
    <w:name w:val="Heading 7 Char"/>
    <w:basedOn w:val="DefaultParagraphFont"/>
    <w:link w:val="Heading7"/>
    <w:uiPriority w:val="9"/>
    <w:rsid w:val="00C52E35"/>
    <w:rPr>
      <w:rFonts w:ascii="Franklin Gothic Demi" w:eastAsiaTheme="majorEastAsia" w:hAnsi="Franklin Gothic Demi" w:cstheme="majorBidi"/>
      <w:color w:val="16628C" w:themeColor="accent1" w:themeShade="7F"/>
      <w:sz w:val="21"/>
      <w:szCs w:val="22"/>
      <w:u w:val="singl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E35"/>
    <w:rPr>
      <w:rFonts w:ascii="Franklin Gothic Demi" w:eastAsiaTheme="majorEastAsia" w:hAnsi="Franklin Gothic Demi" w:cstheme="majorBidi"/>
      <w:color w:val="272727" w:themeColor="text1" w:themeTint="D8"/>
      <w:sz w:val="21"/>
      <w:szCs w:val="21"/>
      <w:u w:val="single"/>
    </w:rPr>
  </w:style>
  <w:style w:type="table" w:customStyle="1" w:styleId="Barrbanded-blue">
    <w:name w:val="Barr banded-blue"/>
    <w:basedOn w:val="TableNormal"/>
    <w:uiPriority w:val="99"/>
    <w:rsid w:val="006C748F"/>
    <w:tblPr>
      <w:tblStyleRowBandSize w:val="1"/>
      <w:tblBorders>
        <w:top w:val="single" w:sz="4" w:space="0" w:color="A6A6A6" w:themeColor="background1" w:themeShade="A6"/>
        <w:bottom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58" w:type="dxa"/>
        <w:bottom w:w="58" w:type="dxa"/>
      </w:tblCellMar>
    </w:tblPr>
    <w:tcPr>
      <w:vAlign w:val="center"/>
    </w:tc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047CC2" w:themeFill="text2"/>
        <w:vAlign w:val="bottom"/>
      </w:tcPr>
    </w:tblStylePr>
    <w:tblStylePr w:type="band2Horz">
      <w:tblPr/>
      <w:tcPr>
        <w:shd w:val="clear" w:color="auto" w:fill="E8E8E8"/>
      </w:tcPr>
    </w:tblStylePr>
  </w:style>
  <w:style w:type="table" w:customStyle="1" w:styleId="Barrbanded-navy">
    <w:name w:val="Barr banded-navy"/>
    <w:basedOn w:val="TableNormal"/>
    <w:uiPriority w:val="99"/>
    <w:rsid w:val="00712FD0"/>
    <w:tblPr>
      <w:tblStyleRowBandSize w:val="1"/>
      <w:tblStyleColBandSize w:val="1"/>
      <w:tblBorders>
        <w:top w:val="single" w:sz="4" w:space="0" w:color="A6A6A6" w:themeColor="background1" w:themeShade="A6"/>
        <w:bottom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29" w:type="dxa"/>
        <w:bottom w:w="29" w:type="dxa"/>
      </w:tblCellMar>
    </w:tblPr>
    <w:trPr>
      <w:cantSplit/>
    </w:trPr>
    <w:tcPr>
      <w:vAlign w:val="center"/>
    </w:tcPr>
    <w:tblStylePr w:type="firstRow">
      <w:pPr>
        <w:jc w:val="center"/>
      </w:pPr>
      <w:tblPr/>
      <w:tcPr>
        <w:shd w:val="clear" w:color="auto" w:fill="182836" w:themeFill="accent6"/>
        <w:vAlign w:val="bottom"/>
      </w:tcPr>
    </w:tblStylePr>
    <w:tblStylePr w:type="band2Horz">
      <w:tblPr/>
      <w:tcPr>
        <w:shd w:val="clear" w:color="auto" w:fill="E8E8E8"/>
      </w:tcPr>
    </w:tblStylePr>
  </w:style>
  <w:style w:type="paragraph" w:styleId="Date">
    <w:name w:val="Date"/>
    <w:basedOn w:val="Normal"/>
    <w:next w:val="Normal"/>
    <w:link w:val="DateChar"/>
    <w:uiPriority w:val="99"/>
    <w:unhideWhenUsed/>
    <w:rsid w:val="00CE7931"/>
    <w:pPr>
      <w:spacing w:before="800" w:after="400"/>
    </w:pPr>
  </w:style>
  <w:style w:type="character" w:customStyle="1" w:styleId="DateChar">
    <w:name w:val="Date Char"/>
    <w:basedOn w:val="DefaultParagraphFont"/>
    <w:link w:val="Date"/>
    <w:uiPriority w:val="99"/>
    <w:rsid w:val="00CE7931"/>
    <w:rPr>
      <w:rFonts w:ascii="Arial" w:eastAsiaTheme="minorHAnsi" w:hAnsi="Arial" w:cs="Segoe UI"/>
    </w:rPr>
  </w:style>
  <w:style w:type="character" w:styleId="Hyperlink">
    <w:name w:val="Hyperlink"/>
    <w:uiPriority w:val="99"/>
    <w:unhideWhenUsed/>
    <w:rsid w:val="00C52E35"/>
    <w:rPr>
      <w:color w:val="047CC2" w:themeColor="text2"/>
      <w:u w:val="single"/>
    </w:rPr>
  </w:style>
  <w:style w:type="paragraph" w:customStyle="1" w:styleId="Subject">
    <w:name w:val="Subject"/>
    <w:basedOn w:val="Normal"/>
    <w:qFormat/>
    <w:rsid w:val="00C52E35"/>
    <w:pPr>
      <w:ind w:left="446" w:hanging="446"/>
    </w:pPr>
    <w:rPr>
      <w:rFonts w:ascii="Franklin Gothic Demi" w:hAnsi="Franklin Gothic Demi"/>
    </w:rPr>
  </w:style>
  <w:style w:type="paragraph" w:customStyle="1" w:styleId="CertificationSignature">
    <w:name w:val="Certification Signature"/>
    <w:basedOn w:val="Normal"/>
    <w:qFormat/>
    <w:rsid w:val="00871DAD"/>
    <w:pPr>
      <w:spacing w:before="360" w:after="0" w:line="240" w:lineRule="auto"/>
      <w:contextualSpacing/>
    </w:pPr>
    <w:rPr>
      <w:rFonts w:ascii="Arial Narrow" w:hAnsi="Arial Narrow"/>
    </w:rPr>
  </w:style>
  <w:style w:type="paragraph" w:customStyle="1" w:styleId="Attorney-ClientPrivileged">
    <w:name w:val="Attorney-Client Privileged"/>
    <w:basedOn w:val="Normal"/>
    <w:next w:val="MessageHeader"/>
    <w:qFormat/>
    <w:rsid w:val="002D20C2"/>
    <w:pPr>
      <w:spacing w:after="80" w:line="240" w:lineRule="auto"/>
    </w:pPr>
    <w:rPr>
      <w:b/>
      <w:i/>
      <w:color w:val="FF0000"/>
      <w:sz w:val="22"/>
    </w:rPr>
  </w:style>
  <w:style w:type="character" w:styleId="PlaceholderText">
    <w:name w:val="Placeholder Text"/>
    <w:basedOn w:val="DefaultParagraphFont"/>
    <w:uiPriority w:val="99"/>
    <w:semiHidden/>
    <w:rsid w:val="005A65F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DDAA797ACEA4D2CB3B8C0F768D36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E76BD0-BC7F-44D2-846E-73ACB7C19E68}"/>
      </w:docPartPr>
      <w:docPartBody>
        <w:p w:rsidR="00A7796E" w:rsidRDefault="00A36483" w:rsidP="00A36483">
          <w:pPr>
            <w:pStyle w:val="9DDAA797ACEA4D2CB3B8C0F768D36FDA1"/>
          </w:pPr>
          <w:r w:rsidRPr="00DA0AA5">
            <w:rPr>
              <w:rFonts w:eastAsia="Cambria"/>
            </w:rPr>
            <w:t>Click or tap here to enter text.</w:t>
          </w:r>
        </w:p>
      </w:docPartBody>
    </w:docPart>
    <w:docPart>
      <w:docPartPr>
        <w:name w:val="1DDE904A84DD4C3FA45FF067DBC4C3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EB59BF-1D45-4A6E-90DC-780CD97BE15A}"/>
      </w:docPartPr>
      <w:docPartBody>
        <w:p w:rsidR="00A7796E" w:rsidRDefault="00A36483" w:rsidP="00A36483">
          <w:pPr>
            <w:pStyle w:val="1DDE904A84DD4C3FA45FF067DBC4C3041"/>
          </w:pPr>
          <w:r w:rsidRPr="00C56EAB">
            <w:rPr>
              <w:rFonts w:eastAsia="Cambria"/>
            </w:rPr>
            <w:t>Click or tap here to enter text.</w:t>
          </w:r>
        </w:p>
      </w:docPartBody>
    </w:docPart>
    <w:docPart>
      <w:docPartPr>
        <w:name w:val="CB412E4A83EC4EC3B6DF731DC2CB6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FBF3AF-8EE2-4213-96E2-B44804F900F2}"/>
      </w:docPartPr>
      <w:docPartBody>
        <w:p w:rsidR="00A7796E" w:rsidRDefault="00A36483" w:rsidP="00A36483">
          <w:pPr>
            <w:pStyle w:val="CB412E4A83EC4EC3B6DF731DC2CB68A01"/>
          </w:pPr>
          <w:r w:rsidRPr="00C56EAB">
            <w:rPr>
              <w:rFonts w:eastAsia="Cambria"/>
            </w:rPr>
            <w:t>Click or tap here to enter text.</w:t>
          </w:r>
        </w:p>
      </w:docPartBody>
    </w:docPart>
    <w:docPart>
      <w:docPartPr>
        <w:name w:val="D0286911A8854B71B2BD7514A28498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19F98E-B16F-49B0-9B81-640C14063FAA}"/>
      </w:docPartPr>
      <w:docPartBody>
        <w:p w:rsidR="00A7796E" w:rsidRDefault="00A36483" w:rsidP="00A36483">
          <w:pPr>
            <w:pStyle w:val="D0286911A8854B71B2BD7514A28498161"/>
          </w:pPr>
          <w:r w:rsidRPr="00C56EAB">
            <w:rPr>
              <w:rFonts w:eastAsia="Cambria"/>
            </w:rPr>
            <w:t>Click or tap here to enter text.</w:t>
          </w:r>
        </w:p>
      </w:docPartBody>
    </w:docPart>
    <w:docPart>
      <w:docPartPr>
        <w:name w:val="F477AE7224904E9EA0DCF198F681B8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A55D4C-1183-48B8-9D0A-CDF2FE50D8F6}"/>
      </w:docPartPr>
      <w:docPartBody>
        <w:p w:rsidR="00A7796E" w:rsidRDefault="00A36483" w:rsidP="00A36483">
          <w:pPr>
            <w:pStyle w:val="F477AE7224904E9EA0DCF198F681B8551"/>
          </w:pPr>
          <w:r w:rsidRPr="00C56EAB">
            <w:rPr>
              <w:rFonts w:eastAsia="Cambria"/>
            </w:rPr>
            <w:t>Click or tap here to enter text.</w:t>
          </w:r>
        </w:p>
      </w:docPartBody>
    </w:docPart>
    <w:docPart>
      <w:docPartPr>
        <w:name w:val="E00FAD8DC9894703BF2B0DE0D88F4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C3885-21FF-44B6-8180-D0F6F1D14AD6}"/>
      </w:docPartPr>
      <w:docPartBody>
        <w:p w:rsidR="00A7796E" w:rsidRDefault="00A36483" w:rsidP="00A36483">
          <w:pPr>
            <w:pStyle w:val="E00FAD8DC9894703BF2B0DE0D88F4EC61"/>
          </w:pPr>
          <w:r w:rsidRPr="00B933CA">
            <w:rPr>
              <w:rFonts w:eastAsia="Cambria"/>
            </w:rPr>
            <w:t>Click or tap here to enter text.</w:t>
          </w:r>
        </w:p>
      </w:docPartBody>
    </w:docPart>
    <w:docPart>
      <w:docPartPr>
        <w:name w:val="842E771D9E2449E0BAC68FAAC5B19E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BB3F2A-40EB-4383-A442-951FB0A4E57D}"/>
      </w:docPartPr>
      <w:docPartBody>
        <w:p w:rsidR="00790263" w:rsidRDefault="00A36483" w:rsidP="00A85188">
          <w:pPr>
            <w:pStyle w:val="842E771D9E2449E0BAC68FAAC5B19E461"/>
          </w:pPr>
          <w:r w:rsidRPr="00B933CA">
            <w:t>Click or tap here to enter text.</w:t>
          </w:r>
        </w:p>
      </w:docPartBody>
    </w:docPart>
    <w:docPart>
      <w:docPartPr>
        <w:name w:val="0762CFFBF9F14DAF9A7E921094E4D4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F12AE5-DECA-4B6B-9C20-083EBD5F1126}"/>
      </w:docPartPr>
      <w:docPartBody>
        <w:p w:rsidR="002D1BFB" w:rsidRDefault="00A36483" w:rsidP="00A85188">
          <w:pPr>
            <w:pStyle w:val="0762CFFBF9F14DAF9A7E921094E4D4ED1"/>
          </w:pPr>
          <w:r w:rsidRPr="00774B53">
            <w:t>Choose an item.</w:t>
          </w:r>
        </w:p>
      </w:docPartBody>
    </w:docPart>
    <w:docPart>
      <w:docPartPr>
        <w:name w:val="65BE657F591D4900931C5BECCDB3A6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141A06-3F70-4111-ACD7-803261188F8A}"/>
      </w:docPartPr>
      <w:docPartBody>
        <w:p w:rsidR="002D1BFB" w:rsidRDefault="00A36483" w:rsidP="00A36483">
          <w:pPr>
            <w:pStyle w:val="65BE657F591D4900931C5BECCDB3A62A1"/>
          </w:pPr>
          <w:r w:rsidRPr="00345E7E">
            <w:rPr>
              <w:rFonts w:eastAsia="Cambria"/>
              <w:color w:val="0E2841" w:themeColor="text2"/>
            </w:rPr>
            <w:t>Choose an item.</w:t>
          </w:r>
        </w:p>
      </w:docPartBody>
    </w:docPart>
    <w:docPart>
      <w:docPartPr>
        <w:name w:val="5D21DCDF4E054BC4B31691039D27BC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215B37-9950-4B77-A732-509F009074A7}"/>
      </w:docPartPr>
      <w:docPartBody>
        <w:p w:rsidR="002D1BFB" w:rsidRDefault="00A36483" w:rsidP="00A85188">
          <w:pPr>
            <w:pStyle w:val="5D21DCDF4E054BC4B31691039D27BCB01"/>
          </w:pPr>
          <w:r w:rsidRPr="00871DAD">
            <w:t>Click or tap here to enter text.</w:t>
          </w:r>
        </w:p>
      </w:docPartBody>
    </w:docPart>
    <w:docPart>
      <w:docPartPr>
        <w:name w:val="338B141C7A3A4759948B6718983C1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6DAB3A-097D-4A64-AAAC-F402CAEF86FC}"/>
      </w:docPartPr>
      <w:docPartBody>
        <w:p w:rsidR="002D1BFB" w:rsidRDefault="00A36483" w:rsidP="00A85188">
          <w:pPr>
            <w:pStyle w:val="338B141C7A3A4759948B6718983C1AE61"/>
          </w:pPr>
          <w:r w:rsidRPr="00FF49CA">
            <w:t>Click or tap here to enter text.</w:t>
          </w:r>
        </w:p>
      </w:docPartBody>
    </w:docPart>
    <w:docPart>
      <w:docPartPr>
        <w:name w:val="5049658452424FF5A24567BCB039C0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DD3F7F-1784-43E1-B899-18B54DB96BAE}"/>
      </w:docPartPr>
      <w:docPartBody>
        <w:p w:rsidR="002D1BFB" w:rsidRDefault="00A36483" w:rsidP="00A85188">
          <w:pPr>
            <w:pStyle w:val="5049658452424FF5A24567BCB039C0381"/>
          </w:pPr>
          <w:r w:rsidRPr="00FF49CA">
            <w:t>Click or tap here to enter text.</w:t>
          </w:r>
        </w:p>
      </w:docPartBody>
    </w:docPart>
    <w:docPart>
      <w:docPartPr>
        <w:name w:val="25D2AC78D97647C4B3384B4D3634B5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58AE72-7129-43CA-A7FD-E6708173146E}"/>
      </w:docPartPr>
      <w:docPartBody>
        <w:p w:rsidR="00A85188" w:rsidRDefault="00A36483" w:rsidP="00A36483">
          <w:pPr>
            <w:pStyle w:val="25D2AC78D97647C4B3384B4D3634B52B"/>
          </w:pPr>
          <w:r w:rsidRPr="00345E7E">
            <w:rPr>
              <w:rStyle w:val="MessageHeaderLabel"/>
            </w:rPr>
            <w:t>Click or tap here to</w:t>
          </w:r>
          <w:r w:rsidRPr="00345E7E">
            <w:t xml:space="preserve"> enter text.</w:t>
          </w:r>
        </w:p>
      </w:docPartBody>
    </w:docPart>
    <w:docPart>
      <w:docPartPr>
        <w:name w:val="2B0148BD115249BD888E4C1452C2D9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4C58B6-F0A3-4970-A91A-E70A2FD071EE}"/>
      </w:docPartPr>
      <w:docPartBody>
        <w:p w:rsidR="00A85188" w:rsidRDefault="00A36483" w:rsidP="00A36483">
          <w:pPr>
            <w:pStyle w:val="2B0148BD115249BD888E4C1452C2D929"/>
          </w:pPr>
          <w:r w:rsidRPr="00345E7E">
            <w:rPr>
              <w:rStyle w:val="MessageHeaderLabel"/>
            </w:rPr>
            <w:t>Click or tap here to</w:t>
          </w:r>
          <w:r w:rsidRPr="00345E7E">
            <w:t xml:space="preserve"> enter text.</w:t>
          </w:r>
        </w:p>
      </w:docPartBody>
    </w:docPart>
    <w:docPart>
      <w:docPartPr>
        <w:name w:val="63E947276BC94B88848A6B1193060E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427C42-0D4C-4155-A72D-2EADBBCFDAB4}"/>
      </w:docPartPr>
      <w:docPartBody>
        <w:p w:rsidR="00A85188" w:rsidRDefault="00A36483" w:rsidP="00A36483">
          <w:pPr>
            <w:pStyle w:val="63E947276BC94B88848A6B1193060EA9"/>
          </w:pPr>
          <w:r w:rsidRPr="00C56EAB">
            <w:rPr>
              <w:rFonts w:eastAsia="Cambria"/>
            </w:rPr>
            <w:t>Click or tap here to</w:t>
          </w:r>
          <w:r w:rsidRPr="00345E7E">
            <w:t xml:space="preserve"> enter text.</w:t>
          </w:r>
        </w:p>
      </w:docPartBody>
    </w:docPart>
    <w:docPart>
      <w:docPartPr>
        <w:name w:val="C3DDA1A3DB324C7C9DCF5EE58A669B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EE1DE0-636E-422B-A180-51B07356E344}"/>
      </w:docPartPr>
      <w:docPartBody>
        <w:p w:rsidR="00A85188" w:rsidRDefault="00A36483" w:rsidP="00A36483">
          <w:pPr>
            <w:pStyle w:val="C3DDA1A3DB324C7C9DCF5EE58A669B34"/>
          </w:pPr>
          <w:r w:rsidRPr="00C56EAB">
            <w:rPr>
              <w:rFonts w:eastAsia="Cambria"/>
            </w:rPr>
            <w:t>Click or tap here to</w:t>
          </w:r>
          <w:r w:rsidRPr="00345E7E">
            <w:t xml:space="preserve">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Demi"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5B2"/>
    <w:rsid w:val="00013A8D"/>
    <w:rsid w:val="000342E9"/>
    <w:rsid w:val="00061882"/>
    <w:rsid w:val="000B282A"/>
    <w:rsid w:val="000C4849"/>
    <w:rsid w:val="00112D2D"/>
    <w:rsid w:val="0011458F"/>
    <w:rsid w:val="00187827"/>
    <w:rsid w:val="001D465F"/>
    <w:rsid w:val="00283236"/>
    <w:rsid w:val="002D1BFB"/>
    <w:rsid w:val="00300D2B"/>
    <w:rsid w:val="003412FD"/>
    <w:rsid w:val="00363154"/>
    <w:rsid w:val="005229D7"/>
    <w:rsid w:val="00537F68"/>
    <w:rsid w:val="005405F3"/>
    <w:rsid w:val="00583416"/>
    <w:rsid w:val="005C0F23"/>
    <w:rsid w:val="006753C9"/>
    <w:rsid w:val="00682736"/>
    <w:rsid w:val="006E6AEC"/>
    <w:rsid w:val="007365B3"/>
    <w:rsid w:val="00763E71"/>
    <w:rsid w:val="007647F7"/>
    <w:rsid w:val="007825C3"/>
    <w:rsid w:val="00790263"/>
    <w:rsid w:val="00802B77"/>
    <w:rsid w:val="00815D5E"/>
    <w:rsid w:val="00830D4F"/>
    <w:rsid w:val="008637EB"/>
    <w:rsid w:val="008A402E"/>
    <w:rsid w:val="008C4829"/>
    <w:rsid w:val="008D14FE"/>
    <w:rsid w:val="00936ADE"/>
    <w:rsid w:val="0093736F"/>
    <w:rsid w:val="00977B57"/>
    <w:rsid w:val="009D2F53"/>
    <w:rsid w:val="009F291C"/>
    <w:rsid w:val="00A36483"/>
    <w:rsid w:val="00A7796E"/>
    <w:rsid w:val="00A85188"/>
    <w:rsid w:val="00AC3C77"/>
    <w:rsid w:val="00B31CB9"/>
    <w:rsid w:val="00B43DD6"/>
    <w:rsid w:val="00B515B2"/>
    <w:rsid w:val="00BB22B2"/>
    <w:rsid w:val="00C052CD"/>
    <w:rsid w:val="00C7125B"/>
    <w:rsid w:val="00C94807"/>
    <w:rsid w:val="00CF36DB"/>
    <w:rsid w:val="00D453EB"/>
    <w:rsid w:val="00D56CE0"/>
    <w:rsid w:val="00E55D9B"/>
    <w:rsid w:val="00F2686C"/>
    <w:rsid w:val="00F34EB2"/>
    <w:rsid w:val="00F37FB2"/>
    <w:rsid w:val="00F55700"/>
    <w:rsid w:val="00FD6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5B2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6483"/>
    <w:rPr>
      <w:color w:val="666666"/>
    </w:rPr>
  </w:style>
  <w:style w:type="paragraph" w:customStyle="1" w:styleId="842E771D9E2449E0BAC68FAAC5B19E461">
    <w:name w:val="842E771D9E2449E0BAC68FAAC5B19E461"/>
    <w:rsid w:val="00A85188"/>
    <w:pPr>
      <w:keepLines/>
      <w:spacing w:before="320" w:after="480" w:line="240" w:lineRule="auto"/>
      <w:ind w:left="1152" w:hanging="1152"/>
      <w:contextualSpacing/>
    </w:pPr>
    <w:rPr>
      <w:rFonts w:ascii="Arial" w:eastAsiaTheme="minorHAnsi" w:hAnsi="Arial" w:cs="Segoe UI"/>
      <w:sz w:val="24"/>
      <w:szCs w:val="20"/>
    </w:rPr>
  </w:style>
  <w:style w:type="paragraph" w:customStyle="1" w:styleId="5D21DCDF4E054BC4B31691039D27BCB01">
    <w:name w:val="5D21DCDF4E054BC4B31691039D27BCB01"/>
    <w:rsid w:val="00A85188"/>
    <w:pPr>
      <w:spacing w:before="40" w:after="40" w:line="240" w:lineRule="auto"/>
    </w:pPr>
    <w:rPr>
      <w:rFonts w:ascii="Arial Narrow" w:eastAsiaTheme="minorHAnsi" w:hAnsi="Arial Narrow" w:cs="Segoe UI"/>
      <w:sz w:val="20"/>
      <w:szCs w:val="20"/>
    </w:rPr>
  </w:style>
  <w:style w:type="paragraph" w:customStyle="1" w:styleId="338B141C7A3A4759948B6718983C1AE61">
    <w:name w:val="338B141C7A3A4759948B6718983C1AE61"/>
    <w:rsid w:val="00A85188"/>
    <w:pPr>
      <w:spacing w:before="360" w:after="0" w:line="240" w:lineRule="auto"/>
      <w:contextualSpacing/>
    </w:pPr>
    <w:rPr>
      <w:rFonts w:ascii="Arial Narrow" w:eastAsiaTheme="minorHAnsi" w:hAnsi="Arial Narrow" w:cs="Segoe UI"/>
      <w:sz w:val="20"/>
      <w:szCs w:val="20"/>
    </w:rPr>
  </w:style>
  <w:style w:type="paragraph" w:customStyle="1" w:styleId="5049658452424FF5A24567BCB039C0381">
    <w:name w:val="5049658452424FF5A24567BCB039C0381"/>
    <w:rsid w:val="00A85188"/>
    <w:pPr>
      <w:spacing w:before="360" w:after="0" w:line="240" w:lineRule="auto"/>
      <w:contextualSpacing/>
    </w:pPr>
    <w:rPr>
      <w:rFonts w:ascii="Arial Narrow" w:eastAsiaTheme="minorHAnsi" w:hAnsi="Arial Narrow" w:cs="Segoe UI"/>
      <w:sz w:val="20"/>
      <w:szCs w:val="20"/>
    </w:rPr>
  </w:style>
  <w:style w:type="paragraph" w:customStyle="1" w:styleId="0762CFFBF9F14DAF9A7E921094E4D4ED1">
    <w:name w:val="0762CFFBF9F14DAF9A7E921094E4D4ED1"/>
    <w:rsid w:val="00A85188"/>
    <w:pPr>
      <w:spacing w:after="0" w:line="240" w:lineRule="auto"/>
      <w:jc w:val="center"/>
    </w:pPr>
    <w:rPr>
      <w:rFonts w:ascii="Arial" w:eastAsiaTheme="minorHAnsi" w:hAnsi="Arial" w:cs="Segoe UI"/>
      <w:b/>
      <w:color w:val="0E2841" w:themeColor="text2"/>
      <w:sz w:val="16"/>
      <w:szCs w:val="16"/>
    </w:rPr>
  </w:style>
  <w:style w:type="paragraph" w:customStyle="1" w:styleId="65BE657F591D4900931C5BECCDB3A62A">
    <w:name w:val="65BE657F591D4900931C5BECCDB3A62A"/>
    <w:rsid w:val="008D14FE"/>
    <w:pPr>
      <w:keepNext/>
      <w:keepLines/>
      <w:spacing w:before="600" w:after="120" w:line="240" w:lineRule="auto"/>
      <w:outlineLvl w:val="5"/>
    </w:pPr>
    <w:rPr>
      <w:rFonts w:ascii="Arial" w:eastAsia="Times New Roman" w:hAnsi="Arial" w:cstheme="majorBidi"/>
      <w:b/>
      <w:iCs/>
      <w:sz w:val="40"/>
      <w:szCs w:val="28"/>
    </w:rPr>
  </w:style>
  <w:style w:type="paragraph" w:customStyle="1" w:styleId="9DDAA797ACEA4D2CB3B8C0F768D36FDA">
    <w:name w:val="9DDAA797ACEA4D2CB3B8C0F768D36FDA"/>
    <w:rsid w:val="008D14FE"/>
    <w:pPr>
      <w:keepLines/>
      <w:spacing w:before="320" w:after="480" w:line="240" w:lineRule="auto"/>
      <w:ind w:left="1152" w:hanging="1152"/>
      <w:contextualSpacing/>
    </w:pPr>
    <w:rPr>
      <w:rFonts w:ascii="Arial" w:eastAsiaTheme="minorHAnsi" w:hAnsi="Arial" w:cs="Segoe UI"/>
      <w:sz w:val="20"/>
      <w:szCs w:val="20"/>
    </w:rPr>
  </w:style>
  <w:style w:type="paragraph" w:customStyle="1" w:styleId="1DDE904A84DD4C3FA45FF067DBC4C304">
    <w:name w:val="1DDE904A84DD4C3FA45FF067DBC4C304"/>
    <w:rsid w:val="008D14FE"/>
    <w:pPr>
      <w:keepLines/>
      <w:spacing w:before="320" w:after="480" w:line="240" w:lineRule="auto"/>
      <w:ind w:left="1152" w:hanging="1152"/>
      <w:contextualSpacing/>
    </w:pPr>
    <w:rPr>
      <w:rFonts w:ascii="Arial" w:eastAsiaTheme="minorHAnsi" w:hAnsi="Arial" w:cs="Segoe UI"/>
      <w:sz w:val="20"/>
      <w:szCs w:val="20"/>
    </w:rPr>
  </w:style>
  <w:style w:type="paragraph" w:customStyle="1" w:styleId="CB412E4A83EC4EC3B6DF731DC2CB68A0">
    <w:name w:val="CB412E4A83EC4EC3B6DF731DC2CB68A0"/>
    <w:rsid w:val="008D14FE"/>
    <w:pPr>
      <w:keepLines/>
      <w:spacing w:before="320" w:after="480" w:line="240" w:lineRule="auto"/>
      <w:ind w:left="1152" w:hanging="1152"/>
      <w:contextualSpacing/>
    </w:pPr>
    <w:rPr>
      <w:rFonts w:ascii="Arial" w:eastAsiaTheme="minorHAnsi" w:hAnsi="Arial" w:cs="Segoe UI"/>
      <w:sz w:val="20"/>
      <w:szCs w:val="20"/>
    </w:rPr>
  </w:style>
  <w:style w:type="paragraph" w:customStyle="1" w:styleId="D0286911A8854B71B2BD7514A2849816">
    <w:name w:val="D0286911A8854B71B2BD7514A2849816"/>
    <w:rsid w:val="008D14FE"/>
    <w:pPr>
      <w:keepLines/>
      <w:spacing w:before="320" w:after="480" w:line="240" w:lineRule="auto"/>
      <w:ind w:left="1152" w:hanging="1152"/>
      <w:contextualSpacing/>
    </w:pPr>
    <w:rPr>
      <w:rFonts w:ascii="Arial" w:eastAsiaTheme="minorHAnsi" w:hAnsi="Arial" w:cs="Segoe UI"/>
      <w:sz w:val="20"/>
      <w:szCs w:val="20"/>
    </w:rPr>
  </w:style>
  <w:style w:type="paragraph" w:customStyle="1" w:styleId="F477AE7224904E9EA0DCF198F681B855">
    <w:name w:val="F477AE7224904E9EA0DCF198F681B855"/>
    <w:rsid w:val="008D14FE"/>
    <w:pPr>
      <w:keepLines/>
      <w:spacing w:before="320" w:after="480" w:line="240" w:lineRule="auto"/>
      <w:ind w:left="1152" w:hanging="1152"/>
      <w:contextualSpacing/>
    </w:pPr>
    <w:rPr>
      <w:rFonts w:ascii="Arial" w:eastAsiaTheme="minorHAnsi" w:hAnsi="Arial" w:cs="Segoe UI"/>
      <w:sz w:val="20"/>
      <w:szCs w:val="20"/>
    </w:rPr>
  </w:style>
  <w:style w:type="paragraph" w:customStyle="1" w:styleId="E00FAD8DC9894703BF2B0DE0D88F4EC6">
    <w:name w:val="E00FAD8DC9894703BF2B0DE0D88F4EC6"/>
    <w:rsid w:val="008D14FE"/>
    <w:pPr>
      <w:spacing w:after="240" w:line="276" w:lineRule="auto"/>
    </w:pPr>
    <w:rPr>
      <w:rFonts w:ascii="Arial" w:eastAsiaTheme="minorHAnsi" w:hAnsi="Arial" w:cs="Segoe UI"/>
      <w:sz w:val="20"/>
      <w:szCs w:val="20"/>
    </w:rPr>
  </w:style>
  <w:style w:type="character" w:customStyle="1" w:styleId="MessageHeaderLabel">
    <w:name w:val="Message Header Label"/>
    <w:basedOn w:val="DefaultParagraphFont"/>
    <w:rsid w:val="00A36483"/>
    <w:rPr>
      <w:rFonts w:ascii="Arial" w:eastAsiaTheme="minorHAnsi" w:hAnsi="Arial" w:cs="Segoe UI"/>
      <w:b/>
      <w:sz w:val="20"/>
    </w:rPr>
  </w:style>
  <w:style w:type="paragraph" w:customStyle="1" w:styleId="25D2AC78D97647C4B3384B4D3634B52B1">
    <w:name w:val="25D2AC78D97647C4B3384B4D3634B52B1"/>
    <w:rsid w:val="008D14FE"/>
    <w:pPr>
      <w:tabs>
        <w:tab w:val="center" w:pos="4320"/>
        <w:tab w:val="right" w:pos="8640"/>
      </w:tabs>
      <w:spacing w:after="240" w:line="240" w:lineRule="auto"/>
      <w:ind w:left="720" w:hanging="720"/>
      <w:contextualSpacing/>
    </w:pPr>
    <w:rPr>
      <w:rFonts w:ascii="Arial" w:eastAsiaTheme="minorHAnsi" w:hAnsi="Arial" w:cs="Segoe UI"/>
      <w:sz w:val="16"/>
      <w:szCs w:val="20"/>
    </w:rPr>
  </w:style>
  <w:style w:type="paragraph" w:customStyle="1" w:styleId="2B0148BD115249BD888E4C1452C2D9291">
    <w:name w:val="2B0148BD115249BD888E4C1452C2D9291"/>
    <w:rsid w:val="008D14FE"/>
    <w:pPr>
      <w:tabs>
        <w:tab w:val="center" w:pos="4320"/>
        <w:tab w:val="right" w:pos="8640"/>
      </w:tabs>
      <w:spacing w:after="240" w:line="240" w:lineRule="auto"/>
      <w:ind w:left="720" w:hanging="720"/>
      <w:contextualSpacing/>
    </w:pPr>
    <w:rPr>
      <w:rFonts w:ascii="Arial" w:eastAsiaTheme="minorHAnsi" w:hAnsi="Arial" w:cs="Segoe UI"/>
      <w:sz w:val="16"/>
      <w:szCs w:val="20"/>
    </w:rPr>
  </w:style>
  <w:style w:type="paragraph" w:customStyle="1" w:styleId="63E947276BC94B88848A6B1193060EA91">
    <w:name w:val="63E947276BC94B88848A6B1193060EA91"/>
    <w:rsid w:val="008D14FE"/>
    <w:pPr>
      <w:tabs>
        <w:tab w:val="center" w:pos="4320"/>
        <w:tab w:val="right" w:pos="8640"/>
      </w:tabs>
      <w:spacing w:after="240" w:line="240" w:lineRule="auto"/>
      <w:ind w:left="720" w:hanging="720"/>
      <w:contextualSpacing/>
    </w:pPr>
    <w:rPr>
      <w:rFonts w:ascii="Arial" w:eastAsiaTheme="minorHAnsi" w:hAnsi="Arial" w:cs="Segoe UI"/>
      <w:sz w:val="16"/>
      <w:szCs w:val="20"/>
    </w:rPr>
  </w:style>
  <w:style w:type="paragraph" w:customStyle="1" w:styleId="C3DDA1A3DB324C7C9DCF5EE58A669B341">
    <w:name w:val="C3DDA1A3DB324C7C9DCF5EE58A669B341"/>
    <w:rsid w:val="008D14FE"/>
    <w:pPr>
      <w:tabs>
        <w:tab w:val="center" w:pos="4320"/>
        <w:tab w:val="right" w:pos="8640"/>
      </w:tabs>
      <w:spacing w:after="240" w:line="240" w:lineRule="auto"/>
      <w:ind w:left="720" w:hanging="720"/>
      <w:contextualSpacing/>
    </w:pPr>
    <w:rPr>
      <w:rFonts w:ascii="Arial" w:eastAsiaTheme="minorHAnsi" w:hAnsi="Arial" w:cs="Segoe UI"/>
      <w:sz w:val="16"/>
      <w:szCs w:val="20"/>
    </w:rPr>
  </w:style>
  <w:style w:type="paragraph" w:customStyle="1" w:styleId="65BE657F591D4900931C5BECCDB3A62A1">
    <w:name w:val="65BE657F591D4900931C5BECCDB3A62A1"/>
    <w:rsid w:val="00A36483"/>
    <w:pPr>
      <w:keepNext/>
      <w:keepLines/>
      <w:spacing w:before="600" w:after="120" w:line="240" w:lineRule="auto"/>
      <w:outlineLvl w:val="5"/>
    </w:pPr>
    <w:rPr>
      <w:rFonts w:ascii="Arial" w:eastAsia="Times New Roman" w:hAnsi="Arial" w:cstheme="majorBidi"/>
      <w:b/>
      <w:iCs/>
      <w:sz w:val="40"/>
      <w:szCs w:val="28"/>
    </w:rPr>
  </w:style>
  <w:style w:type="paragraph" w:customStyle="1" w:styleId="9DDAA797ACEA4D2CB3B8C0F768D36FDA1">
    <w:name w:val="9DDAA797ACEA4D2CB3B8C0F768D36FDA1"/>
    <w:rsid w:val="00A36483"/>
    <w:pPr>
      <w:keepLines/>
      <w:spacing w:before="320" w:after="480" w:line="240" w:lineRule="auto"/>
      <w:ind w:left="1152" w:hanging="1152"/>
      <w:contextualSpacing/>
    </w:pPr>
    <w:rPr>
      <w:rFonts w:ascii="Arial" w:eastAsiaTheme="minorHAnsi" w:hAnsi="Arial" w:cs="Segoe UI"/>
      <w:sz w:val="20"/>
      <w:szCs w:val="20"/>
    </w:rPr>
  </w:style>
  <w:style w:type="paragraph" w:customStyle="1" w:styleId="1DDE904A84DD4C3FA45FF067DBC4C3041">
    <w:name w:val="1DDE904A84DD4C3FA45FF067DBC4C3041"/>
    <w:rsid w:val="00A36483"/>
    <w:pPr>
      <w:keepLines/>
      <w:spacing w:before="320" w:after="480" w:line="240" w:lineRule="auto"/>
      <w:ind w:left="1152" w:hanging="1152"/>
      <w:contextualSpacing/>
    </w:pPr>
    <w:rPr>
      <w:rFonts w:ascii="Arial" w:eastAsiaTheme="minorHAnsi" w:hAnsi="Arial" w:cs="Segoe UI"/>
      <w:sz w:val="20"/>
      <w:szCs w:val="20"/>
    </w:rPr>
  </w:style>
  <w:style w:type="paragraph" w:customStyle="1" w:styleId="CB412E4A83EC4EC3B6DF731DC2CB68A01">
    <w:name w:val="CB412E4A83EC4EC3B6DF731DC2CB68A01"/>
    <w:rsid w:val="00A36483"/>
    <w:pPr>
      <w:keepLines/>
      <w:spacing w:before="320" w:after="480" w:line="240" w:lineRule="auto"/>
      <w:ind w:left="1152" w:hanging="1152"/>
      <w:contextualSpacing/>
    </w:pPr>
    <w:rPr>
      <w:rFonts w:ascii="Arial" w:eastAsiaTheme="minorHAnsi" w:hAnsi="Arial" w:cs="Segoe UI"/>
      <w:sz w:val="20"/>
      <w:szCs w:val="20"/>
    </w:rPr>
  </w:style>
  <w:style w:type="paragraph" w:customStyle="1" w:styleId="D0286911A8854B71B2BD7514A28498161">
    <w:name w:val="D0286911A8854B71B2BD7514A28498161"/>
    <w:rsid w:val="00A36483"/>
    <w:pPr>
      <w:keepLines/>
      <w:spacing w:before="320" w:after="480" w:line="240" w:lineRule="auto"/>
      <w:ind w:left="1152" w:hanging="1152"/>
      <w:contextualSpacing/>
    </w:pPr>
    <w:rPr>
      <w:rFonts w:ascii="Arial" w:eastAsiaTheme="minorHAnsi" w:hAnsi="Arial" w:cs="Segoe UI"/>
      <w:sz w:val="20"/>
      <w:szCs w:val="20"/>
    </w:rPr>
  </w:style>
  <w:style w:type="paragraph" w:customStyle="1" w:styleId="F477AE7224904E9EA0DCF198F681B8551">
    <w:name w:val="F477AE7224904E9EA0DCF198F681B8551"/>
    <w:rsid w:val="00A36483"/>
    <w:pPr>
      <w:keepLines/>
      <w:spacing w:before="320" w:after="480" w:line="240" w:lineRule="auto"/>
      <w:ind w:left="1152" w:hanging="1152"/>
      <w:contextualSpacing/>
    </w:pPr>
    <w:rPr>
      <w:rFonts w:ascii="Arial" w:eastAsiaTheme="minorHAnsi" w:hAnsi="Arial" w:cs="Segoe UI"/>
      <w:sz w:val="20"/>
      <w:szCs w:val="20"/>
    </w:rPr>
  </w:style>
  <w:style w:type="paragraph" w:customStyle="1" w:styleId="E00FAD8DC9894703BF2B0DE0D88F4EC61">
    <w:name w:val="E00FAD8DC9894703BF2B0DE0D88F4EC61"/>
    <w:rsid w:val="00A36483"/>
    <w:pPr>
      <w:spacing w:after="240" w:line="276" w:lineRule="auto"/>
    </w:pPr>
    <w:rPr>
      <w:rFonts w:ascii="Arial" w:eastAsiaTheme="minorHAnsi" w:hAnsi="Arial" w:cs="Segoe UI"/>
      <w:sz w:val="20"/>
      <w:szCs w:val="20"/>
    </w:rPr>
  </w:style>
  <w:style w:type="paragraph" w:customStyle="1" w:styleId="25D2AC78D97647C4B3384B4D3634B52B">
    <w:name w:val="25D2AC78D97647C4B3384B4D3634B52B"/>
    <w:rsid w:val="00A36483"/>
    <w:pPr>
      <w:tabs>
        <w:tab w:val="center" w:pos="4320"/>
        <w:tab w:val="right" w:pos="8640"/>
      </w:tabs>
      <w:spacing w:after="240" w:line="240" w:lineRule="auto"/>
      <w:ind w:left="720" w:hanging="720"/>
      <w:contextualSpacing/>
    </w:pPr>
    <w:rPr>
      <w:rFonts w:ascii="Arial" w:eastAsiaTheme="minorHAnsi" w:hAnsi="Arial" w:cs="Segoe UI"/>
      <w:sz w:val="16"/>
      <w:szCs w:val="20"/>
    </w:rPr>
  </w:style>
  <w:style w:type="paragraph" w:customStyle="1" w:styleId="2B0148BD115249BD888E4C1452C2D929">
    <w:name w:val="2B0148BD115249BD888E4C1452C2D929"/>
    <w:rsid w:val="00A36483"/>
    <w:pPr>
      <w:tabs>
        <w:tab w:val="center" w:pos="4320"/>
        <w:tab w:val="right" w:pos="8640"/>
      </w:tabs>
      <w:spacing w:after="240" w:line="240" w:lineRule="auto"/>
      <w:ind w:left="720" w:hanging="720"/>
      <w:contextualSpacing/>
    </w:pPr>
    <w:rPr>
      <w:rFonts w:ascii="Arial" w:eastAsiaTheme="minorHAnsi" w:hAnsi="Arial" w:cs="Segoe UI"/>
      <w:sz w:val="16"/>
      <w:szCs w:val="20"/>
    </w:rPr>
  </w:style>
  <w:style w:type="paragraph" w:customStyle="1" w:styleId="63E947276BC94B88848A6B1193060EA9">
    <w:name w:val="63E947276BC94B88848A6B1193060EA9"/>
    <w:rsid w:val="00A36483"/>
    <w:pPr>
      <w:tabs>
        <w:tab w:val="center" w:pos="4320"/>
        <w:tab w:val="right" w:pos="8640"/>
      </w:tabs>
      <w:spacing w:after="240" w:line="240" w:lineRule="auto"/>
      <w:ind w:left="720" w:hanging="720"/>
      <w:contextualSpacing/>
    </w:pPr>
    <w:rPr>
      <w:rFonts w:ascii="Arial" w:eastAsiaTheme="minorHAnsi" w:hAnsi="Arial" w:cs="Segoe UI"/>
      <w:sz w:val="16"/>
      <w:szCs w:val="20"/>
    </w:rPr>
  </w:style>
  <w:style w:type="paragraph" w:customStyle="1" w:styleId="C3DDA1A3DB324C7C9DCF5EE58A669B34">
    <w:name w:val="C3DDA1A3DB324C7C9DCF5EE58A669B34"/>
    <w:rsid w:val="00A36483"/>
    <w:pPr>
      <w:tabs>
        <w:tab w:val="center" w:pos="4320"/>
        <w:tab w:val="right" w:pos="8640"/>
      </w:tabs>
      <w:spacing w:after="240" w:line="240" w:lineRule="auto"/>
      <w:ind w:left="720" w:hanging="720"/>
      <w:contextualSpacing/>
    </w:pPr>
    <w:rPr>
      <w:rFonts w:ascii="Arial" w:eastAsiaTheme="minorHAnsi" w:hAnsi="Arial" w:cs="Segoe UI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arr brand">
      <a:dk1>
        <a:sysClr val="windowText" lastClr="000000"/>
      </a:dk1>
      <a:lt1>
        <a:sysClr val="window" lastClr="FFFFFF"/>
      </a:lt1>
      <a:dk2>
        <a:srgbClr val="047CC2"/>
      </a:dk2>
      <a:lt2>
        <a:srgbClr val="DDE9F2"/>
      </a:lt2>
      <a:accent1>
        <a:srgbClr val="60B7E6"/>
      </a:accent1>
      <a:accent2>
        <a:srgbClr val="A4CF45"/>
      </a:accent2>
      <a:accent3>
        <a:srgbClr val="FE5F2F"/>
      </a:accent3>
      <a:accent4>
        <a:srgbClr val="FFA740"/>
      </a:accent4>
      <a:accent5>
        <a:srgbClr val="80959E"/>
      </a:accent5>
      <a:accent6>
        <a:srgbClr val="182836"/>
      </a:accent6>
      <a:hlink>
        <a:srgbClr val="047CC2"/>
      </a:hlink>
      <a:folHlink>
        <a:srgbClr val="596B7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904A9B1B369E498779745F44ECDD4D" ma:contentTypeVersion="16" ma:contentTypeDescription="Create a new document." ma:contentTypeScope="" ma:versionID="1aa1540002f2802c19210c64b4053946">
  <xsd:schema xmlns:xsd="http://www.w3.org/2001/XMLSchema" xmlns:xs="http://www.w3.org/2001/XMLSchema" xmlns:p="http://schemas.microsoft.com/office/2006/metadata/properties" xmlns:ns2="04689037-91f1-4454-8315-9d1cf164fb59" xmlns:ns3="http://schemas.microsoft.com/sharepoint/v4" targetNamespace="http://schemas.microsoft.com/office/2006/metadata/properties" ma:root="true" ma:fieldsID="e74919565199bb8e143d005aaddab168" ns2:_="" ns3:_="">
    <xsd:import namespace="04689037-91f1-4454-8315-9d1cf164fb59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Description0" minOccurs="0"/>
                <xsd:element ref="ns2:Owner" minOccurs="0"/>
                <xsd:element ref="ns2:Status" minOccurs="0"/>
                <xsd:element ref="ns2:Category" minOccurs="0"/>
                <xsd:element ref="ns2:finance_x0020_sub_x002d_group" minOccurs="0"/>
                <xsd:element ref="ns2:HR_x0020_sub_x002d_group" minOccurs="0"/>
                <xsd:element ref="ns2:BD_x0020_sub_x002d_group" minOccurs="0"/>
                <xsd:element ref="ns2:general_x0020_business_x0020_sub_x002d_group" minOccurs="0"/>
                <xsd:element ref="ns2:PG_x0020_sub_x002d_group" minOccurs="0"/>
                <xsd:element ref="ns2:project_x0020_client_x0020_sub_x002d_group" minOccurs="0"/>
                <xsd:element ref="ns3:IconOverlay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689037-91f1-4454-8315-9d1cf164fb59" elementFormDefault="qualified">
    <xsd:import namespace="http://schemas.microsoft.com/office/2006/documentManagement/types"/>
    <xsd:import namespace="http://schemas.microsoft.com/office/infopath/2007/PartnerControls"/>
    <xsd:element name="Description0" ma:index="8" nillable="true" ma:displayName="Description" ma:internalName="Description0" ma:readOnly="false">
      <xsd:simpleType>
        <xsd:restriction base="dms:Text">
          <xsd:maxLength value="255"/>
        </xsd:restriction>
      </xsd:simpleType>
    </xsd:element>
    <xsd:element name="Owner" ma:index="9" nillable="true" ma:displayName="Owner" ma:internalName="Owner" ma:readOnly="false">
      <xsd:simpleType>
        <xsd:restriction base="dms:Text">
          <xsd:maxLength value="255"/>
        </xsd:restriction>
      </xsd:simpleType>
    </xsd:element>
    <xsd:element name="Status" ma:index="10" nillable="true" ma:displayName="Status" ma:format="Dropdown" ma:internalName="Status" ma:readOnly="false">
      <xsd:simpleType>
        <xsd:restriction base="dms:Choice">
          <xsd:enumeration value="Current"/>
          <xsd:enumeration value="Archived"/>
        </xsd:restriction>
      </xsd:simpleType>
    </xsd:element>
    <xsd:element name="Category" ma:index="11" nillable="true" ma:displayName="Category" ma:internalName="Category" ma:readOnly="fal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finance and accounting"/>
                    <xsd:enumeration value="HR employee resources"/>
                    <xsd:enumeration value="business development"/>
                    <xsd:enumeration value="general business support"/>
                    <xsd:enumeration value="practice group support"/>
                    <xsd:enumeration value="project and client support"/>
                  </xsd:restriction>
                </xsd:simpleType>
              </xsd:element>
            </xsd:sequence>
          </xsd:extension>
        </xsd:complexContent>
      </xsd:complexType>
    </xsd:element>
    <xsd:element name="finance_x0020_sub_x002d_group" ma:index="12" nillable="true" ma:displayName="finance sub-group" ma:description="To be used only with the finance category for sub-grouping" ma:internalName="finance_x0020_sub_x002d_group" ma:readOnly="false">
      <xsd:simpleType>
        <xsd:restriction base="dms:Text">
          <xsd:maxLength value="255"/>
        </xsd:restriction>
      </xsd:simpleType>
    </xsd:element>
    <xsd:element name="HR_x0020_sub_x002d_group" ma:index="13" nillable="true" ma:displayName="HR sub-group" ma:description="To be used only with the HR category for sub-grouping" ma:internalName="HR_x0020_sub_x002d_group" ma:readOnly="false">
      <xsd:simpleType>
        <xsd:restriction base="dms:Text">
          <xsd:maxLength value="255"/>
        </xsd:restriction>
      </xsd:simpleType>
    </xsd:element>
    <xsd:element name="BD_x0020_sub_x002d_group" ma:index="14" nillable="true" ma:displayName="BD sub-group" ma:description="To be used only with the BD category for sub-grouping" ma:internalName="BD_x0020_sub_x002d_group" ma:readOnly="false">
      <xsd:simpleType>
        <xsd:restriction base="dms:Text">
          <xsd:maxLength value="255"/>
        </xsd:restriction>
      </xsd:simpleType>
    </xsd:element>
    <xsd:element name="general_x0020_business_x0020_sub_x002d_group" ma:index="15" nillable="true" ma:displayName="general business sub-group" ma:description="To be used only with the general business category for sub-grouping" ma:internalName="general_x0020_business_x0020_sub_x002d_group" ma:readOnly="false">
      <xsd:simpleType>
        <xsd:restriction base="dms:Text">
          <xsd:maxLength value="255"/>
        </xsd:restriction>
      </xsd:simpleType>
    </xsd:element>
    <xsd:element name="PG_x0020_sub_x002d_group" ma:index="16" nillable="true" ma:displayName="PG sub-group" ma:description="To be used only with the PG support category for sub-grouping" ma:internalName="PG_x0020_sub_x002d_group" ma:readOnly="false">
      <xsd:simpleType>
        <xsd:restriction base="dms:Text">
          <xsd:maxLength value="255"/>
        </xsd:restriction>
      </xsd:simpleType>
    </xsd:element>
    <xsd:element name="project_x0020_client_x0020_sub_x002d_group" ma:index="17" nillable="true" ma:displayName="project client sub-group" ma:description="To be used only with the project/client category for sub-grouping" ma:internalName="project_x0020_client_x0020_sub_x002d_group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8" nillable="true" ma:displayName="IconOverlay" ma:internalName="IconOverlay" ma:readOnly="fals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G_x0020_sub_x002d_group xmlns="04689037-91f1-4454-8315-9d1cf164fb59" xsi:nil="true"/>
    <finance_x0020_sub_x002d_group xmlns="04689037-91f1-4454-8315-9d1cf164fb59" xsi:nil="true"/>
    <Status xmlns="04689037-91f1-4454-8315-9d1cf164fb59">Current</Status>
    <IconOverlay xmlns="http://schemas.microsoft.com/sharepoint/v4" xsi:nil="true"/>
    <HR_x0020_sub_x002d_group xmlns="04689037-91f1-4454-8315-9d1cf164fb59" xsi:nil="true"/>
    <Owner xmlns="04689037-91f1-4454-8315-9d1cf164fb59" xsi:nil="true"/>
    <BD_x0020_sub_x002d_group xmlns="04689037-91f1-4454-8315-9d1cf164fb59" xsi:nil="true"/>
    <project_x0020_client_x0020_sub_x002d_group xmlns="04689037-91f1-4454-8315-9d1cf164fb59" xsi:nil="true"/>
    <general_x0020_business_x0020_sub_x002d_group xmlns="04689037-91f1-4454-8315-9d1cf164fb59">Correspondence</general_x0020_business_x0020_sub_x002d_group>
    <Category xmlns="04689037-91f1-4454-8315-9d1cf164fb59">
      <Value>general business support</Value>
    </Category>
    <Description0 xmlns="04689037-91f1-4454-8315-9d1cf164fb59">Also available from File, New in Word</Description0>
  </documentManagement>
</p:properties>
</file>

<file path=customXml/itemProps1.xml><?xml version="1.0" encoding="utf-8"?>
<ds:datastoreItem xmlns:ds="http://schemas.openxmlformats.org/officeDocument/2006/customXml" ds:itemID="{B7657211-2488-4B13-BA1E-F934EE55E5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7403A-559E-49B7-8B08-20F6FF215503}"/>
</file>

<file path=customXml/itemProps3.xml><?xml version="1.0" encoding="utf-8"?>
<ds:datastoreItem xmlns:ds="http://schemas.openxmlformats.org/officeDocument/2006/customXml" ds:itemID="{BA4D9061-0660-4FF2-AC1A-CD26A03DBDE1}"/>
</file>

<file path=customXml/itemProps4.xml><?xml version="1.0" encoding="utf-8"?>
<ds:datastoreItem xmlns:ds="http://schemas.openxmlformats.org/officeDocument/2006/customXml" ds:itemID="{9DCFD04D-9511-4065-953B-D42266B03E3D}"/>
</file>

<file path=docProps/app.xml><?xml version="1.0" encoding="utf-8"?>
<Properties xmlns="http://schemas.openxmlformats.org/officeDocument/2006/extended-properties" xmlns:vt="http://schemas.openxmlformats.org/officeDocument/2006/docPropsVTypes">
  <Template>e-memo - Barr.dotx</Template>
  <TotalTime>153</TotalTime>
  <Pages>1</Pages>
  <Words>58</Words>
  <Characters>226</Characters>
  <Application>Microsoft Office Word</Application>
  <DocSecurity>0</DocSecurity>
  <Lines>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Barr Engineering Co.</Company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Barr Engineering Co.</dc:creator>
  <cp:lastModifiedBy>Lisa Ungar</cp:lastModifiedBy>
  <cp:revision>18</cp:revision>
  <cp:lastPrinted>2010-06-30T18:05:00Z</cp:lastPrinted>
  <dcterms:created xsi:type="dcterms:W3CDTF">2024-02-27T13:47:00Z</dcterms:created>
  <dcterms:modified xsi:type="dcterms:W3CDTF">2025-11-04T21:44:00Z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1674b4da19f004025991a01eb5205ede1f101c25bd78d8bd007d1ed07a755ff2</vt:lpwstr>
  </property>
  <property fmtid="{D5CDD505-2E9C-101B-9397-08002B2CF9AE}" pid="3" name="ContentTypeId">
    <vt:lpwstr>0x010100D4904A9B1B369E498779745F44ECDD4D</vt:lpwstr>
  </property>
</Properties>
</file>