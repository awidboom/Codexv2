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D1F27" w14:textId="1AB44FAC" w:rsidR="003138C0" w:rsidRPr="00EE1CDE" w:rsidRDefault="00FD556C" w:rsidP="006E4ACE">
      <w:pPr>
        <w:pStyle w:val="Heading1"/>
        <w:rPr>
          <w:rFonts w:asciiTheme="minorHAnsi" w:hAnsiTheme="minorHAnsi"/>
          <w:color w:val="0066A5"/>
        </w:rPr>
      </w:pPr>
      <w:r w:rsidRPr="00EE1CDE">
        <w:rPr>
          <w:rFonts w:asciiTheme="minorHAnsi" w:hAnsiTheme="minorHAnsi"/>
          <w:color w:val="0066A5"/>
        </w:rPr>
        <w:t xml:space="preserve">PIC </w:t>
      </w:r>
      <w:r w:rsidR="00D851A3" w:rsidRPr="00EE1CDE">
        <w:rPr>
          <w:rFonts w:asciiTheme="minorHAnsi" w:hAnsiTheme="minorHAnsi"/>
          <w:color w:val="0066A5"/>
        </w:rPr>
        <w:t>Candidate Feedback</w:t>
      </w:r>
    </w:p>
    <w:p w14:paraId="38F8D7DF" w14:textId="2B0BFF15" w:rsidR="00EE1CDE" w:rsidRPr="00EE1CDE" w:rsidRDefault="00EE1CDE" w:rsidP="00EE1CDE">
      <w:pPr>
        <w:pStyle w:val="attendees"/>
        <w:tabs>
          <w:tab w:val="left" w:pos="1440"/>
        </w:tabs>
        <w:ind w:left="1440" w:hanging="1440"/>
        <w:rPr>
          <w:rFonts w:asciiTheme="minorHAnsi" w:hAnsiTheme="minorHAnsi"/>
        </w:rPr>
      </w:pPr>
      <w:r w:rsidRPr="00EE1CDE">
        <w:rPr>
          <w:rStyle w:val="meetingdetailsheadings"/>
          <w:rFonts w:asciiTheme="minorHAnsi" w:hAnsiTheme="minorHAnsi"/>
        </w:rPr>
        <w:t>Candidate:</w:t>
      </w:r>
      <w:r w:rsidRPr="00EE1CDE">
        <w:rPr>
          <w:rFonts w:asciiTheme="minorHAnsi" w:hAnsiTheme="minorHAnsi"/>
        </w:rPr>
        <w:tab/>
      </w:r>
      <w:r w:rsidR="00F42E5C" w:rsidRPr="00F42E5C">
        <w:rPr>
          <w:rStyle w:val="meetingdetailsheadings"/>
          <w:rFonts w:asciiTheme="minorHAnsi" w:hAnsiTheme="minorHAnsi"/>
          <w:color w:val="auto"/>
        </w:rPr>
        <w:t>Sarah Johnson</w:t>
      </w:r>
    </w:p>
    <w:p w14:paraId="79F91FD1" w14:textId="259AEBFD" w:rsidR="00BA6099" w:rsidRPr="00EE1CDE" w:rsidRDefault="00BA6099" w:rsidP="009B0C52">
      <w:pPr>
        <w:pStyle w:val="attendees"/>
        <w:tabs>
          <w:tab w:val="left" w:pos="1440"/>
        </w:tabs>
        <w:ind w:left="1440" w:hanging="1440"/>
        <w:rPr>
          <w:rStyle w:val="meetingdetailsheadings"/>
          <w:rFonts w:asciiTheme="minorHAnsi" w:hAnsiTheme="minorHAnsi"/>
          <w:color w:val="auto"/>
        </w:rPr>
      </w:pPr>
      <w:r w:rsidRPr="00EE1CDE">
        <w:rPr>
          <w:rStyle w:val="meetingdetailsheadings"/>
          <w:rFonts w:asciiTheme="minorHAnsi" w:hAnsiTheme="minorHAnsi"/>
        </w:rPr>
        <w:t xml:space="preserve">Project: </w:t>
      </w:r>
      <w:r w:rsidR="009B0C52" w:rsidRPr="00EE1CDE">
        <w:rPr>
          <w:rStyle w:val="meetingdetailsheadings"/>
          <w:rFonts w:asciiTheme="minorHAnsi" w:hAnsiTheme="minorHAnsi"/>
        </w:rPr>
        <w:tab/>
      </w:r>
      <w:r w:rsidRPr="00EE1CDE">
        <w:rPr>
          <w:rStyle w:val="meetingdetailsheadings"/>
          <w:rFonts w:asciiTheme="minorHAnsi" w:hAnsiTheme="minorHAnsi"/>
          <w:color w:val="auto"/>
        </w:rPr>
        <w:t>EM040300.2</w:t>
      </w:r>
      <w:r w:rsidR="00CE5B74">
        <w:rPr>
          <w:rStyle w:val="meetingdetailsheadings"/>
          <w:rFonts w:asciiTheme="minorHAnsi" w:hAnsiTheme="minorHAnsi"/>
          <w:color w:val="auto"/>
        </w:rPr>
        <w:t>4</w:t>
      </w:r>
      <w:r w:rsidRPr="00EE1CDE">
        <w:rPr>
          <w:rStyle w:val="meetingdetailsheadings"/>
          <w:rFonts w:asciiTheme="minorHAnsi" w:hAnsiTheme="minorHAnsi"/>
          <w:color w:val="auto"/>
        </w:rPr>
        <w:t xml:space="preserve"> TD 500</w:t>
      </w:r>
    </w:p>
    <w:p w14:paraId="778ED169" w14:textId="5E707ACE" w:rsidR="00BA6099" w:rsidRPr="00EE1CDE" w:rsidRDefault="00BA6099" w:rsidP="00A705B9">
      <w:pPr>
        <w:pStyle w:val="attendees"/>
        <w:rPr>
          <w:rFonts w:asciiTheme="minorHAnsi" w:hAnsiTheme="minorHAnsi"/>
          <w:b/>
          <w:color w:val="365F91" w:themeColor="accent1" w:themeShade="BF"/>
        </w:rPr>
      </w:pPr>
      <w:bookmarkStart w:id="0" w:name="_Hlk76549714"/>
    </w:p>
    <w:tbl>
      <w:tblPr>
        <w:tblStyle w:val="TableGrid"/>
        <w:tblW w:w="9445" w:type="dxa"/>
        <w:tblLook w:val="06A0" w:firstRow="1" w:lastRow="0" w:firstColumn="1" w:lastColumn="0" w:noHBand="1" w:noVBand="1"/>
      </w:tblPr>
      <w:tblGrid>
        <w:gridCol w:w="2226"/>
        <w:gridCol w:w="19"/>
        <w:gridCol w:w="4950"/>
        <w:gridCol w:w="17"/>
        <w:gridCol w:w="73"/>
        <w:gridCol w:w="180"/>
        <w:gridCol w:w="1980"/>
      </w:tblGrid>
      <w:tr w:rsidR="00EE1CDE" w:rsidRPr="00EE1CDE" w14:paraId="58046185" w14:textId="77777777" w:rsidTr="006D0B20">
        <w:trPr>
          <w:tblHeader/>
        </w:trPr>
        <w:tc>
          <w:tcPr>
            <w:tcW w:w="2245" w:type="dxa"/>
            <w:gridSpan w:val="2"/>
            <w:tcBorders>
              <w:bottom w:val="single" w:sz="4" w:space="0" w:color="auto"/>
            </w:tcBorders>
            <w:shd w:val="clear" w:color="auto" w:fill="D6E3BC" w:themeFill="accent3" w:themeFillTint="66"/>
          </w:tcPr>
          <w:p w14:paraId="7874B2EC" w14:textId="56038CEA" w:rsidR="007475DC" w:rsidRPr="00EE1CDE" w:rsidRDefault="00EE1CDE" w:rsidP="00CF31BA">
            <w:pPr>
              <w:pStyle w:val="attendees"/>
              <w:jc w:val="center"/>
              <w:rPr>
                <w:rFonts w:asciiTheme="minorHAnsi" w:hAnsiTheme="minorHAnsi"/>
                <w:b/>
              </w:rPr>
            </w:pPr>
            <w:r w:rsidRPr="00EE1CDE">
              <w:rPr>
                <w:rFonts w:asciiTheme="minorHAnsi" w:hAnsiTheme="minorHAnsi"/>
                <w:b/>
              </w:rPr>
              <w:t>Feedback Provider</w:t>
            </w:r>
          </w:p>
        </w:tc>
        <w:tc>
          <w:tcPr>
            <w:tcW w:w="5040" w:type="dxa"/>
            <w:gridSpan w:val="3"/>
            <w:tcBorders>
              <w:bottom w:val="single" w:sz="4" w:space="0" w:color="auto"/>
            </w:tcBorders>
            <w:shd w:val="clear" w:color="auto" w:fill="D6E3BC" w:themeFill="accent3" w:themeFillTint="66"/>
          </w:tcPr>
          <w:p w14:paraId="3000FECC" w14:textId="190E7F5B" w:rsidR="00EE1CDE" w:rsidRPr="00EE1CDE" w:rsidRDefault="00EE1CDE" w:rsidP="00EE1CDE">
            <w:pPr>
              <w:pStyle w:val="attendees"/>
              <w:jc w:val="center"/>
              <w:rPr>
                <w:rFonts w:asciiTheme="minorHAnsi" w:hAnsiTheme="minorHAnsi"/>
                <w:b/>
              </w:rPr>
            </w:pPr>
            <w:r w:rsidRPr="00EE1CDE">
              <w:rPr>
                <w:rFonts w:asciiTheme="minorHAnsi" w:hAnsiTheme="minorHAnsi"/>
                <w:b/>
              </w:rPr>
              <w:t>Context</w:t>
            </w:r>
            <w:r w:rsidR="007B217B">
              <w:rPr>
                <w:rFonts w:asciiTheme="minorHAnsi" w:hAnsiTheme="minorHAnsi"/>
                <w:b/>
              </w:rPr>
              <w:t>/Relationship</w:t>
            </w:r>
          </w:p>
        </w:tc>
        <w:tc>
          <w:tcPr>
            <w:tcW w:w="2160" w:type="dxa"/>
            <w:gridSpan w:val="2"/>
            <w:tcBorders>
              <w:bottom w:val="single" w:sz="4" w:space="0" w:color="auto"/>
            </w:tcBorders>
            <w:shd w:val="clear" w:color="auto" w:fill="D6E3BC" w:themeFill="accent3" w:themeFillTint="66"/>
          </w:tcPr>
          <w:p w14:paraId="313BA3B7" w14:textId="4A00F195" w:rsidR="00EE1CDE" w:rsidRPr="00EE1CDE" w:rsidRDefault="00EE1CDE" w:rsidP="00EE1CDE">
            <w:pPr>
              <w:pStyle w:val="attendees"/>
              <w:spacing w:after="0"/>
              <w:jc w:val="center"/>
              <w:rPr>
                <w:rFonts w:asciiTheme="minorHAnsi" w:hAnsiTheme="minorHAnsi"/>
                <w:b/>
              </w:rPr>
            </w:pPr>
            <w:r w:rsidRPr="00EE1CDE">
              <w:rPr>
                <w:rFonts w:asciiTheme="minorHAnsi" w:hAnsiTheme="minorHAnsi"/>
                <w:b/>
              </w:rPr>
              <w:t>Interviewer</w:t>
            </w:r>
          </w:p>
        </w:tc>
      </w:tr>
      <w:tr w:rsidR="00CF31BA" w:rsidRPr="00827D51" w14:paraId="487FF3CD" w14:textId="77777777" w:rsidTr="006D0B20">
        <w:trPr>
          <w:tblHeader/>
        </w:trPr>
        <w:tc>
          <w:tcPr>
            <w:tcW w:w="9445" w:type="dxa"/>
            <w:gridSpan w:val="7"/>
            <w:tcBorders>
              <w:left w:val="nil"/>
              <w:right w:val="nil"/>
            </w:tcBorders>
          </w:tcPr>
          <w:p w14:paraId="3B5860A2" w14:textId="77777777" w:rsidR="00CF31BA" w:rsidRPr="00827D51" w:rsidRDefault="00CF31BA" w:rsidP="00CF31BA">
            <w:pPr>
              <w:pStyle w:val="attendees"/>
              <w:spacing w:after="0"/>
              <w:contextualSpacing w:val="0"/>
              <w:rPr>
                <w:rFonts w:asciiTheme="minorHAnsi" w:eastAsia="Times New Roman" w:hAnsiTheme="minorHAnsi" w:cstheme="minorHAnsi"/>
                <w:color w:val="4F81BD" w:themeColor="accent1"/>
              </w:rPr>
            </w:pPr>
          </w:p>
        </w:tc>
      </w:tr>
      <w:tr w:rsidR="008A2526" w:rsidRPr="00EE1CDE" w14:paraId="71EB8393" w14:textId="77777777" w:rsidTr="006D0B20">
        <w:tc>
          <w:tcPr>
            <w:tcW w:w="2245" w:type="dxa"/>
            <w:gridSpan w:val="2"/>
            <w:shd w:val="clear" w:color="auto" w:fill="D6E3BC" w:themeFill="accent3" w:themeFillTint="66"/>
          </w:tcPr>
          <w:p w14:paraId="1BB9A178" w14:textId="511EA4DD" w:rsidR="008A2526" w:rsidRPr="00EE1CDE" w:rsidRDefault="00F42E5C">
            <w:pPr>
              <w:pStyle w:val="attendees"/>
              <w:keepNext/>
              <w:rPr>
                <w:rFonts w:asciiTheme="minorHAnsi" w:hAnsiTheme="minorHAnsi"/>
                <w:bCs/>
              </w:rPr>
            </w:pPr>
            <w:r w:rsidRPr="00F42E5C">
              <w:rPr>
                <w:rFonts w:asciiTheme="minorHAnsi" w:hAnsiTheme="minorHAnsi"/>
                <w:bCs/>
              </w:rPr>
              <w:t>Shanna Braun</w:t>
            </w:r>
          </w:p>
        </w:tc>
        <w:tc>
          <w:tcPr>
            <w:tcW w:w="5040" w:type="dxa"/>
            <w:gridSpan w:val="3"/>
            <w:shd w:val="clear" w:color="auto" w:fill="D6E3BC" w:themeFill="accent3" w:themeFillTint="66"/>
          </w:tcPr>
          <w:p w14:paraId="3B743AC2" w14:textId="2060FC9A" w:rsidR="008A2526" w:rsidRPr="00EE1CDE" w:rsidRDefault="00FE6033">
            <w:pPr>
              <w:pStyle w:val="attendees"/>
              <w:keepNext/>
              <w:rPr>
                <w:rFonts w:asciiTheme="minorHAnsi" w:hAnsiTheme="minorHAnsi"/>
                <w:bCs/>
              </w:rPr>
            </w:pPr>
            <w:r>
              <w:rPr>
                <w:rFonts w:asciiTheme="minorHAnsi" w:hAnsiTheme="minorHAnsi"/>
                <w:bCs/>
              </w:rPr>
              <w:t>Sarah has worked with Shanna as a peer and as PM on projects for which Shanna is the PIC</w:t>
            </w:r>
          </w:p>
        </w:tc>
        <w:tc>
          <w:tcPr>
            <w:tcW w:w="2160" w:type="dxa"/>
            <w:gridSpan w:val="2"/>
            <w:shd w:val="clear" w:color="auto" w:fill="D6E3BC" w:themeFill="accent3" w:themeFillTint="66"/>
          </w:tcPr>
          <w:p w14:paraId="74FEE6DC" w14:textId="4579DC50" w:rsidR="008A2526" w:rsidRPr="00EE1CDE" w:rsidRDefault="008A2526">
            <w:pPr>
              <w:pStyle w:val="attendees"/>
              <w:keepNext/>
              <w:spacing w:after="0"/>
              <w:rPr>
                <w:rFonts w:asciiTheme="minorHAnsi" w:hAnsiTheme="minorHAnsi"/>
                <w:bCs/>
              </w:rPr>
            </w:pPr>
            <w:r>
              <w:rPr>
                <w:rFonts w:asciiTheme="minorHAnsi" w:hAnsiTheme="minorHAnsi"/>
                <w:bCs/>
              </w:rPr>
              <w:t>Paul Taylor (</w:t>
            </w:r>
            <w:r w:rsidR="006707DB">
              <w:rPr>
                <w:rFonts w:asciiTheme="minorHAnsi" w:hAnsiTheme="minorHAnsi"/>
                <w:bCs/>
              </w:rPr>
              <w:t>8/16/2024</w:t>
            </w:r>
            <w:r>
              <w:rPr>
                <w:rFonts w:asciiTheme="minorHAnsi" w:hAnsiTheme="minorHAnsi"/>
                <w:bCs/>
              </w:rPr>
              <w:t>)</w:t>
            </w:r>
          </w:p>
        </w:tc>
      </w:tr>
      <w:tr w:rsidR="00640F63" w:rsidRPr="00827D51" w14:paraId="54EAE445" w14:textId="77777777" w:rsidTr="006D0B20">
        <w:tc>
          <w:tcPr>
            <w:tcW w:w="9445" w:type="dxa"/>
            <w:gridSpan w:val="7"/>
          </w:tcPr>
          <w:p w14:paraId="0DD44202" w14:textId="77777777" w:rsidR="00640F63" w:rsidRPr="003F0D6E" w:rsidRDefault="00640F63" w:rsidP="00640F63">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22F50AD7" w14:textId="70006F3F" w:rsidR="00640F63" w:rsidRDefault="00640F63" w:rsidP="00640F6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Sarah has worked with Shanna throughout her time at Barr, first as a peer on several projects and then as assistant PM / PM on a project after Sarah expressed an interest in learning more about the environmental review (ER) process. Since Shanna became a PIC, she has relied on Sarah as an experienced PM, particularly on large projects. </w:t>
            </w:r>
          </w:p>
          <w:p w14:paraId="2DAD91DB" w14:textId="5BB8A8E4" w:rsidR="00640F63" w:rsidRDefault="00640F63" w:rsidP="00640F6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Sarah is one of a few Barr PMs who can take on challenging problems and solve them. Shanna is aware of criticism that Sarah can overthink things but, on MN EIS transmission line projects, it has been a real strength (e.g., when processing hundreds of public comments and distilling them into what is important to move a project forward). However, on the project where Sarah was the assistant PM, she initially developed a very robust engagement plan when a higher-level, more succinct plan was more appropriate. This type of misunderstanding has been addressed as their relationship has deepened and the appropriate level of effort is discussed and clearly established up front with both Sarah and Shanna providing input. </w:t>
            </w:r>
          </w:p>
          <w:p w14:paraId="76C1376D" w14:textId="77777777" w:rsidR="00640F63" w:rsidRPr="009C6849" w:rsidRDefault="00640F63" w:rsidP="00640F6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Sarah’s tendency to dig deep into the weeds on projects is an asset when providing direction to her team members. She provides excellent guidance (including details and reference documents) when delegating. It is also an asset when Barr is asked open-ended, unique, “what if” questions that require some digging and thinking “outside of the box”. Sarah is one of the few people in the environmental review practice who can take a nebulous concept and put together an action plan to address the need.</w:t>
            </w:r>
          </w:p>
          <w:p w14:paraId="6D784BA1" w14:textId="77777777" w:rsidR="00640F63" w:rsidRDefault="00640F63" w:rsidP="00640F6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thinks strategically about possible opportunities for Barr.</w:t>
            </w:r>
          </w:p>
          <w:p w14:paraId="3AFA4338" w14:textId="77777777" w:rsidR="00640F63" w:rsidRDefault="00640F63" w:rsidP="00640F6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Regarding developing long-term client relationships, Shanna noted that ER projects are often </w:t>
            </w:r>
            <w:proofErr w:type="gramStart"/>
            <w:r>
              <w:rPr>
                <w:rFonts w:asciiTheme="minorHAnsi" w:eastAsia="Times New Roman" w:hAnsiTheme="minorHAnsi" w:cstheme="minorHAnsi"/>
                <w:color w:val="4F81BD" w:themeColor="accent1"/>
              </w:rPr>
              <w:t>one-off</w:t>
            </w:r>
            <w:proofErr w:type="gramEnd"/>
            <w:r>
              <w:rPr>
                <w:rFonts w:asciiTheme="minorHAnsi" w:eastAsia="Times New Roman" w:hAnsiTheme="minorHAnsi" w:cstheme="minorHAnsi"/>
                <w:color w:val="4F81BD" w:themeColor="accent1"/>
              </w:rPr>
              <w:t xml:space="preserve"> and the client may not need further assistance for several years. Consequently, many ER projects result from existing long-term relationships with others at Barr (internal clients are just as important as external clients for the environmental review practice).</w:t>
            </w:r>
          </w:p>
          <w:p w14:paraId="2DF18C31" w14:textId="77777777" w:rsidR="00640F63" w:rsidRDefault="00640F63" w:rsidP="00640F6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Regarding the criticism about </w:t>
            </w:r>
            <w:r w:rsidRPr="009C6849">
              <w:rPr>
                <w:rFonts w:asciiTheme="minorHAnsi" w:eastAsia="Times New Roman" w:hAnsiTheme="minorHAnsi" w:cstheme="minorHAnsi"/>
                <w:color w:val="4F81BD" w:themeColor="accent1"/>
              </w:rPr>
              <w:t>Sarah “pursuing shiny objects”</w:t>
            </w:r>
            <w:r>
              <w:rPr>
                <w:rFonts w:asciiTheme="minorHAnsi" w:eastAsia="Times New Roman" w:hAnsiTheme="minorHAnsi" w:cstheme="minorHAnsi"/>
                <w:color w:val="4F81BD" w:themeColor="accent1"/>
              </w:rPr>
              <w:t xml:space="preserve">, </w:t>
            </w:r>
            <w:r w:rsidRPr="009C6849">
              <w:rPr>
                <w:rFonts w:asciiTheme="minorHAnsi" w:eastAsia="Times New Roman" w:hAnsiTheme="minorHAnsi" w:cstheme="minorHAnsi"/>
                <w:color w:val="4F81BD" w:themeColor="accent1"/>
              </w:rPr>
              <w:t>Sarah may benefit by focusing on a particular industry or a particular service</w:t>
            </w:r>
            <w:r>
              <w:rPr>
                <w:rFonts w:asciiTheme="minorHAnsi" w:eastAsia="Times New Roman" w:hAnsiTheme="minorHAnsi" w:cstheme="minorHAnsi"/>
                <w:color w:val="4F81BD" w:themeColor="accent1"/>
              </w:rPr>
              <w:t xml:space="preserve"> that is applicable across multiple industries.</w:t>
            </w:r>
          </w:p>
          <w:p w14:paraId="269C0D44" w14:textId="77777777" w:rsidR="00640F63" w:rsidRDefault="00640F63" w:rsidP="00640F6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On large projects, Sarah may need more experience to understand the level of effort to avoid underestimating the project cost.</w:t>
            </w:r>
          </w:p>
          <w:p w14:paraId="4BB5BEE5" w14:textId="77777777" w:rsidR="00640F63" w:rsidRDefault="00640F63" w:rsidP="00640F6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Sarah is actively growing her project team. She is developing Tyler Conley as an assistant PM (engaging him in client meetings) and Veronica Parsell. After hiring several entry level staff, the ER PG has identified the need to hire an ER PM. Sarah is getting to know and engage with folks in the Four Corners area. </w:t>
            </w:r>
          </w:p>
          <w:p w14:paraId="16694530" w14:textId="77777777" w:rsidR="00640F63" w:rsidRPr="001A3E55" w:rsidRDefault="00640F63" w:rsidP="00640F6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Shanna is not aware of any potential fatal flaws or derailers to Sarah’s candidacy. </w:t>
            </w:r>
          </w:p>
          <w:p w14:paraId="5F900ECA" w14:textId="77777777" w:rsidR="00640F63" w:rsidRPr="003F0D6E" w:rsidRDefault="00640F63" w:rsidP="00640F63">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349438BF" w14:textId="77777777" w:rsidR="00640F63" w:rsidRDefault="00640F63" w:rsidP="00640F6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is a super strong PM, very organized.</w:t>
            </w:r>
          </w:p>
          <w:p w14:paraId="3551B74D" w14:textId="77777777" w:rsidR="00640F63" w:rsidRDefault="00640F63" w:rsidP="00640F6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Sarah is really good at working with team members that other PMs may find a bit challenging, showing tenacity in helping these individuals be successful. </w:t>
            </w:r>
          </w:p>
          <w:p w14:paraId="1AF1DC7E" w14:textId="77777777" w:rsidR="00640F63" w:rsidRDefault="00640F63" w:rsidP="00640F6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Sarah is willing to try a lot of things that others won’t. </w:t>
            </w:r>
          </w:p>
          <w:p w14:paraId="4BA4873E" w14:textId="77777777" w:rsidR="00640F63" w:rsidRPr="003F0D6E" w:rsidRDefault="00640F63" w:rsidP="00640F63">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44A3A482" w14:textId="01E53B94" w:rsidR="00640F63" w:rsidRPr="002431A7" w:rsidRDefault="00640F63" w:rsidP="00640F63">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lastRenderedPageBreak/>
              <w:t xml:space="preserve">Sarah may benefit from balancing the courage to take on new subject areas with the risks of doing so. However, Sarah is actively working on this by taking on PM roles for two large transmission line environmental review projects, which has helped her translate her permitting skill set into the newer (to her) environmental review space. </w:t>
            </w:r>
          </w:p>
        </w:tc>
      </w:tr>
      <w:tr w:rsidR="00FF76F8" w:rsidRPr="00EE1CDE" w14:paraId="094320E0" w14:textId="77777777" w:rsidTr="006D0B20">
        <w:tc>
          <w:tcPr>
            <w:tcW w:w="2245" w:type="dxa"/>
            <w:gridSpan w:val="2"/>
            <w:shd w:val="clear" w:color="auto" w:fill="D6E3BC" w:themeFill="accent3" w:themeFillTint="66"/>
          </w:tcPr>
          <w:p w14:paraId="79E166E3" w14:textId="4662BEBB" w:rsidR="00FF76F8" w:rsidRPr="00EE1CDE" w:rsidRDefault="00F42E5C" w:rsidP="001E30DE">
            <w:pPr>
              <w:pStyle w:val="attendees"/>
              <w:keepNext/>
              <w:rPr>
                <w:rFonts w:asciiTheme="minorHAnsi" w:hAnsiTheme="minorHAnsi"/>
                <w:bCs/>
              </w:rPr>
            </w:pPr>
            <w:bookmarkStart w:id="1" w:name="_Hlk141119962"/>
            <w:r w:rsidRPr="00F42E5C">
              <w:rPr>
                <w:rFonts w:asciiTheme="minorHAnsi" w:hAnsiTheme="minorHAnsi"/>
                <w:bCs/>
              </w:rPr>
              <w:lastRenderedPageBreak/>
              <w:t>Todd Fasking</w:t>
            </w:r>
          </w:p>
        </w:tc>
        <w:tc>
          <w:tcPr>
            <w:tcW w:w="5040" w:type="dxa"/>
            <w:gridSpan w:val="3"/>
            <w:shd w:val="clear" w:color="auto" w:fill="D6E3BC" w:themeFill="accent3" w:themeFillTint="66"/>
          </w:tcPr>
          <w:p w14:paraId="5734FEE3" w14:textId="312ECE6F" w:rsidR="00FF76F8" w:rsidRPr="00EE1CDE" w:rsidRDefault="00735DEA" w:rsidP="001E30DE">
            <w:pPr>
              <w:pStyle w:val="attendees"/>
              <w:keepNext/>
              <w:rPr>
                <w:rFonts w:asciiTheme="minorHAnsi" w:hAnsiTheme="minorHAnsi"/>
                <w:bCs/>
              </w:rPr>
            </w:pPr>
            <w:r>
              <w:rPr>
                <w:rFonts w:asciiTheme="minorHAnsi" w:hAnsiTheme="minorHAnsi"/>
                <w:bCs/>
              </w:rPr>
              <w:t>Sarah has worked with Todd on a few projects and as the EMBU Planning Coordinator.</w:t>
            </w:r>
          </w:p>
        </w:tc>
        <w:tc>
          <w:tcPr>
            <w:tcW w:w="2160" w:type="dxa"/>
            <w:gridSpan w:val="2"/>
            <w:shd w:val="clear" w:color="auto" w:fill="D6E3BC" w:themeFill="accent3" w:themeFillTint="66"/>
          </w:tcPr>
          <w:p w14:paraId="27231E03" w14:textId="54025E9E" w:rsidR="00FF76F8" w:rsidRPr="00EE1CDE" w:rsidRDefault="00CE5B74" w:rsidP="001E30DE">
            <w:pPr>
              <w:pStyle w:val="attendees"/>
              <w:keepNext/>
              <w:spacing w:after="0"/>
              <w:rPr>
                <w:rFonts w:asciiTheme="minorHAnsi" w:hAnsiTheme="minorHAnsi"/>
                <w:bCs/>
              </w:rPr>
            </w:pPr>
            <w:r>
              <w:rPr>
                <w:rFonts w:asciiTheme="minorHAnsi" w:hAnsiTheme="minorHAnsi"/>
                <w:bCs/>
              </w:rPr>
              <w:t>Paul Taylor (</w:t>
            </w:r>
            <w:r w:rsidR="00E431A8">
              <w:rPr>
                <w:rFonts w:asciiTheme="minorHAnsi" w:hAnsiTheme="minorHAnsi"/>
                <w:bCs/>
              </w:rPr>
              <w:t>8/16</w:t>
            </w:r>
            <w:r>
              <w:rPr>
                <w:rFonts w:asciiTheme="minorHAnsi" w:hAnsiTheme="minorHAnsi"/>
                <w:bCs/>
              </w:rPr>
              <w:t>/2024)</w:t>
            </w:r>
          </w:p>
        </w:tc>
      </w:tr>
      <w:tr w:rsidR="001E30DE" w:rsidRPr="00827D51" w14:paraId="17EACFB3" w14:textId="77777777" w:rsidTr="006D0B20">
        <w:tc>
          <w:tcPr>
            <w:tcW w:w="9445" w:type="dxa"/>
            <w:gridSpan w:val="7"/>
          </w:tcPr>
          <w:p w14:paraId="20E9C1FE" w14:textId="77777777" w:rsidR="007125D1" w:rsidRPr="003F0D6E" w:rsidRDefault="007125D1" w:rsidP="007125D1">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42C3E1E0" w14:textId="77777777" w:rsidR="007125D1" w:rsidRDefault="007125D1" w:rsidP="007125D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Todd worked with Sarah as PM on projects for Polymet and Warrior Metallurgical Coal (WMC), and Sarah was the EM Planning coordinator (superseding Rick Campbell). </w:t>
            </w:r>
          </w:p>
          <w:p w14:paraId="6FBD157B" w14:textId="77777777" w:rsidR="007125D1" w:rsidRDefault="007125D1" w:rsidP="007125D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Sarah improved the EM Planning process; she kept ahead of the game, was very prepared and presented results well. </w:t>
            </w:r>
          </w:p>
          <w:p w14:paraId="43EDF7FC" w14:textId="77777777" w:rsidR="007125D1" w:rsidRDefault="007125D1" w:rsidP="007125D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Todd is concerned about Sarah “pursuing shiny objects” and being transactional; not developing long-term client relationships for repeat business. Todd referenced Joel Trinkle’s example of Sarah walking away from Flint Hills once the project she was working on was over. Sarah also helped manage the due diligence around the Ecosphere acquisition but then backed away without taking ownership, missing a chance to invest and cultivate. In both cases, Sarah’s contribution was valuable but somewhat transactional. However, Todd acknowledged Rachael Shetka’s examples to the contrary. </w:t>
            </w:r>
          </w:p>
          <w:p w14:paraId="1B4F5265" w14:textId="77777777" w:rsidR="007125D1" w:rsidRDefault="007125D1" w:rsidP="007125D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Todd is not concerned about Sarah having left Barr for Burns and McDonnell from 10/2020 to 3/2021. On the contrary, he views her speedy return to reflect a strong commitment to Barr. </w:t>
            </w:r>
          </w:p>
          <w:p w14:paraId="4D18A9FB" w14:textId="77777777" w:rsidR="007125D1" w:rsidRDefault="007125D1" w:rsidP="007125D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Regarding developing long-term client relationships, Todd noted that Sarah’s decision to pursue the Principal VP role rather than the BD VP role requires more emphasis to be placed on developing long-term client relationships and repeat business.</w:t>
            </w:r>
          </w:p>
          <w:p w14:paraId="463DF25A" w14:textId="77777777" w:rsidR="007125D1" w:rsidRPr="001A3E55" w:rsidRDefault="007125D1" w:rsidP="007125D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Todd is not aware of any potential fatal flaws or derailers to Sarah’s candidacy. </w:t>
            </w:r>
          </w:p>
          <w:p w14:paraId="51873D50" w14:textId="77777777" w:rsidR="007125D1" w:rsidRPr="003F0D6E" w:rsidRDefault="007125D1" w:rsidP="007125D1">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4C47FF01" w14:textId="77777777" w:rsidR="007125D1" w:rsidRDefault="007125D1" w:rsidP="007125D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is a super strong PM, very organized.</w:t>
            </w:r>
          </w:p>
          <w:p w14:paraId="010E9425" w14:textId="77777777" w:rsidR="007125D1" w:rsidRPr="003F0D6E" w:rsidRDefault="007125D1" w:rsidP="007125D1">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62274765" w14:textId="27560D8F" w:rsidR="001E30DE" w:rsidRPr="00827D51" w:rsidRDefault="007125D1" w:rsidP="007125D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Todd thinks Sarah needs to tell the story of how she sticks with clients to garner repeat business.</w:t>
            </w:r>
          </w:p>
        </w:tc>
      </w:tr>
      <w:tr w:rsidR="003F0D6E" w:rsidRPr="00EE1CDE" w14:paraId="3C86E57B" w14:textId="77777777" w:rsidTr="006D0B20">
        <w:tc>
          <w:tcPr>
            <w:tcW w:w="2226" w:type="dxa"/>
            <w:shd w:val="clear" w:color="auto" w:fill="D6E3BC" w:themeFill="accent3" w:themeFillTint="66"/>
          </w:tcPr>
          <w:p w14:paraId="1D25EFE7" w14:textId="62B8867E" w:rsidR="003F0D6E" w:rsidRPr="00EE1CDE" w:rsidRDefault="00F42E5C" w:rsidP="001E30DE">
            <w:pPr>
              <w:pStyle w:val="attendees"/>
              <w:keepNext/>
              <w:rPr>
                <w:rFonts w:asciiTheme="minorHAnsi" w:hAnsiTheme="minorHAnsi"/>
                <w:bCs/>
              </w:rPr>
            </w:pPr>
            <w:bookmarkStart w:id="2" w:name="_Hlk86135302"/>
            <w:bookmarkEnd w:id="1"/>
            <w:r w:rsidRPr="00F42E5C">
              <w:rPr>
                <w:rFonts w:asciiTheme="minorHAnsi" w:hAnsiTheme="minorHAnsi"/>
                <w:bCs/>
              </w:rPr>
              <w:t>Andy Polzin</w:t>
            </w:r>
          </w:p>
        </w:tc>
        <w:tc>
          <w:tcPr>
            <w:tcW w:w="4986" w:type="dxa"/>
            <w:gridSpan w:val="3"/>
            <w:shd w:val="clear" w:color="auto" w:fill="D6E3BC" w:themeFill="accent3" w:themeFillTint="66"/>
          </w:tcPr>
          <w:p w14:paraId="53713600" w14:textId="6CB66BDA" w:rsidR="003F0D6E" w:rsidRPr="00EE1CDE" w:rsidRDefault="003942EC" w:rsidP="001E30DE">
            <w:pPr>
              <w:pStyle w:val="attendees"/>
              <w:keepNext/>
              <w:rPr>
                <w:rFonts w:asciiTheme="minorHAnsi" w:hAnsiTheme="minorHAnsi"/>
                <w:bCs/>
              </w:rPr>
            </w:pPr>
            <w:r>
              <w:rPr>
                <w:rFonts w:asciiTheme="minorHAnsi" w:hAnsiTheme="minorHAnsi"/>
                <w:bCs/>
              </w:rPr>
              <w:t xml:space="preserve">Sarah has worked </w:t>
            </w:r>
            <w:r w:rsidR="00F27C9A">
              <w:rPr>
                <w:rFonts w:asciiTheme="minorHAnsi" w:hAnsiTheme="minorHAnsi"/>
                <w:bCs/>
              </w:rPr>
              <w:t>with Andy on renewable energy an</w:t>
            </w:r>
            <w:r w:rsidR="00CF13FC">
              <w:rPr>
                <w:rFonts w:asciiTheme="minorHAnsi" w:hAnsiTheme="minorHAnsi"/>
                <w:bCs/>
              </w:rPr>
              <w:t>d several other projects as a PM</w:t>
            </w:r>
            <w:r w:rsidR="006F541B">
              <w:rPr>
                <w:rFonts w:asciiTheme="minorHAnsi" w:hAnsiTheme="minorHAnsi"/>
                <w:bCs/>
              </w:rPr>
              <w:t xml:space="preserve"> and as a colleague at M</w:t>
            </w:r>
            <w:r w:rsidR="00060988">
              <w:rPr>
                <w:rFonts w:asciiTheme="minorHAnsi" w:hAnsiTheme="minorHAnsi"/>
                <w:bCs/>
              </w:rPr>
              <w:t>n</w:t>
            </w:r>
            <w:r w:rsidR="006F541B">
              <w:rPr>
                <w:rFonts w:asciiTheme="minorHAnsi" w:hAnsiTheme="minorHAnsi"/>
                <w:bCs/>
              </w:rPr>
              <w:t>SE</w:t>
            </w:r>
            <w:r w:rsidR="009309AA">
              <w:rPr>
                <w:rFonts w:asciiTheme="minorHAnsi" w:hAnsiTheme="minorHAnsi"/>
                <w:bCs/>
              </w:rPr>
              <w:t>I</w:t>
            </w:r>
            <w:r w:rsidR="006F541B">
              <w:rPr>
                <w:rFonts w:asciiTheme="minorHAnsi" w:hAnsiTheme="minorHAnsi"/>
                <w:bCs/>
              </w:rPr>
              <w:t>A</w:t>
            </w:r>
          </w:p>
        </w:tc>
        <w:tc>
          <w:tcPr>
            <w:tcW w:w="2233" w:type="dxa"/>
            <w:gridSpan w:val="3"/>
            <w:shd w:val="clear" w:color="auto" w:fill="D6E3BC" w:themeFill="accent3" w:themeFillTint="66"/>
          </w:tcPr>
          <w:p w14:paraId="393189F9" w14:textId="6F62E369" w:rsidR="003F0D6E" w:rsidRPr="00EE1CDE" w:rsidRDefault="00CE5B74" w:rsidP="001E30DE">
            <w:pPr>
              <w:pStyle w:val="attendees"/>
              <w:keepNext/>
              <w:spacing w:after="0"/>
              <w:rPr>
                <w:rFonts w:asciiTheme="minorHAnsi" w:hAnsiTheme="minorHAnsi"/>
                <w:bCs/>
              </w:rPr>
            </w:pPr>
            <w:r>
              <w:rPr>
                <w:rFonts w:asciiTheme="minorHAnsi" w:hAnsiTheme="minorHAnsi"/>
                <w:bCs/>
              </w:rPr>
              <w:t>Paul Taylor (</w:t>
            </w:r>
            <w:r w:rsidR="006707DB">
              <w:rPr>
                <w:rFonts w:asciiTheme="minorHAnsi" w:hAnsiTheme="minorHAnsi"/>
                <w:bCs/>
              </w:rPr>
              <w:t>8/16/2024</w:t>
            </w:r>
            <w:r>
              <w:rPr>
                <w:rFonts w:asciiTheme="minorHAnsi" w:hAnsiTheme="minorHAnsi"/>
                <w:bCs/>
              </w:rPr>
              <w:t>)</w:t>
            </w:r>
          </w:p>
        </w:tc>
      </w:tr>
      <w:tr w:rsidR="00E17C11" w:rsidRPr="002431A7" w14:paraId="15BDB457" w14:textId="77777777" w:rsidTr="0037496E">
        <w:tc>
          <w:tcPr>
            <w:tcW w:w="9445" w:type="dxa"/>
            <w:gridSpan w:val="7"/>
          </w:tcPr>
          <w:p w14:paraId="0C9972DC" w14:textId="77777777" w:rsidR="00E17C11" w:rsidRPr="003F0D6E" w:rsidRDefault="00E17C11" w:rsidP="0037496E">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75D81731" w14:textId="77777777" w:rsidR="00E17C11" w:rsidRDefault="00E17C11" w:rsidP="00E17C1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Andy worked with Sarah as PM on projects for MN EQB in 2021, Warrior Metallurgical Coal (WMC) in 2022, and as volunteers with the MN Solar Energy Industry Association (</w:t>
            </w:r>
            <w:r w:rsidRPr="00060988">
              <w:rPr>
                <w:rFonts w:asciiTheme="minorHAnsi" w:eastAsia="Times New Roman" w:hAnsiTheme="minorHAnsi" w:cstheme="minorHAnsi"/>
                <w:color w:val="4F81BD" w:themeColor="accent1"/>
              </w:rPr>
              <w:t>MnSEIA</w:t>
            </w:r>
            <w:r>
              <w:rPr>
                <w:rFonts w:asciiTheme="minorHAnsi" w:eastAsia="Times New Roman" w:hAnsiTheme="minorHAnsi" w:cstheme="minorHAnsi"/>
                <w:color w:val="4F81BD" w:themeColor="accent1"/>
              </w:rPr>
              <w:t xml:space="preserve">). Andy is on the board of </w:t>
            </w:r>
            <w:r w:rsidRPr="00060988">
              <w:rPr>
                <w:rFonts w:asciiTheme="minorHAnsi" w:eastAsia="Times New Roman" w:hAnsiTheme="minorHAnsi" w:cstheme="minorHAnsi"/>
                <w:color w:val="4F81BD" w:themeColor="accent1"/>
              </w:rPr>
              <w:t xml:space="preserve">MnSEIA </w:t>
            </w:r>
            <w:r>
              <w:rPr>
                <w:rFonts w:asciiTheme="minorHAnsi" w:eastAsia="Times New Roman" w:hAnsiTheme="minorHAnsi" w:cstheme="minorHAnsi"/>
                <w:color w:val="4F81BD" w:themeColor="accent1"/>
              </w:rPr>
              <w:t>and encouraged Sarah to run for the position. However, she decided to stay with the membership committee (which provides an opportunity to leverage her and Barr’s client relationships). Also worked together in the ESG SSI.</w:t>
            </w:r>
          </w:p>
          <w:p w14:paraId="7DFEB89F" w14:textId="77777777" w:rsidR="00E17C11" w:rsidRDefault="00E17C11" w:rsidP="00E17C1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Andy is not concerned about Sarah having left Barr for Burns and McDonnell from 10/2020 to 3/2021. In fact, it maybe reflects positively in that she quickly recognized opportunities at Barr (e.g., EMBU Planning and ESG SSI roles) that may not have been as available at Burns and McDonnell).</w:t>
            </w:r>
          </w:p>
          <w:p w14:paraId="2FFD957D" w14:textId="77777777" w:rsidR="00E17C11" w:rsidRDefault="00E17C11" w:rsidP="00E17C1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Andy wonders whether Sarah will be happy in the PIC role (i.e., developing client relationships, doing lunch, working on proposals, negotiating contracts, etc.) and will be willing to give up the PM role that she likes and is very proficient at. Andy and Sarah never had a serious discussion </w:t>
            </w:r>
            <w:r>
              <w:rPr>
                <w:rFonts w:asciiTheme="minorHAnsi" w:eastAsia="Times New Roman" w:hAnsiTheme="minorHAnsi" w:cstheme="minorHAnsi"/>
                <w:color w:val="4F81BD" w:themeColor="accent1"/>
              </w:rPr>
              <w:lastRenderedPageBreak/>
              <w:t>about the  project PIC role and would encourage her PIC development team to explore with her the long-term career vision she might have.</w:t>
            </w:r>
          </w:p>
          <w:p w14:paraId="2E5C9B47" w14:textId="77777777" w:rsidR="00E17C11" w:rsidRDefault="00E17C11" w:rsidP="00E17C1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Regarding developing long-term client relationships, Andy recognized that her area of expertise (Environmental Review) often involves projects that come along once in a decade and may not lead directly to other opportunities. However, these projects often stem from long-term relationships between the clients and others at Barr. In that sense, she is helping to </w:t>
            </w:r>
            <w:r w:rsidRPr="002A74D3">
              <w:rPr>
                <w:rFonts w:asciiTheme="minorHAnsi" w:eastAsia="Times New Roman" w:hAnsiTheme="minorHAnsi" w:cstheme="minorHAnsi"/>
                <w:color w:val="4F81BD" w:themeColor="accent1"/>
                <w:u w:val="single"/>
              </w:rPr>
              <w:t>continue</w:t>
            </w:r>
            <w:r>
              <w:rPr>
                <w:rFonts w:asciiTheme="minorHAnsi" w:eastAsia="Times New Roman" w:hAnsiTheme="minorHAnsi" w:cstheme="minorHAnsi"/>
                <w:color w:val="4F81BD" w:themeColor="accent1"/>
              </w:rPr>
              <w:t xml:space="preserve"> Barr’s long-term relationships with such clients.</w:t>
            </w:r>
          </w:p>
          <w:p w14:paraId="31BDB57B" w14:textId="77777777" w:rsidR="00E17C11" w:rsidRPr="001A3E55" w:rsidRDefault="00E17C11" w:rsidP="00E17C1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Andy is not aware of any potential fatal flaws or derailers to Sarah’s candidacy (other than the </w:t>
            </w:r>
            <w:r w:rsidRPr="00834168">
              <w:rPr>
                <w:rFonts w:asciiTheme="minorHAnsi" w:eastAsia="Times New Roman" w:hAnsiTheme="minorHAnsi" w:cstheme="minorHAnsi"/>
                <w:color w:val="4F81BD" w:themeColor="accent1"/>
                <w:u w:val="single"/>
              </w:rPr>
              <w:t>perception by others</w:t>
            </w:r>
            <w:r>
              <w:rPr>
                <w:rFonts w:asciiTheme="minorHAnsi" w:eastAsia="Times New Roman" w:hAnsiTheme="minorHAnsi" w:cstheme="minorHAnsi"/>
                <w:color w:val="4F81BD" w:themeColor="accent1"/>
              </w:rPr>
              <w:t xml:space="preserve"> that she “chases shiny objects” – she may want to develop a response proactively to this).</w:t>
            </w:r>
          </w:p>
          <w:p w14:paraId="55E7FC7C" w14:textId="77777777" w:rsidR="00E17C11" w:rsidRPr="003F0D6E" w:rsidRDefault="00E17C11" w:rsidP="0037496E">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3FCE01DB" w14:textId="77777777" w:rsidR="00E17C11" w:rsidRDefault="00E17C11" w:rsidP="00E17C1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is a good PM and team leader, always ahead of the game, timely, anticipating, and collaborative.</w:t>
            </w:r>
          </w:p>
          <w:p w14:paraId="5D29FC1C" w14:textId="77777777" w:rsidR="00E17C11" w:rsidRDefault="00E17C11" w:rsidP="00E17C1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She seems very comfortable leading  projects where Barr has no experience.</w:t>
            </w:r>
          </w:p>
          <w:p w14:paraId="2EB997F0" w14:textId="77777777" w:rsidR="00E17C11" w:rsidRPr="003F0D6E" w:rsidRDefault="00E17C11" w:rsidP="0037496E">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21069CE5" w14:textId="77777777" w:rsidR="00E17C11" w:rsidRPr="002431A7" w:rsidRDefault="00E17C11" w:rsidP="00E17C1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Andy thinks Sarah may be overworked/overwhelmed and could work on expanding her team for leverage and support.  Of course, this applies to most PIC candidates.</w:t>
            </w:r>
          </w:p>
        </w:tc>
      </w:tr>
      <w:tr w:rsidR="00AB5A23" w:rsidRPr="00EE1CDE" w14:paraId="2DD6489B" w14:textId="77777777" w:rsidTr="006D0B20">
        <w:tc>
          <w:tcPr>
            <w:tcW w:w="2226" w:type="dxa"/>
            <w:shd w:val="clear" w:color="auto" w:fill="D6E3BC" w:themeFill="accent3" w:themeFillTint="66"/>
          </w:tcPr>
          <w:p w14:paraId="668F616B" w14:textId="7BA87630" w:rsidR="00AB5A23" w:rsidRPr="00EE1CDE" w:rsidRDefault="00F42E5C">
            <w:pPr>
              <w:pStyle w:val="attendees"/>
              <w:keepNext/>
              <w:rPr>
                <w:rFonts w:asciiTheme="minorHAnsi" w:hAnsiTheme="minorHAnsi"/>
                <w:bCs/>
              </w:rPr>
            </w:pPr>
            <w:r w:rsidRPr="00F42E5C">
              <w:rPr>
                <w:rFonts w:asciiTheme="minorHAnsi" w:hAnsiTheme="minorHAnsi"/>
                <w:bCs/>
              </w:rPr>
              <w:lastRenderedPageBreak/>
              <w:t>Alina Heydt</w:t>
            </w:r>
          </w:p>
        </w:tc>
        <w:tc>
          <w:tcPr>
            <w:tcW w:w="4986" w:type="dxa"/>
            <w:gridSpan w:val="3"/>
            <w:shd w:val="clear" w:color="auto" w:fill="D6E3BC" w:themeFill="accent3" w:themeFillTint="66"/>
          </w:tcPr>
          <w:p w14:paraId="259926AE" w14:textId="5F1F1408" w:rsidR="00AB5A23" w:rsidRPr="00EE1CDE" w:rsidRDefault="00AB5A23">
            <w:pPr>
              <w:pStyle w:val="attendees"/>
              <w:keepNext/>
              <w:rPr>
                <w:rFonts w:asciiTheme="minorHAnsi" w:hAnsiTheme="minorHAnsi"/>
                <w:bCs/>
              </w:rPr>
            </w:pPr>
          </w:p>
        </w:tc>
        <w:tc>
          <w:tcPr>
            <w:tcW w:w="2233" w:type="dxa"/>
            <w:gridSpan w:val="3"/>
            <w:shd w:val="clear" w:color="auto" w:fill="D6E3BC" w:themeFill="accent3" w:themeFillTint="66"/>
          </w:tcPr>
          <w:p w14:paraId="1C4D4535" w14:textId="77777777" w:rsidR="00F42E5C" w:rsidRDefault="00F42E5C">
            <w:pPr>
              <w:pStyle w:val="attendees"/>
              <w:keepNext/>
              <w:spacing w:after="0"/>
              <w:rPr>
                <w:rFonts w:asciiTheme="minorHAnsi" w:hAnsiTheme="minorHAnsi"/>
                <w:bCs/>
              </w:rPr>
            </w:pPr>
            <w:r>
              <w:rPr>
                <w:rFonts w:asciiTheme="minorHAnsi" w:hAnsiTheme="minorHAnsi"/>
                <w:bCs/>
              </w:rPr>
              <w:t>Self</w:t>
            </w:r>
            <w:r w:rsidR="00CE5B74" w:rsidRPr="00CE5B74">
              <w:rPr>
                <w:rFonts w:asciiTheme="minorHAnsi" w:hAnsiTheme="minorHAnsi"/>
                <w:bCs/>
              </w:rPr>
              <w:t xml:space="preserve"> </w:t>
            </w:r>
          </w:p>
          <w:p w14:paraId="7F6DAEC2" w14:textId="2FD1BD05" w:rsidR="00AB5A23" w:rsidRPr="00EE1CDE" w:rsidRDefault="00CE5B74">
            <w:pPr>
              <w:pStyle w:val="attendees"/>
              <w:keepNext/>
              <w:spacing w:after="0"/>
              <w:rPr>
                <w:rFonts w:asciiTheme="minorHAnsi" w:hAnsiTheme="minorHAnsi"/>
                <w:bCs/>
              </w:rPr>
            </w:pPr>
            <w:r>
              <w:rPr>
                <w:rFonts w:asciiTheme="minorHAnsi" w:hAnsiTheme="minorHAnsi"/>
                <w:bCs/>
              </w:rPr>
              <w:t>(x/xx/2024)</w:t>
            </w:r>
          </w:p>
        </w:tc>
      </w:tr>
      <w:tr w:rsidR="00AB5A23" w:rsidRPr="008B7A70" w14:paraId="7C42FAA9" w14:textId="77777777" w:rsidTr="006D0B20">
        <w:tc>
          <w:tcPr>
            <w:tcW w:w="9445" w:type="dxa"/>
            <w:gridSpan w:val="7"/>
          </w:tcPr>
          <w:p w14:paraId="298C87C8" w14:textId="77777777" w:rsidR="007F5EAF" w:rsidRPr="003F0D6E" w:rsidRDefault="007F5EAF" w:rsidP="007F5EAF">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6BBBAFBD" w14:textId="77777777" w:rsidR="007F5EAF" w:rsidRPr="007F5EAF" w:rsidRDefault="007F5EAF" w:rsidP="007F5EAF">
            <w:pPr>
              <w:pStyle w:val="attendees"/>
              <w:numPr>
                <w:ilvl w:val="0"/>
                <w:numId w:val="21"/>
              </w:numPr>
              <w:spacing w:after="0"/>
              <w:contextualSpacing w:val="0"/>
              <w:rPr>
                <w:rFonts w:asciiTheme="minorHAnsi" w:eastAsia="Times New Roman" w:hAnsiTheme="minorHAnsi" w:cstheme="minorHAnsi"/>
                <w:color w:val="4F81BD" w:themeColor="accent1"/>
              </w:rPr>
            </w:pPr>
            <w:r w:rsidRPr="007F5EAF">
              <w:rPr>
                <w:rFonts w:asciiTheme="minorHAnsi" w:eastAsia="Times New Roman" w:hAnsiTheme="minorHAnsi" w:cstheme="minorHAnsi"/>
                <w:color w:val="4F81BD" w:themeColor="accent1"/>
              </w:rPr>
              <w:t xml:space="preserve"> </w:t>
            </w:r>
          </w:p>
          <w:p w14:paraId="1A51DB86" w14:textId="77777777" w:rsidR="007F5EAF" w:rsidRPr="005E0CE4" w:rsidRDefault="007F5EAF" w:rsidP="007F5EAF">
            <w:pPr>
              <w:pStyle w:val="attendees"/>
              <w:spacing w:after="0"/>
              <w:contextualSpacing w:val="0"/>
              <w:rPr>
                <w:rFonts w:asciiTheme="minorHAnsi" w:eastAsia="Times New Roman" w:hAnsiTheme="minorHAnsi" w:cstheme="minorHAnsi"/>
                <w:color w:val="4F81BD" w:themeColor="accent1"/>
              </w:rPr>
            </w:pPr>
            <w:r w:rsidRPr="003F0D6E">
              <w:rPr>
                <w:rFonts w:asciiTheme="minorHAnsi" w:eastAsia="Times New Roman" w:hAnsiTheme="minorHAnsi" w:cstheme="minorHAnsi"/>
                <w:color w:val="4F81BD" w:themeColor="accent1"/>
                <w:u w:val="single"/>
              </w:rPr>
              <w:t>Strengths</w:t>
            </w:r>
          </w:p>
          <w:p w14:paraId="515F72E1" w14:textId="77777777" w:rsidR="007F5EAF" w:rsidRDefault="007F5EAF" w:rsidP="007F5EA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Wonderful communication. </w:t>
            </w:r>
          </w:p>
          <w:p w14:paraId="55C6FB5A" w14:textId="28D4EB0D" w:rsidR="007F5EAF" w:rsidRDefault="007F5EAF" w:rsidP="007F5EAF">
            <w:pPr>
              <w:pStyle w:val="attendees"/>
              <w:numPr>
                <w:ilvl w:val="0"/>
                <w:numId w:val="21"/>
              </w:numPr>
              <w:spacing w:after="0"/>
              <w:contextualSpacing w:val="0"/>
              <w:rPr>
                <w:rFonts w:asciiTheme="minorHAnsi" w:eastAsia="Times New Roman" w:hAnsiTheme="minorHAnsi" w:cstheme="minorHAnsi"/>
                <w:color w:val="4F81BD" w:themeColor="accent1"/>
              </w:rPr>
            </w:pPr>
            <w:r w:rsidRPr="005665DF">
              <w:rPr>
                <w:rFonts w:asciiTheme="minorHAnsi" w:eastAsia="Times New Roman" w:hAnsiTheme="minorHAnsi" w:cstheme="minorHAnsi"/>
                <w:color w:val="4F81BD" w:themeColor="accent1"/>
              </w:rPr>
              <w:t xml:space="preserve">Clients love </w:t>
            </w:r>
            <w:r w:rsidR="000B3385">
              <w:rPr>
                <w:rFonts w:asciiTheme="minorHAnsi" w:eastAsia="Times New Roman" w:hAnsiTheme="minorHAnsi" w:cstheme="minorHAnsi"/>
                <w:color w:val="4F81BD" w:themeColor="accent1"/>
              </w:rPr>
              <w:t>Sarah</w:t>
            </w:r>
            <w:r>
              <w:rPr>
                <w:rFonts w:asciiTheme="minorHAnsi" w:eastAsia="Times New Roman" w:hAnsiTheme="minorHAnsi" w:cstheme="minorHAnsi"/>
                <w:color w:val="4F81BD" w:themeColor="accent1"/>
              </w:rPr>
              <w:t>.</w:t>
            </w:r>
          </w:p>
          <w:p w14:paraId="4DA58ED3" w14:textId="77777777" w:rsidR="007F5EAF" w:rsidRDefault="007F5EAF" w:rsidP="007F5EA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Very organized.</w:t>
            </w:r>
            <w:r w:rsidRPr="005665DF">
              <w:rPr>
                <w:rFonts w:asciiTheme="minorHAnsi" w:eastAsia="Times New Roman" w:hAnsiTheme="minorHAnsi" w:cstheme="minorHAnsi"/>
                <w:color w:val="4F81BD" w:themeColor="accent1"/>
              </w:rPr>
              <w:t xml:space="preserve"> </w:t>
            </w:r>
          </w:p>
          <w:p w14:paraId="38B2D4E2" w14:textId="05BC6277" w:rsidR="007F5EAF" w:rsidRPr="007F5EAF" w:rsidRDefault="007F5EAF" w:rsidP="007F5EA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Great at building teams and mentoring staff.</w:t>
            </w:r>
          </w:p>
          <w:p w14:paraId="3F9DB86B" w14:textId="77777777" w:rsidR="007F5EAF" w:rsidRPr="003F0D6E" w:rsidRDefault="007F5EAF" w:rsidP="007F5EAF">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20B8C44E" w14:textId="35851F1D" w:rsidR="007F5EAF" w:rsidRDefault="007F5EAF" w:rsidP="007F5EA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Work on the perception that </w:t>
            </w:r>
            <w:r w:rsidR="003A0C4F">
              <w:rPr>
                <w:rFonts w:asciiTheme="minorHAnsi" w:eastAsia="Times New Roman" w:hAnsiTheme="minorHAnsi" w:cstheme="minorHAnsi"/>
                <w:color w:val="4F81BD" w:themeColor="accent1"/>
              </w:rPr>
              <w:t xml:space="preserve">Sarah </w:t>
            </w:r>
            <w:r>
              <w:rPr>
                <w:rFonts w:asciiTheme="minorHAnsi" w:eastAsia="Times New Roman" w:hAnsiTheme="minorHAnsi" w:cstheme="minorHAnsi"/>
                <w:color w:val="4F81BD" w:themeColor="accent1"/>
              </w:rPr>
              <w:t>chase</w:t>
            </w:r>
            <w:r w:rsidR="003A0C4F">
              <w:rPr>
                <w:rFonts w:asciiTheme="minorHAnsi" w:eastAsia="Times New Roman" w:hAnsiTheme="minorHAnsi" w:cstheme="minorHAnsi"/>
                <w:color w:val="4F81BD" w:themeColor="accent1"/>
              </w:rPr>
              <w:t>s</w:t>
            </w:r>
            <w:r>
              <w:rPr>
                <w:rFonts w:asciiTheme="minorHAnsi" w:eastAsia="Times New Roman" w:hAnsiTheme="minorHAnsi" w:cstheme="minorHAnsi"/>
                <w:color w:val="4F81BD" w:themeColor="accent1"/>
              </w:rPr>
              <w:t xml:space="preserve"> shiny objects. </w:t>
            </w:r>
          </w:p>
          <w:p w14:paraId="1962BEEB" w14:textId="6FBE0566" w:rsidR="00AB5A23" w:rsidRPr="008B7A70" w:rsidRDefault="007F5EAF" w:rsidP="007F5EA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Work on the perception that </w:t>
            </w:r>
            <w:r w:rsidR="003A0C4F">
              <w:rPr>
                <w:rFonts w:asciiTheme="minorHAnsi" w:eastAsia="Times New Roman" w:hAnsiTheme="minorHAnsi" w:cstheme="minorHAnsi"/>
                <w:color w:val="4F81BD" w:themeColor="accent1"/>
              </w:rPr>
              <w:t xml:space="preserve">Sarah </w:t>
            </w:r>
            <w:r>
              <w:rPr>
                <w:rFonts w:asciiTheme="minorHAnsi" w:eastAsia="Times New Roman" w:hAnsiTheme="minorHAnsi" w:cstheme="minorHAnsi"/>
                <w:color w:val="4F81BD" w:themeColor="accent1"/>
              </w:rPr>
              <w:t>dump</w:t>
            </w:r>
            <w:r w:rsidR="003A0C4F">
              <w:rPr>
                <w:rFonts w:asciiTheme="minorHAnsi" w:eastAsia="Times New Roman" w:hAnsiTheme="minorHAnsi" w:cstheme="minorHAnsi"/>
                <w:color w:val="4F81BD" w:themeColor="accent1"/>
              </w:rPr>
              <w:t>s</w:t>
            </w:r>
            <w:r>
              <w:rPr>
                <w:rFonts w:asciiTheme="minorHAnsi" w:eastAsia="Times New Roman" w:hAnsiTheme="minorHAnsi" w:cstheme="minorHAnsi"/>
                <w:color w:val="4F81BD" w:themeColor="accent1"/>
              </w:rPr>
              <w:t xml:space="preserve"> and run</w:t>
            </w:r>
            <w:r w:rsidR="003A0C4F">
              <w:rPr>
                <w:rFonts w:asciiTheme="minorHAnsi" w:eastAsia="Times New Roman" w:hAnsiTheme="minorHAnsi" w:cstheme="minorHAnsi"/>
                <w:color w:val="4F81BD" w:themeColor="accent1"/>
              </w:rPr>
              <w:t>s</w:t>
            </w:r>
            <w:r>
              <w:rPr>
                <w:rFonts w:asciiTheme="minorHAnsi" w:eastAsia="Times New Roman" w:hAnsiTheme="minorHAnsi" w:cstheme="minorHAnsi"/>
                <w:color w:val="4F81BD" w:themeColor="accent1"/>
              </w:rPr>
              <w:t xml:space="preserve"> on projects, opportunities, </w:t>
            </w:r>
            <w:r w:rsidR="003A0C4F">
              <w:rPr>
                <w:rFonts w:asciiTheme="minorHAnsi" w:eastAsia="Times New Roman" w:hAnsiTheme="minorHAnsi" w:cstheme="minorHAnsi"/>
                <w:color w:val="4F81BD" w:themeColor="accent1"/>
              </w:rPr>
              <w:t xml:space="preserve">initiatives, </w:t>
            </w:r>
            <w:r>
              <w:rPr>
                <w:rFonts w:asciiTheme="minorHAnsi" w:eastAsia="Times New Roman" w:hAnsiTheme="minorHAnsi" w:cstheme="minorHAnsi"/>
                <w:color w:val="4F81BD" w:themeColor="accent1"/>
              </w:rPr>
              <w:t>etc.</w:t>
            </w:r>
          </w:p>
        </w:tc>
      </w:tr>
      <w:bookmarkEnd w:id="0"/>
      <w:bookmarkEnd w:id="2"/>
      <w:tr w:rsidR="0035328B" w:rsidRPr="00EE1CDE" w14:paraId="5655DF0C" w14:textId="77777777" w:rsidTr="006D0B20">
        <w:tc>
          <w:tcPr>
            <w:tcW w:w="2226" w:type="dxa"/>
            <w:shd w:val="clear" w:color="auto" w:fill="D6E3BC" w:themeFill="accent3" w:themeFillTint="66"/>
          </w:tcPr>
          <w:p w14:paraId="705C2BFF" w14:textId="53AF1C85" w:rsidR="0035328B" w:rsidRPr="0035328B" w:rsidRDefault="00F42E5C" w:rsidP="0035328B">
            <w:pPr>
              <w:pStyle w:val="attendees"/>
              <w:keepNext/>
              <w:rPr>
                <w:rFonts w:asciiTheme="minorHAnsi" w:hAnsiTheme="minorHAnsi" w:cstheme="minorHAnsi"/>
                <w:bCs/>
              </w:rPr>
            </w:pPr>
            <w:r w:rsidRPr="00F42E5C">
              <w:rPr>
                <w:rFonts w:asciiTheme="minorHAnsi" w:hAnsiTheme="minorHAnsi" w:cstheme="minorHAnsi"/>
              </w:rPr>
              <w:t>Veronica Parsell</w:t>
            </w:r>
          </w:p>
        </w:tc>
        <w:tc>
          <w:tcPr>
            <w:tcW w:w="4986" w:type="dxa"/>
            <w:gridSpan w:val="3"/>
            <w:shd w:val="clear" w:color="auto" w:fill="D6E3BC" w:themeFill="accent3" w:themeFillTint="66"/>
          </w:tcPr>
          <w:p w14:paraId="1B10C9DA" w14:textId="465056BD" w:rsidR="0035328B" w:rsidRPr="0035328B" w:rsidRDefault="0035328B" w:rsidP="0035328B">
            <w:pPr>
              <w:pStyle w:val="attendees"/>
              <w:keepNext/>
              <w:rPr>
                <w:rFonts w:asciiTheme="minorHAnsi" w:hAnsiTheme="minorHAnsi" w:cstheme="minorHAnsi"/>
                <w:bCs/>
              </w:rPr>
            </w:pPr>
          </w:p>
        </w:tc>
        <w:tc>
          <w:tcPr>
            <w:tcW w:w="2233" w:type="dxa"/>
            <w:gridSpan w:val="3"/>
            <w:shd w:val="clear" w:color="auto" w:fill="D6E3BC" w:themeFill="accent3" w:themeFillTint="66"/>
          </w:tcPr>
          <w:p w14:paraId="6E1C7F8B" w14:textId="47595C8F" w:rsidR="0035328B" w:rsidRPr="0035328B" w:rsidRDefault="00F42E5C" w:rsidP="0035328B">
            <w:pPr>
              <w:pStyle w:val="attendees"/>
              <w:keepNext/>
              <w:spacing w:after="0"/>
              <w:rPr>
                <w:rFonts w:asciiTheme="minorHAnsi" w:hAnsiTheme="minorHAnsi" w:cstheme="minorHAnsi"/>
                <w:bCs/>
              </w:rPr>
            </w:pPr>
            <w:r w:rsidRPr="00F42E5C">
              <w:rPr>
                <w:rFonts w:asciiTheme="minorHAnsi" w:hAnsiTheme="minorHAnsi"/>
                <w:bCs/>
              </w:rPr>
              <w:t xml:space="preserve">Alina Heydt </w:t>
            </w:r>
            <w:r w:rsidR="00CE5B74">
              <w:rPr>
                <w:rFonts w:asciiTheme="minorHAnsi" w:hAnsiTheme="minorHAnsi"/>
                <w:bCs/>
              </w:rPr>
              <w:t>(</w:t>
            </w:r>
            <w:r w:rsidR="008E0651">
              <w:rPr>
                <w:rFonts w:asciiTheme="minorHAnsi" w:hAnsiTheme="minorHAnsi"/>
                <w:bCs/>
              </w:rPr>
              <w:t>8/23/</w:t>
            </w:r>
            <w:r w:rsidR="00CE5B74">
              <w:rPr>
                <w:rFonts w:asciiTheme="minorHAnsi" w:hAnsiTheme="minorHAnsi"/>
                <w:bCs/>
              </w:rPr>
              <w:t>2024</w:t>
            </w:r>
            <w:r w:rsidR="0035328B" w:rsidRPr="0035328B">
              <w:rPr>
                <w:rFonts w:asciiTheme="minorHAnsi" w:hAnsiTheme="minorHAnsi" w:cstheme="minorHAnsi"/>
              </w:rPr>
              <w:t>)</w:t>
            </w:r>
          </w:p>
        </w:tc>
      </w:tr>
      <w:tr w:rsidR="00CE1B19" w:rsidRPr="008B7A70" w14:paraId="42E49B2A" w14:textId="77777777" w:rsidTr="006D0B20">
        <w:tc>
          <w:tcPr>
            <w:tcW w:w="9445" w:type="dxa"/>
            <w:gridSpan w:val="7"/>
          </w:tcPr>
          <w:p w14:paraId="7B1158C9"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63881C8A" w14:textId="52093CA1" w:rsidR="00CE5B74" w:rsidRDefault="00036110"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Really enjoys working on projects with Sarah. Has stuff she can learn from her. </w:t>
            </w:r>
          </w:p>
          <w:p w14:paraId="736413DB" w14:textId="319A76E4" w:rsidR="00036110" w:rsidRPr="001A3E55" w:rsidRDefault="00036110"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Attitude and patience level. Stays cool, positive and upbeat. Helpful for morale.</w:t>
            </w:r>
          </w:p>
          <w:p w14:paraId="77BBCE58"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7AE7FB9A" w14:textId="6C5854B8" w:rsidR="00CE5B74" w:rsidRDefault="00BA79B7"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Organizational skills. Project management. </w:t>
            </w:r>
          </w:p>
          <w:p w14:paraId="0C35A6B1" w14:textId="150E5A37" w:rsidR="00047BDE" w:rsidRDefault="0055387C"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Can</w:t>
            </w:r>
            <w:r w:rsidR="00047BDE">
              <w:rPr>
                <w:rFonts w:asciiTheme="minorHAnsi" w:eastAsia="Times New Roman" w:hAnsiTheme="minorHAnsi" w:cstheme="minorHAnsi"/>
                <w:color w:val="4F81BD" w:themeColor="accent1"/>
              </w:rPr>
              <w:t xml:space="preserve"> juggle multiple projects. Good at time management. Doesn’t drop any balls. </w:t>
            </w:r>
          </w:p>
          <w:p w14:paraId="57753A24" w14:textId="46FF2257" w:rsidR="00C8442F" w:rsidRDefault="00C8442F"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Weekly updates to clients are great. Good at budget tracking. </w:t>
            </w:r>
          </w:p>
          <w:p w14:paraId="41476B3F" w14:textId="1C797202" w:rsidR="00C8442F" w:rsidRPr="00590B39" w:rsidRDefault="00C8442F"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Understands the different </w:t>
            </w:r>
            <w:r w:rsidR="0040121D">
              <w:rPr>
                <w:rFonts w:asciiTheme="minorHAnsi" w:eastAsia="Times New Roman" w:hAnsiTheme="minorHAnsi" w:cstheme="minorHAnsi"/>
                <w:color w:val="4F81BD" w:themeColor="accent1"/>
              </w:rPr>
              <w:t>disciplines</w:t>
            </w:r>
            <w:r>
              <w:rPr>
                <w:rFonts w:asciiTheme="minorHAnsi" w:eastAsia="Times New Roman" w:hAnsiTheme="minorHAnsi" w:cstheme="minorHAnsi"/>
                <w:color w:val="4F81BD" w:themeColor="accent1"/>
              </w:rPr>
              <w:t xml:space="preserve"> she works with. She knows what is happening and what needs to happen. </w:t>
            </w:r>
            <w:r w:rsidR="0040121D">
              <w:rPr>
                <w:rFonts w:asciiTheme="minorHAnsi" w:eastAsia="Times New Roman" w:hAnsiTheme="minorHAnsi" w:cstheme="minorHAnsi"/>
                <w:color w:val="4F81BD" w:themeColor="accent1"/>
              </w:rPr>
              <w:t xml:space="preserve">Especially when there are multiple pieces to a project. </w:t>
            </w:r>
          </w:p>
          <w:p w14:paraId="30AC4A0B"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27F37BE4" w14:textId="43BC312F" w:rsidR="00D772F9" w:rsidRPr="008B7A70" w:rsidRDefault="000947B7" w:rsidP="00790705">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Availab</w:t>
            </w:r>
            <w:r w:rsidR="007556EA">
              <w:rPr>
                <w:rFonts w:asciiTheme="minorHAnsi" w:eastAsia="Times New Roman" w:hAnsiTheme="minorHAnsi" w:cstheme="minorHAnsi"/>
                <w:color w:val="4F81BD" w:themeColor="accent1"/>
              </w:rPr>
              <w:t>ility. Sometimes Veronica might need more time than Sarah has available</w:t>
            </w:r>
            <w:r w:rsidR="0055387C">
              <w:rPr>
                <w:rFonts w:asciiTheme="minorHAnsi" w:eastAsia="Times New Roman" w:hAnsiTheme="minorHAnsi" w:cstheme="minorHAnsi"/>
                <w:color w:val="4F81BD" w:themeColor="accent1"/>
              </w:rPr>
              <w:t xml:space="preserve">. (e.g. Sarah might only have 5 </w:t>
            </w:r>
            <w:proofErr w:type="gramStart"/>
            <w:r w:rsidR="0055387C">
              <w:rPr>
                <w:rFonts w:asciiTheme="minorHAnsi" w:eastAsia="Times New Roman" w:hAnsiTheme="minorHAnsi" w:cstheme="minorHAnsi"/>
                <w:color w:val="4F81BD" w:themeColor="accent1"/>
              </w:rPr>
              <w:t>minutes</w:t>
            </w:r>
            <w:proofErr w:type="gramEnd"/>
            <w:r w:rsidR="0055387C">
              <w:rPr>
                <w:rFonts w:asciiTheme="minorHAnsi" w:eastAsia="Times New Roman" w:hAnsiTheme="minorHAnsi" w:cstheme="minorHAnsi"/>
                <w:color w:val="4F81BD" w:themeColor="accent1"/>
              </w:rPr>
              <w:t xml:space="preserve"> but Veronica really needs 15).</w:t>
            </w:r>
          </w:p>
        </w:tc>
      </w:tr>
      <w:tr w:rsidR="00B658DF" w:rsidRPr="00EE1CDE" w14:paraId="4342CAD8" w14:textId="77777777" w:rsidTr="006D0B20">
        <w:tc>
          <w:tcPr>
            <w:tcW w:w="2226" w:type="dxa"/>
            <w:shd w:val="clear" w:color="auto" w:fill="D6E3BC" w:themeFill="accent3" w:themeFillTint="66"/>
          </w:tcPr>
          <w:p w14:paraId="5DD92DD6" w14:textId="2A85C90C" w:rsidR="00B658DF" w:rsidRPr="00EE1CDE" w:rsidRDefault="00F42E5C">
            <w:pPr>
              <w:pStyle w:val="attendees"/>
              <w:keepNext/>
              <w:rPr>
                <w:rFonts w:asciiTheme="minorHAnsi" w:hAnsiTheme="minorHAnsi"/>
                <w:bCs/>
              </w:rPr>
            </w:pPr>
            <w:r w:rsidRPr="00F42E5C">
              <w:rPr>
                <w:rFonts w:asciiTheme="minorHAnsi" w:hAnsiTheme="minorHAnsi"/>
                <w:bCs/>
              </w:rPr>
              <w:lastRenderedPageBreak/>
              <w:t>Eddie Anderson</w:t>
            </w:r>
          </w:p>
        </w:tc>
        <w:tc>
          <w:tcPr>
            <w:tcW w:w="4986" w:type="dxa"/>
            <w:gridSpan w:val="3"/>
            <w:shd w:val="clear" w:color="auto" w:fill="D6E3BC" w:themeFill="accent3" w:themeFillTint="66"/>
          </w:tcPr>
          <w:p w14:paraId="6FC06001" w14:textId="67E1FAC9" w:rsidR="00B658DF" w:rsidRPr="00EE1CDE" w:rsidRDefault="00FE2029">
            <w:pPr>
              <w:pStyle w:val="attendees"/>
              <w:keepNext/>
              <w:rPr>
                <w:rFonts w:asciiTheme="minorHAnsi" w:hAnsiTheme="minorHAnsi"/>
                <w:bCs/>
              </w:rPr>
            </w:pPr>
            <w:r>
              <w:rPr>
                <w:rFonts w:asciiTheme="minorHAnsi" w:hAnsiTheme="minorHAnsi"/>
                <w:bCs/>
              </w:rPr>
              <w:t>2-3 years history. Mostly Enbridge to start. This past year</w:t>
            </w:r>
            <w:r w:rsidR="003A0C4F">
              <w:rPr>
                <w:rFonts w:asciiTheme="minorHAnsi" w:hAnsiTheme="minorHAnsi"/>
                <w:bCs/>
              </w:rPr>
              <w:t>,</w:t>
            </w:r>
            <w:r>
              <w:rPr>
                <w:rFonts w:asciiTheme="minorHAnsi" w:hAnsiTheme="minorHAnsi"/>
                <w:bCs/>
              </w:rPr>
              <w:t xml:space="preserve"> it’s been solar (environmental permitting). Plummer, SSP and Birch solar.</w:t>
            </w:r>
          </w:p>
        </w:tc>
        <w:tc>
          <w:tcPr>
            <w:tcW w:w="2233" w:type="dxa"/>
            <w:gridSpan w:val="3"/>
            <w:shd w:val="clear" w:color="auto" w:fill="D6E3BC" w:themeFill="accent3" w:themeFillTint="66"/>
          </w:tcPr>
          <w:p w14:paraId="422FEA78" w14:textId="1992D9BD" w:rsidR="00B658DF" w:rsidRPr="00EE1CDE" w:rsidRDefault="00F42E5C">
            <w:pPr>
              <w:pStyle w:val="attendees"/>
              <w:keepNext/>
              <w:spacing w:after="0"/>
              <w:rPr>
                <w:rFonts w:asciiTheme="minorHAnsi" w:hAnsiTheme="minorHAnsi"/>
                <w:bCs/>
              </w:rPr>
            </w:pPr>
            <w:r w:rsidRPr="00F42E5C">
              <w:rPr>
                <w:rFonts w:asciiTheme="minorHAnsi" w:hAnsiTheme="minorHAnsi"/>
                <w:bCs/>
              </w:rPr>
              <w:t xml:space="preserve">Alina Heydt </w:t>
            </w:r>
          </w:p>
        </w:tc>
      </w:tr>
      <w:tr w:rsidR="00C60AF8" w:rsidRPr="008B7A70" w14:paraId="273249C1" w14:textId="77777777">
        <w:tc>
          <w:tcPr>
            <w:tcW w:w="9445" w:type="dxa"/>
            <w:gridSpan w:val="7"/>
          </w:tcPr>
          <w:p w14:paraId="018248F2" w14:textId="77777777" w:rsidR="00C60AF8" w:rsidRPr="003F0D6E" w:rsidRDefault="00C60AF8">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7E3517AB" w14:textId="1050E341" w:rsidR="00C60AF8" w:rsidRDefault="003A0C4F" w:rsidP="00C60AF8">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Eddie is r</w:t>
            </w:r>
            <w:r w:rsidR="00C60AF8">
              <w:rPr>
                <w:rFonts w:asciiTheme="minorHAnsi" w:eastAsia="Times New Roman" w:hAnsiTheme="minorHAnsi" w:cstheme="minorHAnsi"/>
                <w:color w:val="4F81BD" w:themeColor="accent1"/>
              </w:rPr>
              <w:t>eally happy to work with Sarah.</w:t>
            </w:r>
          </w:p>
          <w:p w14:paraId="55D9FE52" w14:textId="77777777" w:rsidR="00C60AF8" w:rsidRDefault="00C60AF8" w:rsidP="00C60AF8">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Really likes Sarah’s style and personality</w:t>
            </w:r>
          </w:p>
          <w:p w14:paraId="26FE7744" w14:textId="1DE6F309" w:rsidR="00C60AF8" w:rsidRPr="001A3E55" w:rsidRDefault="00C60AF8" w:rsidP="00C60AF8">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w:t>
            </w:r>
            <w:r w:rsidR="003A0C4F">
              <w:rPr>
                <w:rFonts w:asciiTheme="minorHAnsi" w:eastAsia="Times New Roman" w:hAnsiTheme="minorHAnsi" w:cstheme="minorHAnsi"/>
                <w:color w:val="4F81BD" w:themeColor="accent1"/>
              </w:rPr>
              <w:t>arah</w:t>
            </w:r>
            <w:r>
              <w:rPr>
                <w:rFonts w:asciiTheme="minorHAnsi" w:eastAsia="Times New Roman" w:hAnsiTheme="minorHAnsi" w:cstheme="minorHAnsi"/>
                <w:color w:val="4F81BD" w:themeColor="accent1"/>
              </w:rPr>
              <w:t xml:space="preserve"> has her stuff together.  </w:t>
            </w:r>
          </w:p>
          <w:p w14:paraId="0B323FA0" w14:textId="77777777" w:rsidR="00C60AF8" w:rsidRPr="005E0CE4" w:rsidRDefault="00C60AF8">
            <w:pPr>
              <w:pStyle w:val="attendees"/>
              <w:spacing w:after="0"/>
              <w:contextualSpacing w:val="0"/>
              <w:rPr>
                <w:rFonts w:asciiTheme="minorHAnsi" w:eastAsia="Times New Roman" w:hAnsiTheme="minorHAnsi" w:cstheme="minorHAnsi"/>
                <w:color w:val="4F81BD" w:themeColor="accent1"/>
              </w:rPr>
            </w:pPr>
            <w:r w:rsidRPr="003F0D6E">
              <w:rPr>
                <w:rFonts w:asciiTheme="minorHAnsi" w:eastAsia="Times New Roman" w:hAnsiTheme="minorHAnsi" w:cstheme="minorHAnsi"/>
                <w:color w:val="4F81BD" w:themeColor="accent1"/>
                <w:u w:val="single"/>
              </w:rPr>
              <w:t>Strengths</w:t>
            </w:r>
          </w:p>
          <w:p w14:paraId="21BFA163" w14:textId="0B22E2C7" w:rsidR="00C60AF8" w:rsidRDefault="00C60AF8" w:rsidP="00C60AF8">
            <w:pPr>
              <w:pStyle w:val="attendees"/>
              <w:numPr>
                <w:ilvl w:val="0"/>
                <w:numId w:val="21"/>
              </w:numPr>
              <w:spacing w:after="0"/>
              <w:contextualSpacing w:val="0"/>
              <w:rPr>
                <w:rFonts w:asciiTheme="minorHAnsi" w:eastAsia="Times New Roman" w:hAnsiTheme="minorHAnsi" w:cstheme="minorHAnsi"/>
                <w:color w:val="4F81BD" w:themeColor="accent1"/>
              </w:rPr>
            </w:pPr>
            <w:r w:rsidRPr="005E0CE4">
              <w:rPr>
                <w:rFonts w:asciiTheme="minorHAnsi" w:eastAsia="Times New Roman" w:hAnsiTheme="minorHAnsi" w:cstheme="minorHAnsi"/>
                <w:color w:val="4F81BD" w:themeColor="accent1"/>
              </w:rPr>
              <w:t xml:space="preserve">Excellent communication. It’s clear what she’s asking. The deadlines are clear. </w:t>
            </w:r>
            <w:r w:rsidR="003A0C4F">
              <w:rPr>
                <w:rFonts w:asciiTheme="minorHAnsi" w:eastAsia="Times New Roman" w:hAnsiTheme="minorHAnsi" w:cstheme="minorHAnsi"/>
                <w:color w:val="4F81BD" w:themeColor="accent1"/>
              </w:rPr>
              <w:t xml:space="preserve">Eddie </w:t>
            </w:r>
            <w:r w:rsidRPr="005E0CE4">
              <w:rPr>
                <w:rFonts w:asciiTheme="minorHAnsi" w:eastAsia="Times New Roman" w:hAnsiTheme="minorHAnsi" w:cstheme="minorHAnsi"/>
                <w:color w:val="4F81BD" w:themeColor="accent1"/>
              </w:rPr>
              <w:t xml:space="preserve">doesn’t have to read through things and figure it out. She is very </w:t>
            </w:r>
            <w:r w:rsidR="003A0C4F" w:rsidRPr="005E0CE4">
              <w:rPr>
                <w:rFonts w:asciiTheme="minorHAnsi" w:eastAsia="Times New Roman" w:hAnsiTheme="minorHAnsi" w:cstheme="minorHAnsi"/>
                <w:color w:val="4F81BD" w:themeColor="accent1"/>
              </w:rPr>
              <w:t>organized</w:t>
            </w:r>
            <w:r w:rsidRPr="005E0CE4">
              <w:rPr>
                <w:rFonts w:asciiTheme="minorHAnsi" w:eastAsia="Times New Roman" w:hAnsiTheme="minorHAnsi" w:cstheme="minorHAnsi"/>
                <w:color w:val="4F81BD" w:themeColor="accent1"/>
              </w:rPr>
              <w:t>. Very respectful of his time. Shares the larger project schedule. Plans ahead so things aren’t a fire</w:t>
            </w:r>
            <w:r w:rsidR="00113121">
              <w:rPr>
                <w:rFonts w:asciiTheme="minorHAnsi" w:eastAsia="Times New Roman" w:hAnsiTheme="minorHAnsi" w:cstheme="minorHAnsi"/>
                <w:color w:val="4F81BD" w:themeColor="accent1"/>
              </w:rPr>
              <w:t xml:space="preserve"> </w:t>
            </w:r>
            <w:r w:rsidRPr="005E0CE4">
              <w:rPr>
                <w:rFonts w:asciiTheme="minorHAnsi" w:eastAsia="Times New Roman" w:hAnsiTheme="minorHAnsi" w:cstheme="minorHAnsi"/>
                <w:color w:val="4F81BD" w:themeColor="accent1"/>
              </w:rPr>
              <w:t xml:space="preserve">drill. Gives plenty of time. It’s refreshing to have deadlines that are out there. If something is last minute, it’s not because of Sarah and he does usually get a heads up. </w:t>
            </w:r>
            <w:r>
              <w:rPr>
                <w:rFonts w:asciiTheme="minorHAnsi" w:eastAsia="Times New Roman" w:hAnsiTheme="minorHAnsi" w:cstheme="minorHAnsi"/>
                <w:color w:val="4F81BD" w:themeColor="accent1"/>
              </w:rPr>
              <w:t xml:space="preserve">Very rarely are things out of the blue. If there is something out of the blue, she owns it. </w:t>
            </w:r>
          </w:p>
          <w:p w14:paraId="4F9F18A6" w14:textId="5587A4E3" w:rsidR="00C60AF8" w:rsidRDefault="00113121" w:rsidP="00C60AF8">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t</w:t>
            </w:r>
            <w:r w:rsidR="00C60AF8">
              <w:rPr>
                <w:rFonts w:asciiTheme="minorHAnsi" w:eastAsia="Times New Roman" w:hAnsiTheme="minorHAnsi" w:cstheme="minorHAnsi"/>
                <w:color w:val="4F81BD" w:themeColor="accent1"/>
              </w:rPr>
              <w:t xml:space="preserve">akes ownership of the PMs </w:t>
            </w:r>
          </w:p>
          <w:p w14:paraId="25816F4C" w14:textId="1D21B726" w:rsidR="00C60AF8" w:rsidRPr="005E0CE4" w:rsidRDefault="00113121" w:rsidP="00C60AF8">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is a</w:t>
            </w:r>
            <w:r w:rsidR="00C60AF8">
              <w:rPr>
                <w:rFonts w:asciiTheme="minorHAnsi" w:eastAsia="Times New Roman" w:hAnsiTheme="minorHAnsi" w:cstheme="minorHAnsi"/>
                <w:color w:val="4F81BD" w:themeColor="accent1"/>
              </w:rPr>
              <w:t>ppreciative of the work that Eddie does.</w:t>
            </w:r>
          </w:p>
          <w:p w14:paraId="71978C06" w14:textId="77777777" w:rsidR="00C60AF8" w:rsidRPr="003F0D6E" w:rsidRDefault="00C60AF8">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5DE3C514" w14:textId="2A248A20" w:rsidR="00C60AF8" w:rsidRDefault="00DB5C2B" w:rsidP="00C60AF8">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Eddie r</w:t>
            </w:r>
            <w:r w:rsidR="00C60AF8">
              <w:rPr>
                <w:rFonts w:asciiTheme="minorHAnsi" w:eastAsia="Times New Roman" w:hAnsiTheme="minorHAnsi" w:cstheme="minorHAnsi"/>
                <w:color w:val="4F81BD" w:themeColor="accent1"/>
              </w:rPr>
              <w:t xml:space="preserve">eally struggles to come up with anything. </w:t>
            </w:r>
          </w:p>
          <w:p w14:paraId="060C76B2" w14:textId="7B966A39" w:rsidR="00C60AF8" w:rsidRPr="008B7A70" w:rsidRDefault="00DB5C2B" w:rsidP="00C60AF8">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should k</w:t>
            </w:r>
            <w:r w:rsidR="00C60AF8">
              <w:rPr>
                <w:rFonts w:asciiTheme="minorHAnsi" w:eastAsia="Times New Roman" w:hAnsiTheme="minorHAnsi" w:cstheme="minorHAnsi"/>
                <w:color w:val="4F81BD" w:themeColor="accent1"/>
              </w:rPr>
              <w:t xml:space="preserve">eep doing what </w:t>
            </w:r>
            <w:r>
              <w:rPr>
                <w:rFonts w:asciiTheme="minorHAnsi" w:eastAsia="Times New Roman" w:hAnsiTheme="minorHAnsi" w:cstheme="minorHAnsi"/>
                <w:color w:val="4F81BD" w:themeColor="accent1"/>
              </w:rPr>
              <w:t>she’s</w:t>
            </w:r>
            <w:r w:rsidR="00C60AF8">
              <w:rPr>
                <w:rFonts w:asciiTheme="minorHAnsi" w:eastAsia="Times New Roman" w:hAnsiTheme="minorHAnsi" w:cstheme="minorHAnsi"/>
                <w:color w:val="4F81BD" w:themeColor="accent1"/>
              </w:rPr>
              <w:t xml:space="preserve"> doing. </w:t>
            </w:r>
          </w:p>
        </w:tc>
      </w:tr>
      <w:tr w:rsidR="00C60AF8" w:rsidRPr="00EE1CDE" w14:paraId="478FCA98" w14:textId="77777777">
        <w:tc>
          <w:tcPr>
            <w:tcW w:w="2226" w:type="dxa"/>
            <w:shd w:val="clear" w:color="auto" w:fill="D6E3BC" w:themeFill="accent3" w:themeFillTint="66"/>
          </w:tcPr>
          <w:p w14:paraId="1D487FD3" w14:textId="5475FADA" w:rsidR="00C60AF8" w:rsidRPr="00EE1CDE" w:rsidRDefault="007E1902">
            <w:pPr>
              <w:pStyle w:val="attendees"/>
              <w:keepNext/>
              <w:rPr>
                <w:rFonts w:asciiTheme="minorHAnsi" w:hAnsiTheme="minorHAnsi"/>
                <w:bCs/>
              </w:rPr>
            </w:pPr>
            <w:r w:rsidRPr="007E1902">
              <w:rPr>
                <w:rFonts w:asciiTheme="minorHAnsi" w:hAnsiTheme="minorHAnsi"/>
                <w:bCs/>
              </w:rPr>
              <w:t>LaurieBeth Nederveld</w:t>
            </w:r>
          </w:p>
        </w:tc>
        <w:tc>
          <w:tcPr>
            <w:tcW w:w="4986" w:type="dxa"/>
            <w:gridSpan w:val="3"/>
            <w:shd w:val="clear" w:color="auto" w:fill="D6E3BC" w:themeFill="accent3" w:themeFillTint="66"/>
          </w:tcPr>
          <w:p w14:paraId="015C8DEF" w14:textId="77A8144D" w:rsidR="00C60AF8" w:rsidRPr="00EE1CDE" w:rsidRDefault="00D801F2">
            <w:pPr>
              <w:pStyle w:val="attendees"/>
              <w:keepNext/>
              <w:rPr>
                <w:rFonts w:asciiTheme="minorHAnsi" w:hAnsiTheme="minorHAnsi"/>
                <w:bCs/>
              </w:rPr>
            </w:pPr>
            <w:r>
              <w:rPr>
                <w:rFonts w:asciiTheme="minorHAnsi" w:hAnsiTheme="minorHAnsi"/>
                <w:bCs/>
              </w:rPr>
              <w:t>Enbridge solar project. MN Energy connection project. Other solar projects. RES Americas Wind</w:t>
            </w:r>
          </w:p>
        </w:tc>
        <w:tc>
          <w:tcPr>
            <w:tcW w:w="2233" w:type="dxa"/>
            <w:gridSpan w:val="3"/>
            <w:shd w:val="clear" w:color="auto" w:fill="D6E3BC" w:themeFill="accent3" w:themeFillTint="66"/>
          </w:tcPr>
          <w:p w14:paraId="56BDB9DA" w14:textId="77777777" w:rsidR="00C60AF8" w:rsidRPr="00EE1CDE" w:rsidRDefault="00C60AF8">
            <w:pPr>
              <w:pStyle w:val="attendees"/>
              <w:keepNext/>
              <w:spacing w:after="0"/>
              <w:rPr>
                <w:rFonts w:asciiTheme="minorHAnsi" w:hAnsiTheme="minorHAnsi"/>
                <w:bCs/>
              </w:rPr>
            </w:pPr>
            <w:r w:rsidRPr="00F42E5C">
              <w:rPr>
                <w:rFonts w:asciiTheme="minorHAnsi" w:hAnsiTheme="minorHAnsi"/>
                <w:bCs/>
              </w:rPr>
              <w:t xml:space="preserve">Alina Heydt </w:t>
            </w:r>
          </w:p>
        </w:tc>
      </w:tr>
      <w:tr w:rsidR="00FC7901" w:rsidRPr="005E0CE4" w14:paraId="1F8812BA" w14:textId="77777777">
        <w:tc>
          <w:tcPr>
            <w:tcW w:w="9445" w:type="dxa"/>
            <w:gridSpan w:val="7"/>
          </w:tcPr>
          <w:p w14:paraId="6BC0C4E1" w14:textId="77777777" w:rsidR="00FC7901" w:rsidRPr="003F0D6E" w:rsidRDefault="00FC7901">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5D4DCBB8" w14:textId="35466707" w:rsidR="00FC7901" w:rsidRPr="005D7E46" w:rsidRDefault="00270BEE" w:rsidP="00FC7901">
            <w:pPr>
              <w:pStyle w:val="attendees"/>
              <w:numPr>
                <w:ilvl w:val="0"/>
                <w:numId w:val="21"/>
              </w:numPr>
              <w:spacing w:after="0"/>
              <w:contextualSpacing w:val="0"/>
              <w:rPr>
                <w:rFonts w:asciiTheme="minorHAnsi" w:eastAsia="Times New Roman" w:hAnsiTheme="minorHAnsi" w:cstheme="minorHAnsi"/>
                <w:color w:val="4F81BD" w:themeColor="accent1"/>
              </w:rPr>
            </w:pPr>
            <w:r w:rsidRPr="00270BEE">
              <w:rPr>
                <w:rFonts w:asciiTheme="minorHAnsi" w:eastAsia="Times New Roman" w:hAnsiTheme="minorHAnsi" w:cstheme="minorHAnsi"/>
                <w:color w:val="4F81BD" w:themeColor="accent1"/>
              </w:rPr>
              <w:t xml:space="preserve">LaurieBeth </w:t>
            </w:r>
            <w:r>
              <w:rPr>
                <w:rFonts w:asciiTheme="minorHAnsi" w:eastAsia="Times New Roman" w:hAnsiTheme="minorHAnsi" w:cstheme="minorHAnsi"/>
                <w:color w:val="4F81BD" w:themeColor="accent1"/>
              </w:rPr>
              <w:t>r</w:t>
            </w:r>
            <w:r w:rsidR="00FC7901">
              <w:rPr>
                <w:rFonts w:asciiTheme="minorHAnsi" w:eastAsia="Times New Roman" w:hAnsiTheme="minorHAnsi" w:cstheme="minorHAnsi"/>
                <w:color w:val="4F81BD" w:themeColor="accent1"/>
              </w:rPr>
              <w:t>eally like</w:t>
            </w:r>
            <w:r>
              <w:rPr>
                <w:rFonts w:asciiTheme="minorHAnsi" w:eastAsia="Times New Roman" w:hAnsiTheme="minorHAnsi" w:cstheme="minorHAnsi"/>
                <w:color w:val="4F81BD" w:themeColor="accent1"/>
              </w:rPr>
              <w:t>s</w:t>
            </w:r>
            <w:r w:rsidR="00FC7901">
              <w:rPr>
                <w:rFonts w:asciiTheme="minorHAnsi" w:eastAsia="Times New Roman" w:hAnsiTheme="minorHAnsi" w:cstheme="minorHAnsi"/>
                <w:color w:val="4F81BD" w:themeColor="accent1"/>
              </w:rPr>
              <w:t xml:space="preserve"> </w:t>
            </w:r>
            <w:r w:rsidR="00E51D42">
              <w:rPr>
                <w:rFonts w:asciiTheme="minorHAnsi" w:eastAsia="Times New Roman" w:hAnsiTheme="minorHAnsi" w:cstheme="minorHAnsi"/>
                <w:color w:val="4F81BD" w:themeColor="accent1"/>
              </w:rPr>
              <w:t xml:space="preserve">and looks forward to </w:t>
            </w:r>
            <w:r w:rsidR="00FC7901">
              <w:rPr>
                <w:rFonts w:asciiTheme="minorHAnsi" w:eastAsia="Times New Roman" w:hAnsiTheme="minorHAnsi" w:cstheme="minorHAnsi"/>
                <w:color w:val="4F81BD" w:themeColor="accent1"/>
              </w:rPr>
              <w:t xml:space="preserve">working with Sarah. </w:t>
            </w:r>
            <w:r>
              <w:rPr>
                <w:rFonts w:asciiTheme="minorHAnsi" w:eastAsia="Times New Roman" w:hAnsiTheme="minorHAnsi" w:cstheme="minorHAnsi"/>
                <w:color w:val="4F81BD" w:themeColor="accent1"/>
              </w:rPr>
              <w:t>Sarah h</w:t>
            </w:r>
            <w:r w:rsidR="00FC7901">
              <w:rPr>
                <w:rFonts w:asciiTheme="minorHAnsi" w:eastAsia="Times New Roman" w:hAnsiTheme="minorHAnsi" w:cstheme="minorHAnsi"/>
                <w:color w:val="4F81BD" w:themeColor="accent1"/>
              </w:rPr>
              <w:t xml:space="preserve">as been a great advocate for </w:t>
            </w:r>
            <w:r w:rsidRPr="00270BEE">
              <w:rPr>
                <w:rFonts w:asciiTheme="minorHAnsi" w:eastAsia="Times New Roman" w:hAnsiTheme="minorHAnsi" w:cstheme="minorHAnsi"/>
                <w:color w:val="4F81BD" w:themeColor="accent1"/>
              </w:rPr>
              <w:t>LaurieBeth</w:t>
            </w:r>
            <w:r w:rsidR="00FC7901">
              <w:rPr>
                <w:rFonts w:asciiTheme="minorHAnsi" w:eastAsia="Times New Roman" w:hAnsiTheme="minorHAnsi" w:cstheme="minorHAnsi"/>
                <w:color w:val="4F81BD" w:themeColor="accent1"/>
              </w:rPr>
              <w:t xml:space="preserve">. Great leader. </w:t>
            </w:r>
            <w:r w:rsidR="00E51D42" w:rsidRPr="00270BEE">
              <w:rPr>
                <w:rFonts w:asciiTheme="minorHAnsi" w:eastAsia="Times New Roman" w:hAnsiTheme="minorHAnsi" w:cstheme="minorHAnsi"/>
                <w:color w:val="4F81BD" w:themeColor="accent1"/>
              </w:rPr>
              <w:t xml:space="preserve">LaurieBeth </w:t>
            </w:r>
            <w:r w:rsidR="00E51D42">
              <w:rPr>
                <w:rFonts w:asciiTheme="minorHAnsi" w:eastAsia="Times New Roman" w:hAnsiTheme="minorHAnsi" w:cstheme="minorHAnsi"/>
                <w:color w:val="4F81BD" w:themeColor="accent1"/>
              </w:rPr>
              <w:t>a</w:t>
            </w:r>
            <w:r w:rsidR="00FC7901">
              <w:rPr>
                <w:rFonts w:asciiTheme="minorHAnsi" w:eastAsia="Times New Roman" w:hAnsiTheme="minorHAnsi" w:cstheme="minorHAnsi"/>
                <w:color w:val="4F81BD" w:themeColor="accent1"/>
              </w:rPr>
              <w:t xml:space="preserve">ppreciates the way </w:t>
            </w:r>
            <w:r w:rsidR="00E51D42">
              <w:rPr>
                <w:rFonts w:asciiTheme="minorHAnsi" w:eastAsia="Times New Roman" w:hAnsiTheme="minorHAnsi" w:cstheme="minorHAnsi"/>
                <w:color w:val="4F81BD" w:themeColor="accent1"/>
              </w:rPr>
              <w:t>Sarah</w:t>
            </w:r>
            <w:r w:rsidR="00FC7901">
              <w:rPr>
                <w:rFonts w:asciiTheme="minorHAnsi" w:eastAsia="Times New Roman" w:hAnsiTheme="minorHAnsi" w:cstheme="minorHAnsi"/>
                <w:color w:val="4F81BD" w:themeColor="accent1"/>
              </w:rPr>
              <w:t xml:space="preserve"> runs a project. She’s personable and interested in forming relationships with people on the project team. She’s strategic. What’s the next project. What’s the next client we can work with.</w:t>
            </w:r>
          </w:p>
          <w:p w14:paraId="0C8D45E9" w14:textId="77777777" w:rsidR="00FC7901" w:rsidRPr="005E0CE4" w:rsidRDefault="00FC7901">
            <w:pPr>
              <w:pStyle w:val="attendees"/>
              <w:spacing w:after="0"/>
              <w:contextualSpacing w:val="0"/>
              <w:rPr>
                <w:rFonts w:asciiTheme="minorHAnsi" w:eastAsia="Times New Roman" w:hAnsiTheme="minorHAnsi" w:cstheme="minorHAnsi"/>
                <w:color w:val="4F81BD" w:themeColor="accent1"/>
              </w:rPr>
            </w:pPr>
            <w:r w:rsidRPr="003F0D6E">
              <w:rPr>
                <w:rFonts w:asciiTheme="minorHAnsi" w:eastAsia="Times New Roman" w:hAnsiTheme="minorHAnsi" w:cstheme="minorHAnsi"/>
                <w:color w:val="4F81BD" w:themeColor="accent1"/>
                <w:u w:val="single"/>
              </w:rPr>
              <w:t>Strengths</w:t>
            </w:r>
          </w:p>
          <w:p w14:paraId="22BFBCFC" w14:textId="68253C70" w:rsidR="00FC7901" w:rsidRPr="00DA62CC" w:rsidRDefault="00FC7901" w:rsidP="00FC7901">
            <w:pPr>
              <w:pStyle w:val="attendees"/>
              <w:numPr>
                <w:ilvl w:val="0"/>
                <w:numId w:val="21"/>
              </w:numPr>
              <w:spacing w:after="0"/>
              <w:contextualSpacing w:val="0"/>
              <w:rPr>
                <w:rFonts w:asciiTheme="minorHAnsi" w:eastAsia="Times New Roman" w:hAnsiTheme="minorHAnsi" w:cstheme="minorHAnsi"/>
                <w:color w:val="4F81BD" w:themeColor="accent1"/>
              </w:rPr>
            </w:pPr>
            <w:r w:rsidRPr="00DA62CC">
              <w:rPr>
                <w:rFonts w:asciiTheme="minorHAnsi" w:eastAsia="Times New Roman" w:hAnsiTheme="minorHAnsi" w:cstheme="minorHAnsi"/>
                <w:color w:val="4F81BD" w:themeColor="accent1"/>
              </w:rPr>
              <w:t xml:space="preserve">Taking the clients perspective. Helping our focus based on </w:t>
            </w:r>
          </w:p>
          <w:p w14:paraId="30C1D202" w14:textId="301AE11C" w:rsidR="00FC7901" w:rsidRPr="00DA62CC" w:rsidRDefault="00FC7901" w:rsidP="00FC7901">
            <w:pPr>
              <w:pStyle w:val="attendees"/>
              <w:numPr>
                <w:ilvl w:val="0"/>
                <w:numId w:val="21"/>
              </w:numPr>
              <w:spacing w:after="0"/>
              <w:contextualSpacing w:val="0"/>
              <w:rPr>
                <w:rFonts w:asciiTheme="minorHAnsi" w:eastAsia="Times New Roman" w:hAnsiTheme="minorHAnsi" w:cstheme="minorHAnsi"/>
                <w:color w:val="4F81BD" w:themeColor="accent1"/>
              </w:rPr>
            </w:pPr>
            <w:r w:rsidRPr="00DA62CC">
              <w:rPr>
                <w:rFonts w:asciiTheme="minorHAnsi" w:eastAsia="Times New Roman" w:hAnsiTheme="minorHAnsi" w:cstheme="minorHAnsi"/>
                <w:color w:val="4F81BD" w:themeColor="accent1"/>
              </w:rPr>
              <w:t xml:space="preserve">Building project teams. Who can plug in. </w:t>
            </w:r>
            <w:r w:rsidR="00B84BB5">
              <w:rPr>
                <w:rFonts w:asciiTheme="minorHAnsi" w:eastAsia="Times New Roman" w:hAnsiTheme="minorHAnsi" w:cstheme="minorHAnsi"/>
                <w:color w:val="4F81BD" w:themeColor="accent1"/>
              </w:rPr>
              <w:t>A</w:t>
            </w:r>
            <w:r w:rsidRPr="00DA62CC">
              <w:rPr>
                <w:rFonts w:asciiTheme="minorHAnsi" w:eastAsia="Times New Roman" w:hAnsiTheme="minorHAnsi" w:cstheme="minorHAnsi"/>
                <w:color w:val="4F81BD" w:themeColor="accent1"/>
              </w:rPr>
              <w:t>dvocating for others. Figuring who can plug in where.</w:t>
            </w:r>
          </w:p>
          <w:p w14:paraId="16A274FD" w14:textId="72FC583E" w:rsidR="00FC7901" w:rsidRPr="00DA62CC" w:rsidRDefault="00FC7901" w:rsidP="00FC7901">
            <w:pPr>
              <w:pStyle w:val="attendees"/>
              <w:numPr>
                <w:ilvl w:val="0"/>
                <w:numId w:val="21"/>
              </w:numPr>
              <w:spacing w:after="0"/>
              <w:contextualSpacing w:val="0"/>
              <w:rPr>
                <w:rFonts w:asciiTheme="minorHAnsi" w:eastAsia="Times New Roman" w:hAnsiTheme="minorHAnsi" w:cstheme="minorHAnsi"/>
                <w:color w:val="4F81BD" w:themeColor="accent1"/>
              </w:rPr>
            </w:pPr>
            <w:r w:rsidRPr="00DA62CC">
              <w:rPr>
                <w:rFonts w:asciiTheme="minorHAnsi" w:eastAsia="Times New Roman" w:hAnsiTheme="minorHAnsi" w:cstheme="minorHAnsi"/>
                <w:color w:val="4F81BD" w:themeColor="accent1"/>
              </w:rPr>
              <w:t xml:space="preserve">Seeing the bigger picture. Strategic. Seeing other opportunities. Seeing, not only what the </w:t>
            </w:r>
            <w:r w:rsidR="00B84BB5" w:rsidRPr="00DA62CC">
              <w:rPr>
                <w:rFonts w:asciiTheme="minorHAnsi" w:eastAsia="Times New Roman" w:hAnsiTheme="minorHAnsi" w:cstheme="minorHAnsi"/>
                <w:color w:val="4F81BD" w:themeColor="accent1"/>
              </w:rPr>
              <w:t>client</w:t>
            </w:r>
            <w:r w:rsidRPr="00DA62CC">
              <w:rPr>
                <w:rFonts w:asciiTheme="minorHAnsi" w:eastAsia="Times New Roman" w:hAnsiTheme="minorHAnsi" w:cstheme="minorHAnsi"/>
                <w:color w:val="4F81BD" w:themeColor="accent1"/>
              </w:rPr>
              <w:t xml:space="preserve"> needs but also what a regulator might think. </w:t>
            </w:r>
          </w:p>
          <w:p w14:paraId="716ED4B7" w14:textId="77777777" w:rsidR="00FC7901" w:rsidRPr="003F0D6E" w:rsidRDefault="00FC7901">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43E36345" w14:textId="7E736A05" w:rsidR="00FC7901" w:rsidRDefault="00FC7901" w:rsidP="00FC790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Task delegation. Sarah can sometimes provide </w:t>
            </w:r>
            <w:r w:rsidR="00B84BB5">
              <w:rPr>
                <w:rFonts w:asciiTheme="minorHAnsi" w:eastAsia="Times New Roman" w:hAnsiTheme="minorHAnsi" w:cstheme="minorHAnsi"/>
                <w:color w:val="4F81BD" w:themeColor="accent1"/>
              </w:rPr>
              <w:t>unclear</w:t>
            </w:r>
            <w:r>
              <w:rPr>
                <w:rFonts w:asciiTheme="minorHAnsi" w:eastAsia="Times New Roman" w:hAnsiTheme="minorHAnsi" w:cstheme="minorHAnsi"/>
                <w:color w:val="4F81BD" w:themeColor="accent1"/>
              </w:rPr>
              <w:t xml:space="preserve"> direction. After task completion she can be critical of time spent and the way something was done. More clear direction during delegation would avoid this.</w:t>
            </w:r>
          </w:p>
          <w:p w14:paraId="05643266" w14:textId="77777777" w:rsidR="00FC7901" w:rsidRDefault="00FC7901" w:rsidP="00FC790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Communication. When some project tasks become a lower priority, Sarah can put things on the shelf and not respond to emails on that task. Things fall away and there is no feedback to close the loop. She’s probably just trying to be efficient with time. </w:t>
            </w:r>
          </w:p>
          <w:p w14:paraId="6FEE2ED8" w14:textId="0D52C354" w:rsidR="00FC7901" w:rsidRPr="005E0CE4" w:rsidRDefault="00FC7901" w:rsidP="00FC790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QAQC. </w:t>
            </w:r>
            <w:r w:rsidR="00B149CE" w:rsidRPr="00270BEE">
              <w:rPr>
                <w:rFonts w:asciiTheme="minorHAnsi" w:eastAsia="Times New Roman" w:hAnsiTheme="minorHAnsi" w:cstheme="minorHAnsi"/>
                <w:color w:val="4F81BD" w:themeColor="accent1"/>
              </w:rPr>
              <w:t xml:space="preserve">LaurieBeth </w:t>
            </w:r>
            <w:r>
              <w:rPr>
                <w:rFonts w:asciiTheme="minorHAnsi" w:eastAsia="Times New Roman" w:hAnsiTheme="minorHAnsi" w:cstheme="minorHAnsi"/>
                <w:color w:val="4F81BD" w:themeColor="accent1"/>
              </w:rPr>
              <w:t xml:space="preserve">wasn’t finished with </w:t>
            </w:r>
            <w:proofErr w:type="gramStart"/>
            <w:r>
              <w:rPr>
                <w:rFonts w:asciiTheme="minorHAnsi" w:eastAsia="Times New Roman" w:hAnsiTheme="minorHAnsi" w:cstheme="minorHAnsi"/>
                <w:color w:val="4F81BD" w:themeColor="accent1"/>
              </w:rPr>
              <w:t>something</w:t>
            </w:r>
            <w:proofErr w:type="gramEnd"/>
            <w:r>
              <w:rPr>
                <w:rFonts w:asciiTheme="minorHAnsi" w:eastAsia="Times New Roman" w:hAnsiTheme="minorHAnsi" w:cstheme="minorHAnsi"/>
                <w:color w:val="4F81BD" w:themeColor="accent1"/>
              </w:rPr>
              <w:t xml:space="preserve"> and it was sent to the client. S</w:t>
            </w:r>
            <w:r w:rsidR="00B149CE">
              <w:rPr>
                <w:rFonts w:asciiTheme="minorHAnsi" w:eastAsia="Times New Roman" w:hAnsiTheme="minorHAnsi" w:cstheme="minorHAnsi"/>
                <w:color w:val="4F81BD" w:themeColor="accent1"/>
              </w:rPr>
              <w:t>arah</w:t>
            </w:r>
            <w:r>
              <w:rPr>
                <w:rFonts w:asciiTheme="minorHAnsi" w:eastAsia="Times New Roman" w:hAnsiTheme="minorHAnsi" w:cstheme="minorHAnsi"/>
                <w:color w:val="4F81BD" w:themeColor="accent1"/>
              </w:rPr>
              <w:t xml:space="preserve"> is maybe overly efficient and jumps ahead of something being done. Always check in with the author / who is responsible for the task. There could be things that are missed. </w:t>
            </w:r>
          </w:p>
        </w:tc>
      </w:tr>
      <w:tr w:rsidR="00FC7901" w:rsidRPr="00EE1CDE" w14:paraId="65D6B5DE" w14:textId="77777777">
        <w:tc>
          <w:tcPr>
            <w:tcW w:w="2226" w:type="dxa"/>
            <w:shd w:val="clear" w:color="auto" w:fill="D6E3BC" w:themeFill="accent3" w:themeFillTint="66"/>
          </w:tcPr>
          <w:p w14:paraId="4E53EF2D" w14:textId="53E55553" w:rsidR="00FC7901" w:rsidRPr="00EE1CDE" w:rsidRDefault="00BC3066">
            <w:pPr>
              <w:pStyle w:val="attendees"/>
              <w:keepNext/>
              <w:rPr>
                <w:rFonts w:asciiTheme="minorHAnsi" w:hAnsiTheme="minorHAnsi"/>
                <w:bCs/>
              </w:rPr>
            </w:pPr>
            <w:r>
              <w:rPr>
                <w:rFonts w:asciiTheme="minorHAnsi" w:hAnsiTheme="minorHAnsi"/>
                <w:bCs/>
              </w:rPr>
              <w:t>Travis Davidsavor</w:t>
            </w:r>
          </w:p>
        </w:tc>
        <w:tc>
          <w:tcPr>
            <w:tcW w:w="4986" w:type="dxa"/>
            <w:gridSpan w:val="3"/>
            <w:shd w:val="clear" w:color="auto" w:fill="D6E3BC" w:themeFill="accent3" w:themeFillTint="66"/>
          </w:tcPr>
          <w:p w14:paraId="050B657F" w14:textId="50B6EFAA" w:rsidR="00FC7901" w:rsidRPr="00EE1CDE" w:rsidRDefault="005371A4">
            <w:pPr>
              <w:pStyle w:val="attendees"/>
              <w:keepNext/>
              <w:rPr>
                <w:rFonts w:asciiTheme="minorHAnsi" w:hAnsiTheme="minorHAnsi"/>
                <w:bCs/>
              </w:rPr>
            </w:pPr>
            <w:r>
              <w:rPr>
                <w:rFonts w:asciiTheme="minorHAnsi" w:hAnsiTheme="minorHAnsi"/>
                <w:bCs/>
              </w:rPr>
              <w:t>Very little recently</w:t>
            </w:r>
          </w:p>
        </w:tc>
        <w:tc>
          <w:tcPr>
            <w:tcW w:w="2233" w:type="dxa"/>
            <w:gridSpan w:val="3"/>
            <w:shd w:val="clear" w:color="auto" w:fill="D6E3BC" w:themeFill="accent3" w:themeFillTint="66"/>
          </w:tcPr>
          <w:p w14:paraId="21416BF1" w14:textId="77777777" w:rsidR="00FC7901" w:rsidRPr="00EE1CDE" w:rsidRDefault="00FC7901">
            <w:pPr>
              <w:pStyle w:val="attendees"/>
              <w:keepNext/>
              <w:spacing w:after="0"/>
              <w:rPr>
                <w:rFonts w:asciiTheme="minorHAnsi" w:hAnsiTheme="minorHAnsi"/>
                <w:bCs/>
              </w:rPr>
            </w:pPr>
            <w:r w:rsidRPr="00F42E5C">
              <w:rPr>
                <w:rFonts w:asciiTheme="minorHAnsi" w:hAnsiTheme="minorHAnsi"/>
                <w:bCs/>
              </w:rPr>
              <w:t xml:space="preserve">Alina Heydt </w:t>
            </w:r>
          </w:p>
        </w:tc>
      </w:tr>
      <w:tr w:rsidR="008446C7" w:rsidRPr="008B7A70" w14:paraId="02F9E751" w14:textId="77777777" w:rsidTr="006D0B20">
        <w:tc>
          <w:tcPr>
            <w:tcW w:w="9445" w:type="dxa"/>
            <w:gridSpan w:val="7"/>
          </w:tcPr>
          <w:p w14:paraId="0FD94F3D" w14:textId="77777777" w:rsidR="006D7221" w:rsidRPr="003F0D6E" w:rsidRDefault="006D7221" w:rsidP="006D7221">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002195B6" w14:textId="77777777" w:rsidR="006D7221" w:rsidRPr="005D7E46" w:rsidRDefault="006D7221" w:rsidP="006D72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 </w:t>
            </w:r>
          </w:p>
          <w:p w14:paraId="23792576" w14:textId="77777777" w:rsidR="006D7221" w:rsidRPr="005E0CE4" w:rsidRDefault="006D7221" w:rsidP="006D7221">
            <w:pPr>
              <w:pStyle w:val="attendees"/>
              <w:spacing w:after="0"/>
              <w:contextualSpacing w:val="0"/>
              <w:rPr>
                <w:rFonts w:asciiTheme="minorHAnsi" w:eastAsia="Times New Roman" w:hAnsiTheme="minorHAnsi" w:cstheme="minorHAnsi"/>
                <w:color w:val="4F81BD" w:themeColor="accent1"/>
              </w:rPr>
            </w:pPr>
            <w:r w:rsidRPr="003F0D6E">
              <w:rPr>
                <w:rFonts w:asciiTheme="minorHAnsi" w:eastAsia="Times New Roman" w:hAnsiTheme="minorHAnsi" w:cstheme="minorHAnsi"/>
                <w:color w:val="4F81BD" w:themeColor="accent1"/>
                <w:u w:val="single"/>
              </w:rPr>
              <w:t>Strengths</w:t>
            </w:r>
          </w:p>
          <w:p w14:paraId="799ED823" w14:textId="77777777" w:rsidR="006D7221" w:rsidRPr="00683455" w:rsidRDefault="006D7221" w:rsidP="006D72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lastRenderedPageBreak/>
              <w:t>Great at the technical merits of PM.</w:t>
            </w:r>
          </w:p>
          <w:p w14:paraId="5DD6AEC0" w14:textId="77777777" w:rsidR="006D7221" w:rsidRPr="00683455" w:rsidRDefault="006D7221" w:rsidP="006D7221">
            <w:pPr>
              <w:pStyle w:val="attendees"/>
              <w:numPr>
                <w:ilvl w:val="0"/>
                <w:numId w:val="21"/>
              </w:numPr>
              <w:spacing w:after="0"/>
              <w:contextualSpacing w:val="0"/>
              <w:rPr>
                <w:rFonts w:asciiTheme="minorHAnsi" w:eastAsia="Times New Roman" w:hAnsiTheme="minorHAnsi" w:cstheme="minorHAnsi"/>
                <w:color w:val="4F81BD" w:themeColor="accent1"/>
              </w:rPr>
            </w:pPr>
            <w:r w:rsidRPr="00683455">
              <w:rPr>
                <w:rFonts w:asciiTheme="minorHAnsi" w:eastAsia="Times New Roman" w:hAnsiTheme="minorHAnsi" w:cstheme="minorHAnsi"/>
                <w:color w:val="4F81BD" w:themeColor="accent1"/>
              </w:rPr>
              <w:t xml:space="preserve">Would love to work with Sarah but can tell that Travis is not her priority. Managing Greg is tough but sometimes we have to do work that is hard. </w:t>
            </w:r>
          </w:p>
          <w:p w14:paraId="0FFAD54B" w14:textId="77777777" w:rsidR="006D7221" w:rsidRPr="003F0D6E" w:rsidRDefault="006D7221" w:rsidP="006D7221">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24D5540C" w14:textId="77777777" w:rsidR="006D7221" w:rsidRDefault="006D7221" w:rsidP="006D72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Task delegate</w:t>
            </w:r>
          </w:p>
          <w:p w14:paraId="270613DF" w14:textId="77777777" w:rsidR="006D7221" w:rsidRDefault="006D7221" w:rsidP="006D72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Maybe a little flighty. (not dump and run but shiny object)</w:t>
            </w:r>
          </w:p>
          <w:p w14:paraId="2F351EBD" w14:textId="77777777" w:rsidR="006D7221" w:rsidRDefault="006D7221" w:rsidP="006D72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Made a conscious handoff on a project. She wasn’t in her technical wheelhouse but was doing a good job with the client.  </w:t>
            </w:r>
          </w:p>
          <w:p w14:paraId="23E91280" w14:textId="6D7C58D5" w:rsidR="006D7221" w:rsidRDefault="006D7221" w:rsidP="006D72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Worried that she’s chasing what is </w:t>
            </w:r>
            <w:r w:rsidR="00834326">
              <w:rPr>
                <w:rFonts w:asciiTheme="minorHAnsi" w:eastAsia="Times New Roman" w:hAnsiTheme="minorHAnsi" w:cstheme="minorHAnsi"/>
                <w:color w:val="4F81BD" w:themeColor="accent1"/>
              </w:rPr>
              <w:t>in-</w:t>
            </w:r>
            <w:r>
              <w:rPr>
                <w:rFonts w:asciiTheme="minorHAnsi" w:eastAsia="Times New Roman" w:hAnsiTheme="minorHAnsi" w:cstheme="minorHAnsi"/>
                <w:color w:val="4F81BD" w:themeColor="accent1"/>
              </w:rPr>
              <w:t xml:space="preserve">vogue. Sometimes we need to do the un-sexy work.  </w:t>
            </w:r>
          </w:p>
          <w:p w14:paraId="2CEFB4DA" w14:textId="3F778A2C" w:rsidR="008446C7" w:rsidRPr="008B7A70" w:rsidRDefault="006D7221" w:rsidP="006D7221">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Sometimes she’s worried about where she fits and she just needs to jump in. just do the work.</w:t>
            </w:r>
          </w:p>
        </w:tc>
      </w:tr>
      <w:tr w:rsidR="00CE5B74" w:rsidRPr="00EE1CDE" w14:paraId="52CD9EA2" w14:textId="77777777" w:rsidTr="00837131">
        <w:tc>
          <w:tcPr>
            <w:tcW w:w="2245" w:type="dxa"/>
            <w:gridSpan w:val="2"/>
            <w:shd w:val="clear" w:color="auto" w:fill="D6E3BC" w:themeFill="accent3" w:themeFillTint="66"/>
          </w:tcPr>
          <w:p w14:paraId="0E91F289" w14:textId="47775605" w:rsidR="00CE5B74" w:rsidRPr="007B5DDE" w:rsidRDefault="00F42E5C" w:rsidP="00CE5B74">
            <w:pPr>
              <w:pStyle w:val="attendees"/>
              <w:keepNext/>
              <w:rPr>
                <w:rFonts w:asciiTheme="minorHAnsi" w:hAnsiTheme="minorHAnsi"/>
                <w:b/>
              </w:rPr>
            </w:pPr>
            <w:r w:rsidRPr="00F42E5C">
              <w:rPr>
                <w:rFonts w:asciiTheme="minorHAnsi" w:hAnsiTheme="minorHAnsi"/>
                <w:b/>
              </w:rPr>
              <w:lastRenderedPageBreak/>
              <w:t xml:space="preserve">Rachael Shetka </w:t>
            </w:r>
          </w:p>
        </w:tc>
        <w:tc>
          <w:tcPr>
            <w:tcW w:w="5040" w:type="dxa"/>
            <w:gridSpan w:val="3"/>
            <w:shd w:val="clear" w:color="auto" w:fill="D6E3BC" w:themeFill="accent3" w:themeFillTint="66"/>
          </w:tcPr>
          <w:p w14:paraId="101223AD" w14:textId="56D4B4F6" w:rsidR="00CE5B74" w:rsidRPr="00EE1CDE" w:rsidRDefault="00526C86" w:rsidP="00CE5B74">
            <w:pPr>
              <w:pStyle w:val="attendees"/>
              <w:keepNext/>
              <w:rPr>
                <w:rFonts w:asciiTheme="minorHAnsi" w:hAnsiTheme="minorHAnsi"/>
                <w:bCs/>
              </w:rPr>
            </w:pPr>
            <w:r>
              <w:rPr>
                <w:rFonts w:asciiTheme="minorHAnsi" w:hAnsiTheme="minorHAnsi"/>
                <w:bCs/>
              </w:rPr>
              <w:t>Sarah</w:t>
            </w:r>
            <w:r w:rsidRPr="00526C86">
              <w:rPr>
                <w:rFonts w:asciiTheme="minorHAnsi" w:hAnsiTheme="minorHAnsi"/>
                <w:bCs/>
              </w:rPr>
              <w:t xml:space="preserve"> works as a project manager on projects for which </w:t>
            </w:r>
            <w:r>
              <w:rPr>
                <w:rFonts w:asciiTheme="minorHAnsi" w:hAnsiTheme="minorHAnsi"/>
                <w:bCs/>
              </w:rPr>
              <w:t xml:space="preserve">Rachael </w:t>
            </w:r>
            <w:r w:rsidRPr="00526C86">
              <w:rPr>
                <w:rFonts w:asciiTheme="minorHAnsi" w:hAnsiTheme="minorHAnsi"/>
                <w:bCs/>
              </w:rPr>
              <w:t>is PIC.</w:t>
            </w:r>
            <w:r w:rsidR="00F221F8">
              <w:rPr>
                <w:rFonts w:asciiTheme="minorHAnsi" w:hAnsiTheme="minorHAnsi"/>
                <w:bCs/>
              </w:rPr>
              <w:t xml:space="preserve"> </w:t>
            </w:r>
            <w:r w:rsidR="008853F9">
              <w:rPr>
                <w:rFonts w:asciiTheme="minorHAnsi" w:hAnsiTheme="minorHAnsi"/>
                <w:bCs/>
              </w:rPr>
              <w:t xml:space="preserve"> When Rachael started at Barr, Sarah was her sponsor and </w:t>
            </w:r>
            <w:r w:rsidR="000C4230">
              <w:rPr>
                <w:rFonts w:asciiTheme="minorHAnsi" w:hAnsiTheme="minorHAnsi"/>
                <w:bCs/>
              </w:rPr>
              <w:t>delegated to her on projects where Sarah was the PM</w:t>
            </w:r>
          </w:p>
        </w:tc>
        <w:tc>
          <w:tcPr>
            <w:tcW w:w="2160" w:type="dxa"/>
            <w:gridSpan w:val="2"/>
            <w:shd w:val="clear" w:color="auto" w:fill="D6E3BC" w:themeFill="accent3" w:themeFillTint="66"/>
          </w:tcPr>
          <w:p w14:paraId="1267B685" w14:textId="77777777" w:rsidR="00F42E5C" w:rsidRDefault="00F42E5C" w:rsidP="00CE5B74">
            <w:pPr>
              <w:pStyle w:val="attendees"/>
              <w:keepNext/>
              <w:spacing w:after="0"/>
              <w:rPr>
                <w:rFonts w:asciiTheme="minorHAnsi" w:hAnsiTheme="minorHAnsi"/>
                <w:bCs/>
              </w:rPr>
            </w:pPr>
            <w:r>
              <w:rPr>
                <w:rFonts w:asciiTheme="minorHAnsi" w:hAnsiTheme="minorHAnsi"/>
                <w:bCs/>
              </w:rPr>
              <w:t>Self</w:t>
            </w:r>
          </w:p>
          <w:p w14:paraId="22EF5647" w14:textId="6D218A77" w:rsidR="00CE5B74" w:rsidRPr="00EE1CDE" w:rsidRDefault="00CE5B74" w:rsidP="00CE5B74">
            <w:pPr>
              <w:pStyle w:val="attendees"/>
              <w:keepNext/>
              <w:spacing w:after="0"/>
              <w:rPr>
                <w:rFonts w:asciiTheme="minorHAnsi" w:hAnsiTheme="minorHAnsi"/>
                <w:bCs/>
              </w:rPr>
            </w:pPr>
            <w:r w:rsidRPr="00CE5B74">
              <w:rPr>
                <w:rFonts w:asciiTheme="minorHAnsi" w:hAnsiTheme="minorHAnsi"/>
                <w:bCs/>
              </w:rPr>
              <w:t xml:space="preserve"> </w:t>
            </w:r>
            <w:r>
              <w:rPr>
                <w:rFonts w:asciiTheme="minorHAnsi" w:hAnsiTheme="minorHAnsi"/>
                <w:bCs/>
              </w:rPr>
              <w:t>(</w:t>
            </w:r>
            <w:r w:rsidR="00D9400D">
              <w:rPr>
                <w:rFonts w:asciiTheme="minorHAnsi" w:hAnsiTheme="minorHAnsi"/>
                <w:bCs/>
              </w:rPr>
              <w:t>8</w:t>
            </w:r>
            <w:r>
              <w:rPr>
                <w:rFonts w:asciiTheme="minorHAnsi" w:hAnsiTheme="minorHAnsi"/>
                <w:bCs/>
              </w:rPr>
              <w:t>/</w:t>
            </w:r>
            <w:r w:rsidR="00D9400D">
              <w:rPr>
                <w:rFonts w:asciiTheme="minorHAnsi" w:hAnsiTheme="minorHAnsi"/>
                <w:bCs/>
              </w:rPr>
              <w:t>1</w:t>
            </w:r>
            <w:r>
              <w:rPr>
                <w:rFonts w:asciiTheme="minorHAnsi" w:hAnsiTheme="minorHAnsi"/>
                <w:bCs/>
              </w:rPr>
              <w:t>/2024)</w:t>
            </w:r>
          </w:p>
        </w:tc>
      </w:tr>
      <w:tr w:rsidR="00CE5B74" w:rsidRPr="002431A7" w14:paraId="2336256D" w14:textId="77777777" w:rsidTr="00837131">
        <w:tc>
          <w:tcPr>
            <w:tcW w:w="9445" w:type="dxa"/>
            <w:gridSpan w:val="7"/>
          </w:tcPr>
          <w:p w14:paraId="70331008"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71FAF46B" w14:textId="35341A0A" w:rsidR="00CE5B74" w:rsidRDefault="00F973AD"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Sarah takes on client and Barr tasks that are difficult and sometimes </w:t>
            </w:r>
            <w:r w:rsidR="00FA0C45">
              <w:rPr>
                <w:rFonts w:asciiTheme="minorHAnsi" w:eastAsia="Times New Roman" w:hAnsiTheme="minorHAnsi" w:cstheme="minorHAnsi"/>
                <w:color w:val="4F81BD" w:themeColor="accent1"/>
              </w:rPr>
              <w:t>what other people don’t want to do</w:t>
            </w:r>
            <w:r w:rsidR="00CD00B0">
              <w:rPr>
                <w:rFonts w:asciiTheme="minorHAnsi" w:eastAsia="Times New Roman" w:hAnsiTheme="minorHAnsi" w:cstheme="minorHAnsi"/>
                <w:color w:val="4F81BD" w:themeColor="accent1"/>
              </w:rPr>
              <w:t>, which is why I think people seek her out to lead internal efforts</w:t>
            </w:r>
            <w:r w:rsidR="002F3BF3">
              <w:rPr>
                <w:rFonts w:asciiTheme="minorHAnsi" w:eastAsia="Times New Roman" w:hAnsiTheme="minorHAnsi" w:cstheme="minorHAnsi"/>
                <w:color w:val="4F81BD" w:themeColor="accent1"/>
              </w:rPr>
              <w:t xml:space="preserve"> as well as take on challenging coachees</w:t>
            </w:r>
            <w:r w:rsidR="00CD00B0">
              <w:rPr>
                <w:rFonts w:asciiTheme="minorHAnsi" w:eastAsia="Times New Roman" w:hAnsiTheme="minorHAnsi" w:cstheme="minorHAnsi"/>
                <w:color w:val="4F81BD" w:themeColor="accent1"/>
              </w:rPr>
              <w:t>.</w:t>
            </w:r>
          </w:p>
          <w:p w14:paraId="7D3B52F9" w14:textId="2E6AB2FE" w:rsidR="00CD00B0" w:rsidRDefault="00574F19"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I appreciate that she is willing to </w:t>
            </w:r>
            <w:r w:rsidR="00C17812">
              <w:rPr>
                <w:rFonts w:asciiTheme="minorHAnsi" w:eastAsia="Times New Roman" w:hAnsiTheme="minorHAnsi" w:cstheme="minorHAnsi"/>
                <w:color w:val="4F81BD" w:themeColor="accent1"/>
              </w:rPr>
              <w:t>provide me feedback or ask me to course correct sometimes.</w:t>
            </w:r>
            <w:r w:rsidR="00F221F8">
              <w:rPr>
                <w:rFonts w:asciiTheme="minorHAnsi" w:eastAsia="Times New Roman" w:hAnsiTheme="minorHAnsi" w:cstheme="minorHAnsi"/>
                <w:color w:val="4F81BD" w:themeColor="accent1"/>
              </w:rPr>
              <w:t xml:space="preserve"> </w:t>
            </w:r>
            <w:r w:rsidR="000F71E3">
              <w:rPr>
                <w:rFonts w:asciiTheme="minorHAnsi" w:eastAsia="Times New Roman" w:hAnsiTheme="minorHAnsi" w:cstheme="minorHAnsi"/>
                <w:color w:val="4F81BD" w:themeColor="accent1"/>
              </w:rPr>
              <w:t>As an example, I prefer active voice vs. passive for documents we prepare and don’t like to repeat content</w:t>
            </w:r>
            <w:r w:rsidR="003103F0">
              <w:rPr>
                <w:rFonts w:asciiTheme="minorHAnsi" w:eastAsia="Times New Roman" w:hAnsiTheme="minorHAnsi" w:cstheme="minorHAnsi"/>
                <w:color w:val="4F81BD" w:themeColor="accent1"/>
              </w:rPr>
              <w:t xml:space="preserve"> due to my poor reading comprehension</w:t>
            </w:r>
            <w:r w:rsidR="000F71E3">
              <w:rPr>
                <w:rFonts w:asciiTheme="minorHAnsi" w:eastAsia="Times New Roman" w:hAnsiTheme="minorHAnsi" w:cstheme="minorHAnsi"/>
                <w:color w:val="4F81BD" w:themeColor="accent1"/>
              </w:rPr>
              <w:t>.</w:t>
            </w:r>
            <w:r w:rsidR="00F221F8">
              <w:rPr>
                <w:rFonts w:asciiTheme="minorHAnsi" w:eastAsia="Times New Roman" w:hAnsiTheme="minorHAnsi" w:cstheme="minorHAnsi"/>
                <w:color w:val="4F81BD" w:themeColor="accent1"/>
              </w:rPr>
              <w:t xml:space="preserve"> </w:t>
            </w:r>
            <w:r w:rsidR="00C17812">
              <w:rPr>
                <w:rFonts w:asciiTheme="minorHAnsi" w:eastAsia="Times New Roman" w:hAnsiTheme="minorHAnsi" w:cstheme="minorHAnsi"/>
                <w:color w:val="4F81BD" w:themeColor="accent1"/>
              </w:rPr>
              <w:t xml:space="preserve">We </w:t>
            </w:r>
            <w:r w:rsidR="002C2EB5">
              <w:rPr>
                <w:rFonts w:asciiTheme="minorHAnsi" w:eastAsia="Times New Roman" w:hAnsiTheme="minorHAnsi" w:cstheme="minorHAnsi"/>
                <w:color w:val="4F81BD" w:themeColor="accent1"/>
              </w:rPr>
              <w:t xml:space="preserve">have been </w:t>
            </w:r>
            <w:r w:rsidR="00C17812">
              <w:rPr>
                <w:rFonts w:asciiTheme="minorHAnsi" w:eastAsia="Times New Roman" w:hAnsiTheme="minorHAnsi" w:cstheme="minorHAnsi"/>
                <w:color w:val="4F81BD" w:themeColor="accent1"/>
              </w:rPr>
              <w:t>work</w:t>
            </w:r>
            <w:r w:rsidR="002C2EB5">
              <w:rPr>
                <w:rFonts w:asciiTheme="minorHAnsi" w:eastAsia="Times New Roman" w:hAnsiTheme="minorHAnsi" w:cstheme="minorHAnsi"/>
                <w:color w:val="4F81BD" w:themeColor="accent1"/>
              </w:rPr>
              <w:t>ing</w:t>
            </w:r>
            <w:r w:rsidR="00C17812">
              <w:rPr>
                <w:rFonts w:asciiTheme="minorHAnsi" w:eastAsia="Times New Roman" w:hAnsiTheme="minorHAnsi" w:cstheme="minorHAnsi"/>
                <w:color w:val="4F81BD" w:themeColor="accent1"/>
              </w:rPr>
              <w:t xml:space="preserve"> on large </w:t>
            </w:r>
            <w:r w:rsidR="002C2EB5">
              <w:rPr>
                <w:rFonts w:asciiTheme="minorHAnsi" w:eastAsia="Times New Roman" w:hAnsiTheme="minorHAnsi" w:cstheme="minorHAnsi"/>
                <w:color w:val="4F81BD" w:themeColor="accent1"/>
              </w:rPr>
              <w:t>permit applications for solar projects recently where the client and attorneys</w:t>
            </w:r>
            <w:r w:rsidR="000F71E3">
              <w:rPr>
                <w:rFonts w:asciiTheme="minorHAnsi" w:eastAsia="Times New Roman" w:hAnsiTheme="minorHAnsi" w:cstheme="minorHAnsi"/>
                <w:color w:val="4F81BD" w:themeColor="accent1"/>
              </w:rPr>
              <w:t xml:space="preserve"> make revisions </w:t>
            </w:r>
            <w:r w:rsidR="003103F0">
              <w:rPr>
                <w:rFonts w:asciiTheme="minorHAnsi" w:eastAsia="Times New Roman" w:hAnsiTheme="minorHAnsi" w:cstheme="minorHAnsi"/>
                <w:color w:val="4F81BD" w:themeColor="accent1"/>
              </w:rPr>
              <w:t xml:space="preserve">that add </w:t>
            </w:r>
            <w:r w:rsidR="00F221F8">
              <w:rPr>
                <w:rFonts w:asciiTheme="minorHAnsi" w:eastAsia="Times New Roman" w:hAnsiTheme="minorHAnsi" w:cstheme="minorHAnsi"/>
                <w:color w:val="4F81BD" w:themeColor="accent1"/>
              </w:rPr>
              <w:t>repetitive</w:t>
            </w:r>
            <w:r w:rsidR="003103F0">
              <w:rPr>
                <w:rFonts w:asciiTheme="minorHAnsi" w:eastAsia="Times New Roman" w:hAnsiTheme="minorHAnsi" w:cstheme="minorHAnsi"/>
                <w:color w:val="4F81BD" w:themeColor="accent1"/>
              </w:rPr>
              <w:t xml:space="preserve"> text or </w:t>
            </w:r>
            <w:r w:rsidR="00AB23DA">
              <w:rPr>
                <w:rFonts w:asciiTheme="minorHAnsi" w:eastAsia="Times New Roman" w:hAnsiTheme="minorHAnsi" w:cstheme="minorHAnsi"/>
                <w:color w:val="4F81BD" w:themeColor="accent1"/>
              </w:rPr>
              <w:t>change the voice.</w:t>
            </w:r>
            <w:r w:rsidR="00F221F8">
              <w:rPr>
                <w:rFonts w:asciiTheme="minorHAnsi" w:eastAsia="Times New Roman" w:hAnsiTheme="minorHAnsi" w:cstheme="minorHAnsi"/>
                <w:color w:val="4F81BD" w:themeColor="accent1"/>
              </w:rPr>
              <w:t xml:space="preserve"> </w:t>
            </w:r>
            <w:r w:rsidR="00AB23DA">
              <w:rPr>
                <w:rFonts w:asciiTheme="minorHAnsi" w:eastAsia="Times New Roman" w:hAnsiTheme="minorHAnsi" w:cstheme="minorHAnsi"/>
                <w:color w:val="4F81BD" w:themeColor="accent1"/>
              </w:rPr>
              <w:t xml:space="preserve">She will </w:t>
            </w:r>
            <w:r w:rsidR="003F1F18">
              <w:rPr>
                <w:rFonts w:asciiTheme="minorHAnsi" w:eastAsia="Times New Roman" w:hAnsiTheme="minorHAnsi" w:cstheme="minorHAnsi"/>
                <w:color w:val="4F81BD" w:themeColor="accent1"/>
              </w:rPr>
              <w:t>remind me to let it go unless their revisions change the context of what we need to convey.</w:t>
            </w:r>
            <w:r w:rsidR="00F221F8">
              <w:rPr>
                <w:rFonts w:asciiTheme="minorHAnsi" w:eastAsia="Times New Roman" w:hAnsiTheme="minorHAnsi" w:cstheme="minorHAnsi"/>
                <w:color w:val="4F81BD" w:themeColor="accent1"/>
              </w:rPr>
              <w:t xml:space="preserve"> </w:t>
            </w:r>
            <w:r w:rsidR="003F1F18">
              <w:rPr>
                <w:rFonts w:asciiTheme="minorHAnsi" w:eastAsia="Times New Roman" w:hAnsiTheme="minorHAnsi" w:cstheme="minorHAnsi"/>
                <w:color w:val="4F81BD" w:themeColor="accent1"/>
              </w:rPr>
              <w:t xml:space="preserve">Some people would not be willing to </w:t>
            </w:r>
            <w:r w:rsidR="004A50F3">
              <w:rPr>
                <w:rFonts w:asciiTheme="minorHAnsi" w:eastAsia="Times New Roman" w:hAnsiTheme="minorHAnsi" w:cstheme="minorHAnsi"/>
                <w:color w:val="4F81BD" w:themeColor="accent1"/>
              </w:rPr>
              <w:t>do that</w:t>
            </w:r>
            <w:r w:rsidR="002031A1">
              <w:rPr>
                <w:rFonts w:asciiTheme="minorHAnsi" w:eastAsia="Times New Roman" w:hAnsiTheme="minorHAnsi" w:cstheme="minorHAnsi"/>
                <w:color w:val="4F81BD" w:themeColor="accent1"/>
              </w:rPr>
              <w:t>.</w:t>
            </w:r>
            <w:r w:rsidR="002C2EB5">
              <w:rPr>
                <w:rFonts w:asciiTheme="minorHAnsi" w:eastAsia="Times New Roman" w:hAnsiTheme="minorHAnsi" w:cstheme="minorHAnsi"/>
                <w:color w:val="4F81BD" w:themeColor="accent1"/>
              </w:rPr>
              <w:t xml:space="preserve"> </w:t>
            </w:r>
          </w:p>
          <w:p w14:paraId="401D4568" w14:textId="09BA53E5" w:rsidR="00076605" w:rsidRDefault="00076605"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She is an amazing sponsor for new hires</w:t>
            </w:r>
            <w:r w:rsidR="005725CC">
              <w:rPr>
                <w:rFonts w:asciiTheme="minorHAnsi" w:eastAsia="Times New Roman" w:hAnsiTheme="minorHAnsi" w:cstheme="minorHAnsi"/>
                <w:color w:val="4F81BD" w:themeColor="accent1"/>
              </w:rPr>
              <w:t>, frankly I refer to her as a “super sponsor”</w:t>
            </w:r>
          </w:p>
          <w:p w14:paraId="437FB444"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63BCEA35" w14:textId="6F8E0E5A" w:rsidR="00DC7CE2" w:rsidRPr="00DC7CE2" w:rsidRDefault="00DC7CE2" w:rsidP="00DC7CE2">
            <w:pPr>
              <w:pStyle w:val="attendees"/>
              <w:numPr>
                <w:ilvl w:val="0"/>
                <w:numId w:val="21"/>
              </w:numPr>
              <w:rPr>
                <w:rFonts w:asciiTheme="minorHAnsi" w:eastAsia="Times New Roman" w:hAnsiTheme="minorHAnsi" w:cstheme="minorHAnsi"/>
                <w:color w:val="4F81BD" w:themeColor="accent1"/>
              </w:rPr>
            </w:pPr>
            <w:r w:rsidRPr="00DC7CE2">
              <w:rPr>
                <w:rFonts w:asciiTheme="minorHAnsi" w:eastAsia="Times New Roman" w:hAnsiTheme="minorHAnsi" w:cstheme="minorHAnsi"/>
                <w:color w:val="4F81BD" w:themeColor="accent1"/>
              </w:rPr>
              <w:t>Strategic thinker with vision for area of practice</w:t>
            </w:r>
            <w:r w:rsidR="00124E83">
              <w:rPr>
                <w:rFonts w:asciiTheme="minorHAnsi" w:eastAsia="Times New Roman" w:hAnsiTheme="minorHAnsi" w:cstheme="minorHAnsi"/>
                <w:color w:val="4F81BD" w:themeColor="accent1"/>
              </w:rPr>
              <w:t>.</w:t>
            </w:r>
            <w:r w:rsidR="00F221F8">
              <w:rPr>
                <w:rFonts w:asciiTheme="minorHAnsi" w:eastAsia="Times New Roman" w:hAnsiTheme="minorHAnsi" w:cstheme="minorHAnsi"/>
                <w:color w:val="4F81BD" w:themeColor="accent1"/>
              </w:rPr>
              <w:t xml:space="preserve"> </w:t>
            </w:r>
            <w:r w:rsidR="00124E83">
              <w:rPr>
                <w:rFonts w:asciiTheme="minorHAnsi" w:eastAsia="Times New Roman" w:hAnsiTheme="minorHAnsi" w:cstheme="minorHAnsi"/>
                <w:color w:val="4F81BD" w:themeColor="accent1"/>
              </w:rPr>
              <w:t xml:space="preserve">I </w:t>
            </w:r>
            <w:r w:rsidR="00411DED">
              <w:rPr>
                <w:rFonts w:asciiTheme="minorHAnsi" w:eastAsia="Times New Roman" w:hAnsiTheme="minorHAnsi" w:cstheme="minorHAnsi"/>
                <w:color w:val="4F81BD" w:themeColor="accent1"/>
              </w:rPr>
              <w:t xml:space="preserve">enjoy working with her on competitive proposals because </w:t>
            </w:r>
            <w:r w:rsidR="00C2744C">
              <w:rPr>
                <w:rFonts w:asciiTheme="minorHAnsi" w:eastAsia="Times New Roman" w:hAnsiTheme="minorHAnsi" w:cstheme="minorHAnsi"/>
                <w:color w:val="4F81BD" w:themeColor="accent1"/>
              </w:rPr>
              <w:t>she thinks about the big picture questions (is this a good client, can we deliver on what they are asking, what is the best tea</w:t>
            </w:r>
            <w:r w:rsidR="00C810DE">
              <w:rPr>
                <w:rFonts w:asciiTheme="minorHAnsi" w:eastAsia="Times New Roman" w:hAnsiTheme="minorHAnsi" w:cstheme="minorHAnsi"/>
                <w:color w:val="4F81BD" w:themeColor="accent1"/>
              </w:rPr>
              <w:t>m to position us for success</w:t>
            </w:r>
            <w:r w:rsidR="00FE6515">
              <w:rPr>
                <w:rFonts w:asciiTheme="minorHAnsi" w:eastAsia="Times New Roman" w:hAnsiTheme="minorHAnsi" w:cstheme="minorHAnsi"/>
                <w:color w:val="4F81BD" w:themeColor="accent1"/>
              </w:rPr>
              <w:t>, etc.)</w:t>
            </w:r>
          </w:p>
          <w:p w14:paraId="6171E2BF" w14:textId="2FD8F7A2" w:rsidR="00DC7CE2" w:rsidRPr="00DC7CE2" w:rsidRDefault="00DC7CE2" w:rsidP="00DC7CE2">
            <w:pPr>
              <w:pStyle w:val="attendees"/>
              <w:numPr>
                <w:ilvl w:val="0"/>
                <w:numId w:val="21"/>
              </w:numPr>
              <w:rPr>
                <w:rFonts w:asciiTheme="minorHAnsi" w:eastAsia="Times New Roman" w:hAnsiTheme="minorHAnsi" w:cstheme="minorHAnsi"/>
                <w:color w:val="4F81BD" w:themeColor="accent1"/>
              </w:rPr>
            </w:pPr>
            <w:r w:rsidRPr="00DC7CE2">
              <w:rPr>
                <w:rFonts w:asciiTheme="minorHAnsi" w:eastAsia="Times New Roman" w:hAnsiTheme="minorHAnsi" w:cstheme="minorHAnsi"/>
                <w:color w:val="4F81BD" w:themeColor="accent1"/>
              </w:rPr>
              <w:t>Effectively executes projects and manages clients with little support</w:t>
            </w:r>
          </w:p>
          <w:p w14:paraId="69149E03" w14:textId="7F53126C" w:rsidR="00DC7CE2" w:rsidRPr="00DC7CE2" w:rsidRDefault="00DC7CE2" w:rsidP="00DC7CE2">
            <w:pPr>
              <w:pStyle w:val="attendees"/>
              <w:numPr>
                <w:ilvl w:val="0"/>
                <w:numId w:val="21"/>
              </w:numPr>
              <w:rPr>
                <w:rFonts w:asciiTheme="minorHAnsi" w:eastAsia="Times New Roman" w:hAnsiTheme="minorHAnsi" w:cstheme="minorHAnsi"/>
                <w:color w:val="4F81BD" w:themeColor="accent1"/>
              </w:rPr>
            </w:pPr>
            <w:r w:rsidRPr="00DC7CE2">
              <w:rPr>
                <w:rFonts w:asciiTheme="minorHAnsi" w:eastAsia="Times New Roman" w:hAnsiTheme="minorHAnsi" w:cstheme="minorHAnsi"/>
                <w:color w:val="4F81BD" w:themeColor="accent1"/>
              </w:rPr>
              <w:t xml:space="preserve">Actively engaged in building skillsets of colleagues </w:t>
            </w:r>
          </w:p>
          <w:p w14:paraId="56FED71E" w14:textId="04AD8A02" w:rsidR="00DC7CE2" w:rsidRPr="00DC7CE2" w:rsidRDefault="00DC7CE2" w:rsidP="00DC7CE2">
            <w:pPr>
              <w:pStyle w:val="attendees"/>
              <w:numPr>
                <w:ilvl w:val="0"/>
                <w:numId w:val="21"/>
              </w:numPr>
              <w:rPr>
                <w:rFonts w:asciiTheme="minorHAnsi" w:eastAsia="Times New Roman" w:hAnsiTheme="minorHAnsi" w:cstheme="minorHAnsi"/>
                <w:color w:val="4F81BD" w:themeColor="accent1"/>
              </w:rPr>
            </w:pPr>
            <w:r w:rsidRPr="00DC7CE2">
              <w:rPr>
                <w:rFonts w:asciiTheme="minorHAnsi" w:eastAsia="Times New Roman" w:hAnsiTheme="minorHAnsi" w:cstheme="minorHAnsi"/>
                <w:color w:val="4F81BD" w:themeColor="accent1"/>
              </w:rPr>
              <w:t>Successfully develops business and pursues new clients/projects with measured risks</w:t>
            </w:r>
          </w:p>
          <w:p w14:paraId="098F87AC" w14:textId="1BF9ED32" w:rsidR="00DC7CE2" w:rsidRPr="00DC7CE2" w:rsidRDefault="00DC7CE2" w:rsidP="00DC7CE2">
            <w:pPr>
              <w:pStyle w:val="attendees"/>
              <w:numPr>
                <w:ilvl w:val="0"/>
                <w:numId w:val="21"/>
              </w:numPr>
              <w:rPr>
                <w:rFonts w:asciiTheme="minorHAnsi" w:eastAsia="Times New Roman" w:hAnsiTheme="minorHAnsi" w:cstheme="minorHAnsi"/>
                <w:color w:val="4F81BD" w:themeColor="accent1"/>
              </w:rPr>
            </w:pPr>
            <w:r w:rsidRPr="00DC7CE2">
              <w:rPr>
                <w:rFonts w:asciiTheme="minorHAnsi" w:eastAsia="Times New Roman" w:hAnsiTheme="minorHAnsi" w:cstheme="minorHAnsi"/>
                <w:color w:val="4F81BD" w:themeColor="accent1"/>
              </w:rPr>
              <w:t>Collaborates across BUs and offices very effectively</w:t>
            </w:r>
          </w:p>
          <w:p w14:paraId="1533773D" w14:textId="437BB322" w:rsidR="00CE5B74" w:rsidRDefault="00DC7CE2" w:rsidP="00DC7CE2">
            <w:pPr>
              <w:pStyle w:val="attendees"/>
              <w:numPr>
                <w:ilvl w:val="0"/>
                <w:numId w:val="21"/>
              </w:numPr>
              <w:spacing w:after="0"/>
              <w:contextualSpacing w:val="0"/>
              <w:rPr>
                <w:rFonts w:asciiTheme="minorHAnsi" w:eastAsia="Times New Roman" w:hAnsiTheme="minorHAnsi" w:cstheme="minorHAnsi"/>
                <w:color w:val="4F81BD" w:themeColor="accent1"/>
              </w:rPr>
            </w:pPr>
            <w:r w:rsidRPr="00DC7CE2">
              <w:rPr>
                <w:rFonts w:asciiTheme="minorHAnsi" w:eastAsia="Times New Roman" w:hAnsiTheme="minorHAnsi" w:cstheme="minorHAnsi"/>
                <w:color w:val="4F81BD" w:themeColor="accent1"/>
              </w:rPr>
              <w:t>Strong communication skills</w:t>
            </w:r>
          </w:p>
          <w:p w14:paraId="72720D2A"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049F49B4" w14:textId="4B714F2A" w:rsidR="00CE5B74" w:rsidRDefault="00A95EB6" w:rsidP="00AE5C66">
            <w:pPr>
              <w:pStyle w:val="attendees"/>
              <w:numPr>
                <w:ilvl w:val="0"/>
                <w:numId w:val="32"/>
              </w:numPr>
              <w:spacing w:after="0"/>
              <w:contextualSpacing w:val="0"/>
              <w:rPr>
                <w:rFonts w:asciiTheme="minorHAnsi" w:eastAsia="Times New Roman" w:hAnsiTheme="minorHAnsi" w:cstheme="minorHAnsi"/>
                <w:color w:val="4F81BD" w:themeColor="accent1"/>
              </w:rPr>
            </w:pPr>
            <w:r w:rsidRPr="00A95EB6">
              <w:rPr>
                <w:rFonts w:asciiTheme="minorHAnsi" w:eastAsia="Times New Roman" w:hAnsiTheme="minorHAnsi" w:cstheme="minorHAnsi"/>
                <w:color w:val="4F81BD" w:themeColor="accent1"/>
              </w:rPr>
              <w:t>Continuing to expand risk management/contracting experience – she took the risk management training recently, developed</w:t>
            </w:r>
            <w:r>
              <w:rPr>
                <w:rFonts w:asciiTheme="minorHAnsi" w:eastAsia="Times New Roman" w:hAnsiTheme="minorHAnsi" w:cstheme="minorHAnsi"/>
                <w:color w:val="4F81BD" w:themeColor="accent1"/>
              </w:rPr>
              <w:t xml:space="preserve"> many</w:t>
            </w:r>
            <w:r w:rsidRPr="00A95EB6">
              <w:rPr>
                <w:rFonts w:asciiTheme="minorHAnsi" w:eastAsia="Times New Roman" w:hAnsiTheme="minorHAnsi" w:cstheme="minorHAnsi"/>
                <w:color w:val="4F81BD" w:themeColor="accent1"/>
              </w:rPr>
              <w:t xml:space="preserve"> subcontracts, and collaborated with Travis Davidsavor</w:t>
            </w:r>
            <w:r w:rsidR="002031A1">
              <w:rPr>
                <w:rFonts w:asciiTheme="minorHAnsi" w:eastAsia="Times New Roman" w:hAnsiTheme="minorHAnsi" w:cstheme="minorHAnsi"/>
                <w:color w:val="4F81BD" w:themeColor="accent1"/>
              </w:rPr>
              <w:t xml:space="preserve"> on a contract</w:t>
            </w:r>
            <w:r w:rsidRPr="00A95EB6">
              <w:rPr>
                <w:rFonts w:asciiTheme="minorHAnsi" w:eastAsia="Times New Roman" w:hAnsiTheme="minorHAnsi" w:cstheme="minorHAnsi"/>
                <w:color w:val="4F81BD" w:themeColor="accent1"/>
              </w:rPr>
              <w:t>.</w:t>
            </w:r>
            <w:r w:rsidR="00F221F8">
              <w:rPr>
                <w:rFonts w:asciiTheme="minorHAnsi" w:eastAsia="Times New Roman" w:hAnsiTheme="minorHAnsi" w:cstheme="minorHAnsi"/>
                <w:color w:val="4F81BD" w:themeColor="accent1"/>
              </w:rPr>
              <w:t xml:space="preserve"> </w:t>
            </w:r>
            <w:r w:rsidRPr="00A95EB6">
              <w:rPr>
                <w:rFonts w:asciiTheme="minorHAnsi" w:eastAsia="Times New Roman" w:hAnsiTheme="minorHAnsi" w:cstheme="minorHAnsi"/>
                <w:color w:val="4F81BD" w:themeColor="accent1"/>
              </w:rPr>
              <w:t>These are all good steps; however, continuing to get as much exposure and experience would be beneficial for her</w:t>
            </w:r>
            <w:r>
              <w:rPr>
                <w:rFonts w:asciiTheme="minorHAnsi" w:eastAsia="Times New Roman" w:hAnsiTheme="minorHAnsi" w:cstheme="minorHAnsi"/>
                <w:color w:val="4F81BD" w:themeColor="accent1"/>
              </w:rPr>
              <w:t>.</w:t>
            </w:r>
          </w:p>
          <w:p w14:paraId="04148B71" w14:textId="73FB4809" w:rsidR="00577CF3" w:rsidRPr="00021AB1" w:rsidRDefault="00FE6515" w:rsidP="00021AB1">
            <w:pPr>
              <w:pStyle w:val="attendees"/>
              <w:numPr>
                <w:ilvl w:val="0"/>
                <w:numId w:val="32"/>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I appreciate her delegation style where she provides very detailed </w:t>
            </w:r>
            <w:r w:rsidR="00540E33">
              <w:rPr>
                <w:rFonts w:asciiTheme="minorHAnsi" w:eastAsia="Times New Roman" w:hAnsiTheme="minorHAnsi" w:cstheme="minorHAnsi"/>
                <w:color w:val="4F81BD" w:themeColor="accent1"/>
              </w:rPr>
              <w:t>instructions on the task, deadline, and budget</w:t>
            </w:r>
            <w:r w:rsidR="003E015C">
              <w:rPr>
                <w:rFonts w:asciiTheme="minorHAnsi" w:eastAsia="Times New Roman" w:hAnsiTheme="minorHAnsi" w:cstheme="minorHAnsi"/>
                <w:color w:val="4F81BD" w:themeColor="accent1"/>
              </w:rPr>
              <w:t xml:space="preserve"> in an email so that I can look back on it as I work</w:t>
            </w:r>
            <w:r w:rsidR="00540E33">
              <w:rPr>
                <w:rFonts w:asciiTheme="minorHAnsi" w:eastAsia="Times New Roman" w:hAnsiTheme="minorHAnsi" w:cstheme="minorHAnsi"/>
                <w:color w:val="4F81BD" w:themeColor="accent1"/>
              </w:rPr>
              <w:t>.</w:t>
            </w:r>
            <w:r w:rsidR="00F221F8">
              <w:rPr>
                <w:rFonts w:asciiTheme="minorHAnsi" w:eastAsia="Times New Roman" w:hAnsiTheme="minorHAnsi" w:cstheme="minorHAnsi"/>
                <w:color w:val="4F81BD" w:themeColor="accent1"/>
              </w:rPr>
              <w:t xml:space="preserve"> </w:t>
            </w:r>
            <w:r w:rsidR="00540E33">
              <w:rPr>
                <w:rFonts w:asciiTheme="minorHAnsi" w:eastAsia="Times New Roman" w:hAnsiTheme="minorHAnsi" w:cstheme="minorHAnsi"/>
                <w:color w:val="4F81BD" w:themeColor="accent1"/>
              </w:rPr>
              <w:t xml:space="preserve">However, </w:t>
            </w:r>
            <w:r w:rsidR="0082000D">
              <w:rPr>
                <w:rFonts w:asciiTheme="minorHAnsi" w:eastAsia="Times New Roman" w:hAnsiTheme="minorHAnsi" w:cstheme="minorHAnsi"/>
                <w:color w:val="4F81BD" w:themeColor="accent1"/>
              </w:rPr>
              <w:t>not all people like that approach, so she could look to find ways to meet people where they are</w:t>
            </w:r>
            <w:r w:rsidR="00764643">
              <w:rPr>
                <w:rFonts w:asciiTheme="minorHAnsi" w:eastAsia="Times New Roman" w:hAnsiTheme="minorHAnsi" w:cstheme="minorHAnsi"/>
                <w:color w:val="4F81BD" w:themeColor="accent1"/>
              </w:rPr>
              <w:t xml:space="preserve"> such as asking them </w:t>
            </w:r>
            <w:r w:rsidR="00912BC0">
              <w:rPr>
                <w:rFonts w:asciiTheme="minorHAnsi" w:eastAsia="Times New Roman" w:hAnsiTheme="minorHAnsi" w:cstheme="minorHAnsi"/>
                <w:color w:val="4F81BD" w:themeColor="accent1"/>
              </w:rPr>
              <w:t>what they prefer and adapt accordingly</w:t>
            </w:r>
            <w:r w:rsidR="00556D85">
              <w:rPr>
                <w:rFonts w:asciiTheme="minorHAnsi" w:eastAsia="Times New Roman" w:hAnsiTheme="minorHAnsi" w:cstheme="minorHAnsi"/>
                <w:color w:val="4F81BD" w:themeColor="accent1"/>
              </w:rPr>
              <w:t xml:space="preserve"> to set people up for success.</w:t>
            </w:r>
          </w:p>
        </w:tc>
      </w:tr>
      <w:tr w:rsidR="00CE5B74" w:rsidRPr="00EE1CDE" w14:paraId="1C119E0C" w14:textId="77777777" w:rsidTr="00837131">
        <w:tc>
          <w:tcPr>
            <w:tcW w:w="2245" w:type="dxa"/>
            <w:gridSpan w:val="2"/>
            <w:shd w:val="clear" w:color="auto" w:fill="D6E3BC" w:themeFill="accent3" w:themeFillTint="66"/>
          </w:tcPr>
          <w:p w14:paraId="6F4682FD" w14:textId="695CE874" w:rsidR="00CE5B74" w:rsidRPr="00EE1CDE" w:rsidRDefault="00F42E5C" w:rsidP="00CE5B74">
            <w:pPr>
              <w:pStyle w:val="attendees"/>
              <w:keepNext/>
              <w:rPr>
                <w:rFonts w:asciiTheme="minorHAnsi" w:hAnsiTheme="minorHAnsi"/>
                <w:bCs/>
              </w:rPr>
            </w:pPr>
            <w:r w:rsidRPr="00F42E5C">
              <w:rPr>
                <w:rFonts w:asciiTheme="minorHAnsi" w:hAnsiTheme="minorHAnsi"/>
                <w:b/>
              </w:rPr>
              <w:lastRenderedPageBreak/>
              <w:t>Tyler Conley</w:t>
            </w:r>
          </w:p>
        </w:tc>
        <w:tc>
          <w:tcPr>
            <w:tcW w:w="5040" w:type="dxa"/>
            <w:gridSpan w:val="3"/>
            <w:shd w:val="clear" w:color="auto" w:fill="D6E3BC" w:themeFill="accent3" w:themeFillTint="66"/>
          </w:tcPr>
          <w:p w14:paraId="7F1C0D2E" w14:textId="05D0C37F" w:rsidR="00CE5B74" w:rsidRPr="00EE1CDE" w:rsidRDefault="00D272BC" w:rsidP="00CE5B74">
            <w:pPr>
              <w:pStyle w:val="attendees"/>
              <w:keepNext/>
              <w:rPr>
                <w:rFonts w:asciiTheme="minorHAnsi" w:hAnsiTheme="minorHAnsi"/>
                <w:bCs/>
              </w:rPr>
            </w:pPr>
            <w:r>
              <w:rPr>
                <w:rFonts w:asciiTheme="minorHAnsi" w:hAnsiTheme="minorHAnsi"/>
                <w:bCs/>
              </w:rPr>
              <w:t xml:space="preserve">Tyler performs task work for a number of clients with Sarah as project manager. Tyler is also a task and PM </w:t>
            </w:r>
            <w:r w:rsidR="000A7BD6">
              <w:rPr>
                <w:rFonts w:asciiTheme="minorHAnsi" w:hAnsiTheme="minorHAnsi"/>
                <w:bCs/>
              </w:rPr>
              <w:t>on similar projects</w:t>
            </w:r>
            <w:r w:rsidR="008F7C7A">
              <w:rPr>
                <w:rFonts w:asciiTheme="minorHAnsi" w:hAnsiTheme="minorHAnsi"/>
                <w:bCs/>
              </w:rPr>
              <w:t>.  She was also Tyler’s coach for a time</w:t>
            </w:r>
          </w:p>
        </w:tc>
        <w:tc>
          <w:tcPr>
            <w:tcW w:w="2160" w:type="dxa"/>
            <w:gridSpan w:val="2"/>
            <w:shd w:val="clear" w:color="auto" w:fill="D6E3BC" w:themeFill="accent3" w:themeFillTint="66"/>
          </w:tcPr>
          <w:p w14:paraId="7232A5DA" w14:textId="656EF5CF" w:rsidR="00CE5B74" w:rsidRPr="00EE1CDE" w:rsidRDefault="00F42E5C" w:rsidP="00CE5B74">
            <w:pPr>
              <w:pStyle w:val="attendees"/>
              <w:keepNext/>
              <w:spacing w:after="0"/>
              <w:rPr>
                <w:rFonts w:asciiTheme="minorHAnsi" w:hAnsiTheme="minorHAnsi"/>
                <w:bCs/>
              </w:rPr>
            </w:pPr>
            <w:r w:rsidRPr="00F42E5C">
              <w:rPr>
                <w:rFonts w:asciiTheme="minorHAnsi" w:hAnsiTheme="minorHAnsi"/>
                <w:bCs/>
              </w:rPr>
              <w:t>Rachael Shetka</w:t>
            </w:r>
            <w:r w:rsidRPr="00CE5B74">
              <w:rPr>
                <w:rFonts w:asciiTheme="minorHAnsi" w:hAnsiTheme="minorHAnsi"/>
                <w:bCs/>
              </w:rPr>
              <w:t xml:space="preserve"> </w:t>
            </w:r>
            <w:r>
              <w:rPr>
                <w:rFonts w:asciiTheme="minorHAnsi" w:hAnsiTheme="minorHAnsi"/>
                <w:bCs/>
              </w:rPr>
              <w:t>(</w:t>
            </w:r>
            <w:r w:rsidR="00B63B88">
              <w:rPr>
                <w:rFonts w:asciiTheme="minorHAnsi" w:hAnsiTheme="minorHAnsi"/>
                <w:bCs/>
              </w:rPr>
              <w:t>8/</w:t>
            </w:r>
            <w:r w:rsidR="000A4A89">
              <w:rPr>
                <w:rFonts w:asciiTheme="minorHAnsi" w:hAnsiTheme="minorHAnsi"/>
                <w:bCs/>
              </w:rPr>
              <w:t>6</w:t>
            </w:r>
            <w:r>
              <w:rPr>
                <w:rFonts w:asciiTheme="minorHAnsi" w:hAnsiTheme="minorHAnsi"/>
                <w:bCs/>
              </w:rPr>
              <w:t>/2024)</w:t>
            </w:r>
          </w:p>
        </w:tc>
      </w:tr>
      <w:tr w:rsidR="00CE5B74" w:rsidRPr="00827D51" w14:paraId="06FE2C04" w14:textId="77777777" w:rsidTr="00837131">
        <w:tc>
          <w:tcPr>
            <w:tcW w:w="9445" w:type="dxa"/>
            <w:gridSpan w:val="7"/>
          </w:tcPr>
          <w:p w14:paraId="6B853FCE"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71EDC52F" w14:textId="723643B6" w:rsidR="00CE5B74" w:rsidRDefault="00E331B5"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She is one of the easier people to work with at Barr</w:t>
            </w:r>
          </w:p>
          <w:p w14:paraId="2B640DA5" w14:textId="3495084D" w:rsidR="00E331B5" w:rsidRDefault="00E331B5"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Likes how she manages projects – always well thought out and knows what is needed and by when</w:t>
            </w:r>
          </w:p>
          <w:p w14:paraId="1C726139" w14:textId="77777777" w:rsidR="00762A2D" w:rsidRDefault="00877D10"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Most recently been working with her on Minnesota Energy Connection EIS.  Likes how she met with everyone to discuss their sections, keeps team informed of current status/next steps</w:t>
            </w:r>
          </w:p>
          <w:p w14:paraId="6945A619" w14:textId="6B8B9423" w:rsidR="00877D10" w:rsidRDefault="00762A2D"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Likes that her </w:t>
            </w:r>
            <w:r w:rsidR="00877D10">
              <w:rPr>
                <w:rFonts w:asciiTheme="minorHAnsi" w:eastAsia="Times New Roman" w:hAnsiTheme="minorHAnsi" w:cstheme="minorHAnsi"/>
                <w:color w:val="4F81BD" w:themeColor="accent1"/>
              </w:rPr>
              <w:t>check in meetings brief and to the point</w:t>
            </w:r>
          </w:p>
          <w:p w14:paraId="29EF5F49" w14:textId="65B1F622" w:rsidR="00762A2D" w:rsidRDefault="00762A2D"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Excited that she is leading another EIS</w:t>
            </w:r>
            <w:r w:rsidR="00377FED">
              <w:rPr>
                <w:rFonts w:asciiTheme="minorHAnsi" w:eastAsia="Times New Roman" w:hAnsiTheme="minorHAnsi" w:cstheme="minorHAnsi"/>
                <w:color w:val="4F81BD" w:themeColor="accent1"/>
              </w:rPr>
              <w:t>.  She reached out to Tyler to discuss learning opportunities for him</w:t>
            </w:r>
          </w:p>
          <w:p w14:paraId="4BD87D28" w14:textId="3BB52624" w:rsidR="00314275" w:rsidRDefault="00314275"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As a coach, she had insightful thoughts on what Tyler wanted to talk about and what was important to him. She is genuinely interested in his </w:t>
            </w:r>
            <w:proofErr w:type="gramStart"/>
            <w:r>
              <w:rPr>
                <w:rFonts w:asciiTheme="minorHAnsi" w:eastAsia="Times New Roman" w:hAnsiTheme="minorHAnsi" w:cstheme="minorHAnsi"/>
                <w:color w:val="4F81BD" w:themeColor="accent1"/>
              </w:rPr>
              <w:t>success</w:t>
            </w:r>
            <w:proofErr w:type="gramEnd"/>
            <w:r>
              <w:rPr>
                <w:rFonts w:asciiTheme="minorHAnsi" w:eastAsia="Times New Roman" w:hAnsiTheme="minorHAnsi" w:cstheme="minorHAnsi"/>
                <w:color w:val="4F81BD" w:themeColor="accent1"/>
              </w:rPr>
              <w:t xml:space="preserve"> and he can trust her opinion.</w:t>
            </w:r>
          </w:p>
          <w:p w14:paraId="49B285F3"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60C98814" w14:textId="0D0A841E" w:rsidR="00CE5B74" w:rsidRDefault="00CE13BD"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Really good at delegating, setting expectations, and </w:t>
            </w:r>
            <w:r w:rsidR="00877D10">
              <w:rPr>
                <w:rFonts w:asciiTheme="minorHAnsi" w:eastAsia="Times New Roman" w:hAnsiTheme="minorHAnsi" w:cstheme="minorHAnsi"/>
                <w:color w:val="4F81BD" w:themeColor="accent1"/>
              </w:rPr>
              <w:t>teaching</w:t>
            </w:r>
          </w:p>
          <w:p w14:paraId="28FA2DB1" w14:textId="77777777" w:rsidR="00762A2D" w:rsidRDefault="00762A2D" w:rsidP="00762A2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Been a really good teacher for Tyler. Spent a lot of time on the Navigator project talking through things.  </w:t>
            </w:r>
          </w:p>
          <w:p w14:paraId="20B7B745" w14:textId="77777777" w:rsidR="00762A2D" w:rsidRDefault="00762A2D" w:rsidP="00762A2D">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Gives him freedom to do things his way and trusts him to get work.</w:t>
            </w:r>
          </w:p>
          <w:p w14:paraId="1FE1800D" w14:textId="6EB4170C" w:rsidR="00762A2D" w:rsidRDefault="00762A2D">
            <w:pPr>
              <w:pStyle w:val="attendees"/>
              <w:numPr>
                <w:ilvl w:val="0"/>
                <w:numId w:val="21"/>
              </w:numPr>
              <w:spacing w:after="0"/>
              <w:contextualSpacing w:val="0"/>
              <w:rPr>
                <w:rFonts w:asciiTheme="minorHAnsi" w:eastAsia="Times New Roman" w:hAnsiTheme="minorHAnsi" w:cstheme="minorHAnsi"/>
                <w:color w:val="4F81BD" w:themeColor="accent1"/>
              </w:rPr>
            </w:pPr>
            <w:r w:rsidRPr="00762A2D">
              <w:rPr>
                <w:rFonts w:asciiTheme="minorHAnsi" w:eastAsia="Times New Roman" w:hAnsiTheme="minorHAnsi" w:cstheme="minorHAnsi"/>
                <w:color w:val="4F81BD" w:themeColor="accent1"/>
              </w:rPr>
              <w:t>Gives him opportunity to take on additional responsible</w:t>
            </w:r>
          </w:p>
          <w:p w14:paraId="5717A317" w14:textId="700A9A70" w:rsidR="00EA5DB6" w:rsidRDefault="00377FED" w:rsidP="00EA5DB6">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She</w:t>
            </w:r>
            <w:r w:rsidR="00EA5DB6">
              <w:rPr>
                <w:rFonts w:asciiTheme="minorHAnsi" w:eastAsia="Times New Roman" w:hAnsiTheme="minorHAnsi" w:cstheme="minorHAnsi"/>
                <w:color w:val="4F81BD" w:themeColor="accent1"/>
              </w:rPr>
              <w:t xml:space="preserve"> knows what she has capacity for and what she doesn’t, </w:t>
            </w:r>
            <w:r>
              <w:rPr>
                <w:rFonts w:asciiTheme="minorHAnsi" w:eastAsia="Times New Roman" w:hAnsiTheme="minorHAnsi" w:cstheme="minorHAnsi"/>
                <w:color w:val="4F81BD" w:themeColor="accent1"/>
              </w:rPr>
              <w:t xml:space="preserve">and he sees that as an example </w:t>
            </w:r>
            <w:r w:rsidR="00EA5DB6">
              <w:rPr>
                <w:rFonts w:asciiTheme="minorHAnsi" w:eastAsia="Times New Roman" w:hAnsiTheme="minorHAnsi" w:cstheme="minorHAnsi"/>
                <w:color w:val="4F81BD" w:themeColor="accent1"/>
              </w:rPr>
              <w:t xml:space="preserve">he could follow </w:t>
            </w:r>
            <w:r>
              <w:rPr>
                <w:rFonts w:asciiTheme="minorHAnsi" w:eastAsia="Times New Roman" w:hAnsiTheme="minorHAnsi" w:cstheme="minorHAnsi"/>
                <w:color w:val="4F81BD" w:themeColor="accent1"/>
              </w:rPr>
              <w:t>as he considers opportunities</w:t>
            </w:r>
            <w:r w:rsidR="00EA5DB6">
              <w:rPr>
                <w:rFonts w:asciiTheme="minorHAnsi" w:eastAsia="Times New Roman" w:hAnsiTheme="minorHAnsi" w:cstheme="minorHAnsi"/>
                <w:color w:val="4F81BD" w:themeColor="accent1"/>
              </w:rPr>
              <w:t xml:space="preserve"> to not over commit </w:t>
            </w:r>
          </w:p>
          <w:p w14:paraId="1525D8FD" w14:textId="2DF76A9F" w:rsidR="006218E5" w:rsidRPr="00EA5DB6" w:rsidRDefault="006218E5" w:rsidP="00EA5DB6">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Likes her interpersonal skills</w:t>
            </w:r>
          </w:p>
          <w:p w14:paraId="2E764813"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11A42090" w14:textId="0677F208" w:rsidR="00CE5B74" w:rsidRDefault="00377FED" w:rsidP="00AE5C66">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Sometimes she can over communicate, mentioned her long emails and that it may be more information than people need (he said this may be his personal preference)</w:t>
            </w:r>
            <w:r w:rsidR="008F7C7A">
              <w:rPr>
                <w:rFonts w:asciiTheme="minorHAnsi" w:eastAsia="Times New Roman" w:hAnsiTheme="minorHAnsi" w:cstheme="minorHAnsi"/>
                <w:color w:val="4F81BD" w:themeColor="accent1"/>
              </w:rPr>
              <w:t>.  It is necessary, but not always, so trying to figure out when she needs to have detailed communication and when she doesn’t</w:t>
            </w:r>
          </w:p>
          <w:p w14:paraId="28987815" w14:textId="77777777" w:rsidR="00510AAB" w:rsidRDefault="00795986" w:rsidP="00EA5DB6">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Wished that she got involved in the Northland EA sooner to assist Veronica</w:t>
            </w:r>
          </w:p>
          <w:p w14:paraId="1753DAD0" w14:textId="07C2153B" w:rsidR="00021AB1" w:rsidRPr="00EA5DB6" w:rsidRDefault="00021AB1" w:rsidP="00EA5DB6">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She can get “tunnel vision” and will hyper focus </w:t>
            </w:r>
            <w:r w:rsidR="00165500">
              <w:rPr>
                <w:rFonts w:asciiTheme="minorHAnsi" w:eastAsia="Times New Roman" w:hAnsiTheme="minorHAnsi" w:cstheme="minorHAnsi"/>
                <w:color w:val="4F81BD" w:themeColor="accent1"/>
              </w:rPr>
              <w:t xml:space="preserve">one specific item which can keep her from </w:t>
            </w:r>
            <w:r w:rsidR="00155CED">
              <w:rPr>
                <w:rFonts w:asciiTheme="minorHAnsi" w:eastAsia="Times New Roman" w:hAnsiTheme="minorHAnsi" w:cstheme="minorHAnsi"/>
                <w:color w:val="4F81BD" w:themeColor="accent1"/>
              </w:rPr>
              <w:t>getting other things done</w:t>
            </w:r>
            <w:r w:rsidR="008F7C7A">
              <w:rPr>
                <w:rFonts w:asciiTheme="minorHAnsi" w:eastAsia="Times New Roman" w:hAnsiTheme="minorHAnsi" w:cstheme="minorHAnsi"/>
                <w:color w:val="4F81BD" w:themeColor="accent1"/>
              </w:rPr>
              <w:t>. Could step back and ask “does it matter” or “do we need to go this deep”</w:t>
            </w:r>
          </w:p>
        </w:tc>
      </w:tr>
      <w:tr w:rsidR="00CE5B74" w:rsidRPr="00EE1CDE" w14:paraId="770A1AB3" w14:textId="77777777" w:rsidTr="00837131">
        <w:tc>
          <w:tcPr>
            <w:tcW w:w="2226" w:type="dxa"/>
            <w:shd w:val="clear" w:color="auto" w:fill="D6E3BC" w:themeFill="accent3" w:themeFillTint="66"/>
          </w:tcPr>
          <w:p w14:paraId="5FEB4FBF" w14:textId="00A0284A" w:rsidR="00CE5B74" w:rsidRPr="005E2468" w:rsidRDefault="00F42E5C" w:rsidP="00CE5B74">
            <w:pPr>
              <w:pStyle w:val="attendees"/>
              <w:keepNext/>
              <w:rPr>
                <w:rFonts w:asciiTheme="minorHAnsi" w:hAnsiTheme="minorHAnsi"/>
                <w:b/>
              </w:rPr>
            </w:pPr>
            <w:r w:rsidRPr="00F42E5C">
              <w:rPr>
                <w:rFonts w:asciiTheme="minorHAnsi" w:hAnsiTheme="minorHAnsi"/>
                <w:b/>
              </w:rPr>
              <w:t>Jess Butler</w:t>
            </w:r>
          </w:p>
        </w:tc>
        <w:tc>
          <w:tcPr>
            <w:tcW w:w="4986" w:type="dxa"/>
            <w:gridSpan w:val="3"/>
            <w:shd w:val="clear" w:color="auto" w:fill="D6E3BC" w:themeFill="accent3" w:themeFillTint="66"/>
          </w:tcPr>
          <w:p w14:paraId="615F385D" w14:textId="2EC3D6E8" w:rsidR="00CE5B74" w:rsidRPr="00EE1CDE" w:rsidRDefault="00793119" w:rsidP="00CE5B74">
            <w:pPr>
              <w:pStyle w:val="attendees"/>
              <w:keepNext/>
              <w:rPr>
                <w:rFonts w:asciiTheme="minorHAnsi" w:hAnsiTheme="minorHAnsi"/>
                <w:bCs/>
              </w:rPr>
            </w:pPr>
            <w:r>
              <w:rPr>
                <w:rFonts w:asciiTheme="minorHAnsi" w:hAnsiTheme="minorHAnsi"/>
                <w:bCs/>
              </w:rPr>
              <w:t>Jes</w:t>
            </w:r>
            <w:r w:rsidR="00D272BC">
              <w:rPr>
                <w:rFonts w:asciiTheme="minorHAnsi" w:hAnsiTheme="minorHAnsi"/>
                <w:bCs/>
              </w:rPr>
              <w:t>s</w:t>
            </w:r>
            <w:r>
              <w:rPr>
                <w:rFonts w:asciiTheme="minorHAnsi" w:hAnsiTheme="minorHAnsi"/>
                <w:bCs/>
              </w:rPr>
              <w:t xml:space="preserve"> performs task work for a number of clients with </w:t>
            </w:r>
            <w:r w:rsidR="00D272BC">
              <w:rPr>
                <w:rFonts w:asciiTheme="minorHAnsi" w:hAnsiTheme="minorHAnsi"/>
                <w:bCs/>
              </w:rPr>
              <w:t>Sarah</w:t>
            </w:r>
            <w:r>
              <w:rPr>
                <w:rFonts w:asciiTheme="minorHAnsi" w:hAnsiTheme="minorHAnsi"/>
                <w:bCs/>
              </w:rPr>
              <w:t xml:space="preserve"> as project manager</w:t>
            </w:r>
          </w:p>
        </w:tc>
        <w:tc>
          <w:tcPr>
            <w:tcW w:w="2233" w:type="dxa"/>
            <w:gridSpan w:val="3"/>
            <w:shd w:val="clear" w:color="auto" w:fill="D6E3BC" w:themeFill="accent3" w:themeFillTint="66"/>
          </w:tcPr>
          <w:p w14:paraId="1D0229CB" w14:textId="6CD8E954" w:rsidR="00CE5B74" w:rsidRPr="00EE1CDE" w:rsidRDefault="00F42E5C" w:rsidP="00CE5B74">
            <w:pPr>
              <w:pStyle w:val="attendees"/>
              <w:keepNext/>
              <w:spacing w:after="0"/>
              <w:rPr>
                <w:rFonts w:asciiTheme="minorHAnsi" w:hAnsiTheme="minorHAnsi"/>
                <w:bCs/>
              </w:rPr>
            </w:pPr>
            <w:r w:rsidRPr="00F42E5C">
              <w:rPr>
                <w:rFonts w:asciiTheme="minorHAnsi" w:hAnsiTheme="minorHAnsi"/>
                <w:bCs/>
              </w:rPr>
              <w:t>Rachael Shetka</w:t>
            </w:r>
            <w:r w:rsidRPr="00CE5B74">
              <w:rPr>
                <w:rFonts w:asciiTheme="minorHAnsi" w:hAnsiTheme="minorHAnsi"/>
                <w:bCs/>
              </w:rPr>
              <w:t xml:space="preserve"> </w:t>
            </w:r>
            <w:r>
              <w:rPr>
                <w:rFonts w:asciiTheme="minorHAnsi" w:hAnsiTheme="minorHAnsi"/>
                <w:bCs/>
              </w:rPr>
              <w:t>(</w:t>
            </w:r>
            <w:r w:rsidR="00384C74">
              <w:rPr>
                <w:rFonts w:asciiTheme="minorHAnsi" w:hAnsiTheme="minorHAnsi"/>
                <w:bCs/>
              </w:rPr>
              <w:t>8</w:t>
            </w:r>
            <w:r>
              <w:rPr>
                <w:rFonts w:asciiTheme="minorHAnsi" w:hAnsiTheme="minorHAnsi"/>
                <w:bCs/>
              </w:rPr>
              <w:t>/</w:t>
            </w:r>
            <w:r w:rsidR="00782BA0">
              <w:rPr>
                <w:rFonts w:asciiTheme="minorHAnsi" w:hAnsiTheme="minorHAnsi"/>
                <w:bCs/>
              </w:rPr>
              <w:t>1</w:t>
            </w:r>
            <w:r>
              <w:rPr>
                <w:rFonts w:asciiTheme="minorHAnsi" w:hAnsiTheme="minorHAnsi"/>
                <w:bCs/>
              </w:rPr>
              <w:t>/2024)</w:t>
            </w:r>
          </w:p>
        </w:tc>
      </w:tr>
      <w:tr w:rsidR="00CE5B74" w:rsidRPr="003F0D6E" w14:paraId="47598121" w14:textId="77777777" w:rsidTr="00837131">
        <w:tc>
          <w:tcPr>
            <w:tcW w:w="9445" w:type="dxa"/>
            <w:gridSpan w:val="7"/>
          </w:tcPr>
          <w:p w14:paraId="5DC58A7A"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0F3D3D7E" w14:textId="64486431" w:rsidR="00A75AFC" w:rsidRDefault="00754983"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Was recently working on an EA for another </w:t>
            </w:r>
            <w:r w:rsidR="00431402">
              <w:rPr>
                <w:rFonts w:asciiTheme="minorHAnsi" w:eastAsia="Times New Roman" w:hAnsiTheme="minorHAnsi" w:cstheme="minorHAnsi"/>
                <w:color w:val="4F81BD" w:themeColor="accent1"/>
              </w:rPr>
              <w:t>PM (Veronica Parsell)</w:t>
            </w:r>
            <w:r>
              <w:rPr>
                <w:rFonts w:asciiTheme="minorHAnsi" w:eastAsia="Times New Roman" w:hAnsiTheme="minorHAnsi" w:cstheme="minorHAnsi"/>
                <w:color w:val="4F81BD" w:themeColor="accent1"/>
              </w:rPr>
              <w:t xml:space="preserve"> that was not going well.</w:t>
            </w:r>
            <w:r w:rsidR="00F221F8">
              <w:rPr>
                <w:rFonts w:asciiTheme="minorHAnsi" w:eastAsia="Times New Roman" w:hAnsiTheme="minorHAnsi" w:cstheme="minorHAnsi"/>
                <w:color w:val="4F81BD" w:themeColor="accent1"/>
              </w:rPr>
              <w:t xml:space="preserve"> </w:t>
            </w:r>
            <w:r>
              <w:rPr>
                <w:rFonts w:asciiTheme="minorHAnsi" w:eastAsia="Times New Roman" w:hAnsiTheme="minorHAnsi" w:cstheme="minorHAnsi"/>
                <w:color w:val="4F81BD" w:themeColor="accent1"/>
              </w:rPr>
              <w:t>Jess called Sarah to ask her to step in to help</w:t>
            </w:r>
            <w:r w:rsidR="00A75AFC">
              <w:rPr>
                <w:rFonts w:asciiTheme="minorHAnsi" w:eastAsia="Times New Roman" w:hAnsiTheme="minorHAnsi" w:cstheme="minorHAnsi"/>
                <w:color w:val="4F81BD" w:themeColor="accent1"/>
              </w:rPr>
              <w:t xml:space="preserve"> the other PM.</w:t>
            </w:r>
            <w:r w:rsidR="00F221F8">
              <w:rPr>
                <w:rFonts w:asciiTheme="minorHAnsi" w:eastAsia="Times New Roman" w:hAnsiTheme="minorHAnsi" w:cstheme="minorHAnsi"/>
                <w:color w:val="4F81BD" w:themeColor="accent1"/>
              </w:rPr>
              <w:t xml:space="preserve"> </w:t>
            </w:r>
            <w:r w:rsidR="007B45B4">
              <w:rPr>
                <w:rFonts w:asciiTheme="minorHAnsi" w:eastAsia="Times New Roman" w:hAnsiTheme="minorHAnsi" w:cstheme="minorHAnsi"/>
                <w:color w:val="4F81BD" w:themeColor="accent1"/>
              </w:rPr>
              <w:t>Veronica let the team loose, part of the learning process, a</w:t>
            </w:r>
            <w:r w:rsidR="001700AF">
              <w:rPr>
                <w:rFonts w:asciiTheme="minorHAnsi" w:eastAsia="Times New Roman" w:hAnsiTheme="minorHAnsi" w:cstheme="minorHAnsi"/>
                <w:color w:val="4F81BD" w:themeColor="accent1"/>
              </w:rPr>
              <w:t xml:space="preserve">nd Sarah helped give a </w:t>
            </w:r>
            <w:r w:rsidR="00F221F8">
              <w:rPr>
                <w:rFonts w:asciiTheme="minorHAnsi" w:eastAsia="Times New Roman" w:hAnsiTheme="minorHAnsi" w:cstheme="minorHAnsi"/>
                <w:color w:val="4F81BD" w:themeColor="accent1"/>
              </w:rPr>
              <w:t>recipe</w:t>
            </w:r>
            <w:r w:rsidR="001700AF">
              <w:rPr>
                <w:rFonts w:asciiTheme="minorHAnsi" w:eastAsia="Times New Roman" w:hAnsiTheme="minorHAnsi" w:cstheme="minorHAnsi"/>
                <w:color w:val="4F81BD" w:themeColor="accent1"/>
              </w:rPr>
              <w:t xml:space="preserve"> for the newer staff to put them on a path to success </w:t>
            </w:r>
            <w:r w:rsidR="00E64DF0">
              <w:rPr>
                <w:rFonts w:asciiTheme="minorHAnsi" w:eastAsia="Times New Roman" w:hAnsiTheme="minorHAnsi" w:cstheme="minorHAnsi"/>
                <w:color w:val="4F81BD" w:themeColor="accent1"/>
              </w:rPr>
              <w:t>and feel more comfortable (this is what needs to happen, how, and examples).</w:t>
            </w:r>
            <w:r w:rsidR="00F221F8">
              <w:rPr>
                <w:rFonts w:asciiTheme="minorHAnsi" w:eastAsia="Times New Roman" w:hAnsiTheme="minorHAnsi" w:cstheme="minorHAnsi"/>
                <w:color w:val="4F81BD" w:themeColor="accent1"/>
              </w:rPr>
              <w:t xml:space="preserve"> </w:t>
            </w:r>
            <w:r w:rsidR="00E64DF0">
              <w:rPr>
                <w:rFonts w:asciiTheme="minorHAnsi" w:eastAsia="Times New Roman" w:hAnsiTheme="minorHAnsi" w:cstheme="minorHAnsi"/>
                <w:color w:val="4F81BD" w:themeColor="accent1"/>
              </w:rPr>
              <w:t>She knows when and when not to send people on a wild goose chase</w:t>
            </w:r>
          </w:p>
          <w:p w14:paraId="58F61A53" w14:textId="3F8D86A9" w:rsidR="005D735F" w:rsidRDefault="00CE5901" w:rsidP="00EA0797">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Sarah dives into the details and wanting to know the </w:t>
            </w:r>
            <w:r w:rsidR="00F575F3">
              <w:rPr>
                <w:rFonts w:asciiTheme="minorHAnsi" w:eastAsia="Times New Roman" w:hAnsiTheme="minorHAnsi" w:cstheme="minorHAnsi"/>
                <w:color w:val="4F81BD" w:themeColor="accent1"/>
              </w:rPr>
              <w:t>nuances, which helps guide staff and produce quality deliverables on budget</w:t>
            </w:r>
            <w:r w:rsidR="00EA0797">
              <w:rPr>
                <w:rFonts w:asciiTheme="minorHAnsi" w:eastAsia="Times New Roman" w:hAnsiTheme="minorHAnsi" w:cstheme="minorHAnsi"/>
                <w:color w:val="4F81BD" w:themeColor="accent1"/>
              </w:rPr>
              <w:t>.</w:t>
            </w:r>
            <w:r w:rsidR="00F221F8">
              <w:rPr>
                <w:rFonts w:asciiTheme="minorHAnsi" w:eastAsia="Times New Roman" w:hAnsiTheme="minorHAnsi" w:cstheme="minorHAnsi"/>
                <w:color w:val="4F81BD" w:themeColor="accent1"/>
              </w:rPr>
              <w:t xml:space="preserve"> </w:t>
            </w:r>
            <w:r w:rsidR="00EA0797">
              <w:rPr>
                <w:rFonts w:asciiTheme="minorHAnsi" w:eastAsia="Times New Roman" w:hAnsiTheme="minorHAnsi" w:cstheme="minorHAnsi"/>
                <w:color w:val="4F81BD" w:themeColor="accent1"/>
              </w:rPr>
              <w:t xml:space="preserve">She knows she needs to produce the </w:t>
            </w:r>
            <w:proofErr w:type="gramStart"/>
            <w:r w:rsidR="00EA0797">
              <w:rPr>
                <w:rFonts w:asciiTheme="minorHAnsi" w:eastAsia="Times New Roman" w:hAnsiTheme="minorHAnsi" w:cstheme="minorHAnsi"/>
                <w:color w:val="4F81BD" w:themeColor="accent1"/>
              </w:rPr>
              <w:t>highest level</w:t>
            </w:r>
            <w:proofErr w:type="gramEnd"/>
            <w:r w:rsidR="00EA0797">
              <w:rPr>
                <w:rFonts w:asciiTheme="minorHAnsi" w:eastAsia="Times New Roman" w:hAnsiTheme="minorHAnsi" w:cstheme="minorHAnsi"/>
                <w:color w:val="4F81BD" w:themeColor="accent1"/>
              </w:rPr>
              <w:t xml:space="preserve"> quality document</w:t>
            </w:r>
            <w:r w:rsidR="00431402">
              <w:rPr>
                <w:rFonts w:asciiTheme="minorHAnsi" w:eastAsia="Times New Roman" w:hAnsiTheme="minorHAnsi" w:cstheme="minorHAnsi"/>
                <w:color w:val="4F81BD" w:themeColor="accent1"/>
              </w:rPr>
              <w:t>.</w:t>
            </w:r>
          </w:p>
          <w:p w14:paraId="7E5E5610" w14:textId="0E094A67" w:rsidR="00CE5B74" w:rsidRPr="00EA0797" w:rsidRDefault="005D735F" w:rsidP="00EA0797">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Will be sad to </w:t>
            </w:r>
            <w:r w:rsidR="00F221F8">
              <w:rPr>
                <w:rFonts w:asciiTheme="minorHAnsi" w:eastAsia="Times New Roman" w:hAnsiTheme="minorHAnsi" w:cstheme="minorHAnsi"/>
                <w:color w:val="4F81BD" w:themeColor="accent1"/>
              </w:rPr>
              <w:t>lose</w:t>
            </w:r>
            <w:r>
              <w:rPr>
                <w:rFonts w:asciiTheme="minorHAnsi" w:eastAsia="Times New Roman" w:hAnsiTheme="minorHAnsi" w:cstheme="minorHAnsi"/>
                <w:color w:val="4F81BD" w:themeColor="accent1"/>
              </w:rPr>
              <w:t xml:space="preserve"> her as a PM if she becomes a PIC</w:t>
            </w:r>
            <w:r w:rsidR="00F93A27">
              <w:rPr>
                <w:rFonts w:asciiTheme="minorHAnsi" w:eastAsia="Times New Roman" w:hAnsiTheme="minorHAnsi" w:cstheme="minorHAnsi"/>
                <w:color w:val="4F81BD" w:themeColor="accent1"/>
              </w:rPr>
              <w:t xml:space="preserve"> and stops PM’ing projects (which she sees as a problem at Barr)</w:t>
            </w:r>
            <w:r w:rsidR="00F221F8">
              <w:rPr>
                <w:rFonts w:asciiTheme="minorHAnsi" w:eastAsia="Times New Roman" w:hAnsiTheme="minorHAnsi" w:cstheme="minorHAnsi"/>
                <w:color w:val="4F81BD" w:themeColor="accent1"/>
              </w:rPr>
              <w:t xml:space="preserve"> </w:t>
            </w:r>
            <w:r w:rsidR="00B85F94" w:rsidRPr="00EA0797">
              <w:rPr>
                <w:rFonts w:asciiTheme="minorHAnsi" w:eastAsia="Times New Roman" w:hAnsiTheme="minorHAnsi" w:cstheme="minorHAnsi"/>
                <w:color w:val="4F81BD" w:themeColor="accent1"/>
              </w:rPr>
              <w:t xml:space="preserve"> </w:t>
            </w:r>
          </w:p>
          <w:p w14:paraId="0418ABA9"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lastRenderedPageBreak/>
              <w:t>Strengths</w:t>
            </w:r>
          </w:p>
          <w:p w14:paraId="417E3202" w14:textId="3BC17000" w:rsidR="00CE5B74" w:rsidRDefault="005C3971"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Ability to communicate and understand details</w:t>
            </w:r>
          </w:p>
          <w:p w14:paraId="1E1DF721" w14:textId="229FBD74" w:rsidR="005C3971" w:rsidRDefault="005C3971"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Successful going between the client and </w:t>
            </w:r>
            <w:r w:rsidR="00B6136F">
              <w:rPr>
                <w:rFonts w:asciiTheme="minorHAnsi" w:eastAsia="Times New Roman" w:hAnsiTheme="minorHAnsi" w:cstheme="minorHAnsi"/>
                <w:color w:val="4F81BD" w:themeColor="accent1"/>
              </w:rPr>
              <w:t>team to relay what needs to be done or known.</w:t>
            </w:r>
            <w:r w:rsidR="00F221F8">
              <w:rPr>
                <w:rFonts w:asciiTheme="minorHAnsi" w:eastAsia="Times New Roman" w:hAnsiTheme="minorHAnsi" w:cstheme="minorHAnsi"/>
                <w:color w:val="4F81BD" w:themeColor="accent1"/>
              </w:rPr>
              <w:t xml:space="preserve"> </w:t>
            </w:r>
            <w:r w:rsidR="006B6307">
              <w:rPr>
                <w:rFonts w:asciiTheme="minorHAnsi" w:eastAsia="Times New Roman" w:hAnsiTheme="minorHAnsi" w:cstheme="minorHAnsi"/>
                <w:color w:val="4F81BD" w:themeColor="accent1"/>
              </w:rPr>
              <w:t xml:space="preserve">Sometimes her emails on tasks can be too </w:t>
            </w:r>
            <w:r w:rsidR="00556D85">
              <w:rPr>
                <w:rFonts w:asciiTheme="minorHAnsi" w:eastAsia="Times New Roman" w:hAnsiTheme="minorHAnsi" w:cstheme="minorHAnsi"/>
                <w:color w:val="4F81BD" w:themeColor="accent1"/>
              </w:rPr>
              <w:t>long but does appreciate the ability to go back to them.</w:t>
            </w:r>
            <w:r w:rsidR="00F221F8">
              <w:rPr>
                <w:rFonts w:asciiTheme="minorHAnsi" w:eastAsia="Times New Roman" w:hAnsiTheme="minorHAnsi" w:cstheme="minorHAnsi"/>
                <w:color w:val="4F81BD" w:themeColor="accent1"/>
              </w:rPr>
              <w:t xml:space="preserve"> </w:t>
            </w:r>
            <w:r w:rsidR="00556D85">
              <w:rPr>
                <w:rFonts w:asciiTheme="minorHAnsi" w:eastAsia="Times New Roman" w:hAnsiTheme="minorHAnsi" w:cstheme="minorHAnsi"/>
                <w:color w:val="4F81BD" w:themeColor="accent1"/>
              </w:rPr>
              <w:t>Maybe summary of key information and then details below</w:t>
            </w:r>
            <w:r w:rsidR="00AA6D42">
              <w:rPr>
                <w:rFonts w:asciiTheme="minorHAnsi" w:eastAsia="Times New Roman" w:hAnsiTheme="minorHAnsi" w:cstheme="minorHAnsi"/>
                <w:color w:val="4F81BD" w:themeColor="accent1"/>
              </w:rPr>
              <w:t>.</w:t>
            </w:r>
          </w:p>
          <w:p w14:paraId="2E86AD71" w14:textId="10B3BC14" w:rsidR="00AA6D42" w:rsidRDefault="00AA6D42"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Develops new staff</w:t>
            </w:r>
            <w:r w:rsidR="00FB3B49">
              <w:rPr>
                <w:rFonts w:asciiTheme="minorHAnsi" w:eastAsia="Times New Roman" w:hAnsiTheme="minorHAnsi" w:cstheme="minorHAnsi"/>
                <w:color w:val="4F81BD" w:themeColor="accent1"/>
              </w:rPr>
              <w:t xml:space="preserve"> or staff without specific relevant </w:t>
            </w:r>
            <w:r w:rsidR="00F221F8">
              <w:rPr>
                <w:rFonts w:asciiTheme="minorHAnsi" w:eastAsia="Times New Roman" w:hAnsiTheme="minorHAnsi" w:cstheme="minorHAnsi"/>
                <w:color w:val="4F81BD" w:themeColor="accent1"/>
              </w:rPr>
              <w:t>experience</w:t>
            </w:r>
            <w:r>
              <w:rPr>
                <w:rFonts w:asciiTheme="minorHAnsi" w:eastAsia="Times New Roman" w:hAnsiTheme="minorHAnsi" w:cstheme="minorHAnsi"/>
                <w:color w:val="4F81BD" w:themeColor="accent1"/>
              </w:rPr>
              <w:t xml:space="preserve"> really well</w:t>
            </w:r>
            <w:r w:rsidR="008B5BF9">
              <w:rPr>
                <w:rFonts w:asciiTheme="minorHAnsi" w:eastAsia="Times New Roman" w:hAnsiTheme="minorHAnsi" w:cstheme="minorHAnsi"/>
                <w:color w:val="4F81BD" w:themeColor="accent1"/>
              </w:rPr>
              <w:t xml:space="preserve"> – asking, “is this something we could teach so and so what to do”</w:t>
            </w:r>
            <w:r w:rsidR="00382482">
              <w:rPr>
                <w:rFonts w:asciiTheme="minorHAnsi" w:eastAsia="Times New Roman" w:hAnsiTheme="minorHAnsi" w:cstheme="minorHAnsi"/>
                <w:color w:val="4F81BD" w:themeColor="accent1"/>
              </w:rPr>
              <w:t>.</w:t>
            </w:r>
            <w:r w:rsidR="00F221F8">
              <w:rPr>
                <w:rFonts w:asciiTheme="minorHAnsi" w:eastAsia="Times New Roman" w:hAnsiTheme="minorHAnsi" w:cstheme="minorHAnsi"/>
                <w:color w:val="4F81BD" w:themeColor="accent1"/>
              </w:rPr>
              <w:t xml:space="preserve"> </w:t>
            </w:r>
            <w:r w:rsidR="003D77AA">
              <w:rPr>
                <w:rFonts w:asciiTheme="minorHAnsi" w:eastAsia="Times New Roman" w:hAnsiTheme="minorHAnsi" w:cstheme="minorHAnsi"/>
                <w:color w:val="4F81BD" w:themeColor="accent1"/>
              </w:rPr>
              <w:t>For the recent projects this includes LaurieBeth Ne</w:t>
            </w:r>
            <w:r w:rsidR="000242EE">
              <w:rPr>
                <w:rFonts w:asciiTheme="minorHAnsi" w:eastAsia="Times New Roman" w:hAnsiTheme="minorHAnsi" w:cstheme="minorHAnsi"/>
                <w:color w:val="4F81BD" w:themeColor="accent1"/>
              </w:rPr>
              <w:t xml:space="preserve">derveld, Anna Kadrie, </w:t>
            </w:r>
            <w:r w:rsidR="007B45B4">
              <w:rPr>
                <w:rFonts w:asciiTheme="minorHAnsi" w:eastAsia="Times New Roman" w:hAnsiTheme="minorHAnsi" w:cstheme="minorHAnsi"/>
                <w:color w:val="4F81BD" w:themeColor="accent1"/>
              </w:rPr>
              <w:t xml:space="preserve">and </w:t>
            </w:r>
            <w:r w:rsidR="000242EE">
              <w:rPr>
                <w:rFonts w:asciiTheme="minorHAnsi" w:eastAsia="Times New Roman" w:hAnsiTheme="minorHAnsi" w:cstheme="minorHAnsi"/>
                <w:color w:val="4F81BD" w:themeColor="accent1"/>
              </w:rPr>
              <w:t>Vince Williams (new to transmission line projects)</w:t>
            </w:r>
            <w:r w:rsidR="007B45B4">
              <w:rPr>
                <w:rFonts w:asciiTheme="minorHAnsi" w:eastAsia="Times New Roman" w:hAnsiTheme="minorHAnsi" w:cstheme="minorHAnsi"/>
                <w:color w:val="4F81BD" w:themeColor="accent1"/>
              </w:rPr>
              <w:t xml:space="preserve">. </w:t>
            </w:r>
          </w:p>
          <w:p w14:paraId="719AC3D4" w14:textId="735894B8" w:rsidR="00E64DF0" w:rsidRPr="00590B39" w:rsidRDefault="00E64DF0" w:rsidP="00CE5B74">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Clearly communicates deadlines and follows up</w:t>
            </w:r>
          </w:p>
          <w:p w14:paraId="215158BC" w14:textId="77777777" w:rsidR="00CE5B74" w:rsidRPr="003F0D6E" w:rsidRDefault="00CE5B74" w:rsidP="00CE5B74">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7E52BE3F" w14:textId="3AB67BF7" w:rsidR="006B1A70" w:rsidRPr="00ED74CA" w:rsidRDefault="00497E74" w:rsidP="008B5BF9">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Learning GIS</w:t>
            </w:r>
            <w:r w:rsidR="006B1A70">
              <w:rPr>
                <w:rFonts w:asciiTheme="minorHAnsi" w:eastAsia="Times New Roman" w:hAnsiTheme="minorHAnsi" w:cstheme="minorHAnsi"/>
                <w:color w:val="4F81BD" w:themeColor="accent1"/>
              </w:rPr>
              <w:t xml:space="preserve"> would be beneficial for transmission line projects</w:t>
            </w:r>
            <w:r w:rsidR="005864CE">
              <w:rPr>
                <w:rFonts w:asciiTheme="minorHAnsi" w:eastAsia="Times New Roman" w:hAnsiTheme="minorHAnsi" w:cstheme="minorHAnsi"/>
                <w:color w:val="4F81BD" w:themeColor="accent1"/>
              </w:rPr>
              <w:t xml:space="preserve"> to be able to </w:t>
            </w:r>
            <w:r w:rsidR="00F221F8">
              <w:rPr>
                <w:rFonts w:asciiTheme="minorHAnsi" w:eastAsia="Times New Roman" w:hAnsiTheme="minorHAnsi" w:cstheme="minorHAnsi"/>
                <w:color w:val="4F81BD" w:themeColor="accent1"/>
              </w:rPr>
              <w:t>open</w:t>
            </w:r>
            <w:r w:rsidR="005864CE">
              <w:rPr>
                <w:rFonts w:asciiTheme="minorHAnsi" w:eastAsia="Times New Roman" w:hAnsiTheme="minorHAnsi" w:cstheme="minorHAnsi"/>
                <w:color w:val="4F81BD" w:themeColor="accent1"/>
              </w:rPr>
              <w:t xml:space="preserve"> a map and rely on other people to ask questions</w:t>
            </w:r>
          </w:p>
        </w:tc>
      </w:tr>
      <w:tr w:rsidR="00526D0F" w:rsidRPr="003F0D6E" w14:paraId="1F0E121D" w14:textId="77777777" w:rsidTr="00D05D3F">
        <w:tc>
          <w:tcPr>
            <w:tcW w:w="2245" w:type="dxa"/>
            <w:gridSpan w:val="2"/>
            <w:shd w:val="clear" w:color="auto" w:fill="D6E3BC" w:themeFill="accent3" w:themeFillTint="66"/>
          </w:tcPr>
          <w:p w14:paraId="75D18315" w14:textId="657AA410" w:rsidR="00526D0F" w:rsidRPr="003F0D6E" w:rsidRDefault="0048742F" w:rsidP="00526D0F">
            <w:pPr>
              <w:pStyle w:val="attendees"/>
              <w:spacing w:after="0"/>
              <w:contextualSpacing w:val="0"/>
              <w:rPr>
                <w:rFonts w:asciiTheme="minorHAnsi" w:eastAsia="Times New Roman" w:hAnsiTheme="minorHAnsi" w:cstheme="minorHAnsi"/>
                <w:color w:val="4F81BD" w:themeColor="accent1"/>
                <w:u w:val="single"/>
              </w:rPr>
            </w:pPr>
            <w:r>
              <w:rPr>
                <w:rFonts w:asciiTheme="minorHAnsi" w:hAnsiTheme="minorHAnsi"/>
                <w:b/>
              </w:rPr>
              <w:lastRenderedPageBreak/>
              <w:t>Anna Kadrie</w:t>
            </w:r>
          </w:p>
        </w:tc>
        <w:tc>
          <w:tcPr>
            <w:tcW w:w="4950" w:type="dxa"/>
            <w:shd w:val="clear" w:color="auto" w:fill="D6E3BC" w:themeFill="accent3" w:themeFillTint="66"/>
          </w:tcPr>
          <w:p w14:paraId="019EBEEF" w14:textId="3F8F0591" w:rsidR="00526D0F" w:rsidRPr="003F0D6E" w:rsidRDefault="00D272BC" w:rsidP="00526D0F">
            <w:pPr>
              <w:pStyle w:val="attendees"/>
              <w:keepNext/>
              <w:rPr>
                <w:rFonts w:asciiTheme="minorHAnsi" w:eastAsia="Times New Roman" w:hAnsiTheme="minorHAnsi" w:cstheme="minorHAnsi"/>
                <w:color w:val="4F81BD" w:themeColor="accent1"/>
                <w:u w:val="single"/>
              </w:rPr>
            </w:pPr>
            <w:r>
              <w:rPr>
                <w:rFonts w:asciiTheme="minorHAnsi" w:hAnsiTheme="minorHAnsi"/>
                <w:bCs/>
              </w:rPr>
              <w:t>Anna performs task work for a number of clients with Sarah as project manager</w:t>
            </w:r>
          </w:p>
        </w:tc>
        <w:tc>
          <w:tcPr>
            <w:tcW w:w="2250" w:type="dxa"/>
            <w:gridSpan w:val="4"/>
            <w:shd w:val="clear" w:color="auto" w:fill="D6E3BC" w:themeFill="accent3" w:themeFillTint="66"/>
          </w:tcPr>
          <w:p w14:paraId="4E11E1BE" w14:textId="05BE7EF0" w:rsidR="00526D0F" w:rsidRPr="003F0D6E" w:rsidRDefault="00526D0F" w:rsidP="00526D0F">
            <w:pPr>
              <w:pStyle w:val="attendees"/>
              <w:spacing w:after="0"/>
              <w:contextualSpacing w:val="0"/>
              <w:rPr>
                <w:rFonts w:asciiTheme="minorHAnsi" w:eastAsia="Times New Roman" w:hAnsiTheme="minorHAnsi" w:cstheme="minorHAnsi"/>
                <w:color w:val="4F81BD" w:themeColor="accent1"/>
                <w:u w:val="single"/>
              </w:rPr>
            </w:pPr>
            <w:r w:rsidRPr="00F42E5C">
              <w:rPr>
                <w:rFonts w:asciiTheme="minorHAnsi" w:hAnsiTheme="minorHAnsi"/>
                <w:bCs/>
              </w:rPr>
              <w:t>Rachael Shetka</w:t>
            </w:r>
            <w:r w:rsidRPr="00CE5B74">
              <w:rPr>
                <w:rFonts w:asciiTheme="minorHAnsi" w:hAnsiTheme="minorHAnsi"/>
                <w:bCs/>
              </w:rPr>
              <w:t xml:space="preserve"> </w:t>
            </w:r>
            <w:r>
              <w:rPr>
                <w:rFonts w:asciiTheme="minorHAnsi" w:hAnsiTheme="minorHAnsi"/>
                <w:bCs/>
              </w:rPr>
              <w:t>(8/</w:t>
            </w:r>
            <w:r w:rsidR="000A4A89">
              <w:rPr>
                <w:rFonts w:asciiTheme="minorHAnsi" w:hAnsiTheme="minorHAnsi"/>
                <w:bCs/>
              </w:rPr>
              <w:t>6</w:t>
            </w:r>
            <w:r>
              <w:rPr>
                <w:rFonts w:asciiTheme="minorHAnsi" w:hAnsiTheme="minorHAnsi"/>
                <w:bCs/>
              </w:rPr>
              <w:t>/2024)</w:t>
            </w:r>
          </w:p>
        </w:tc>
      </w:tr>
      <w:tr w:rsidR="00295A5D" w:rsidRPr="003F0D6E" w14:paraId="19F4A5E1" w14:textId="77777777" w:rsidTr="00C033B0">
        <w:tc>
          <w:tcPr>
            <w:tcW w:w="9445" w:type="dxa"/>
            <w:gridSpan w:val="7"/>
          </w:tcPr>
          <w:p w14:paraId="77F74874" w14:textId="77777777" w:rsidR="00295A5D" w:rsidRPr="003F0D6E" w:rsidRDefault="00295A5D" w:rsidP="00C033B0">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64A38A9A" w14:textId="77777777" w:rsidR="00295A5D" w:rsidRDefault="00295A5D" w:rsidP="00C033B0">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Worked closely </w:t>
            </w:r>
            <w:proofErr w:type="gramStart"/>
            <w:r>
              <w:rPr>
                <w:rFonts w:asciiTheme="minorHAnsi" w:eastAsia="Times New Roman" w:hAnsiTheme="minorHAnsi" w:cstheme="minorHAnsi"/>
                <w:color w:val="4F81BD" w:themeColor="accent1"/>
              </w:rPr>
              <w:t>on site</w:t>
            </w:r>
            <w:proofErr w:type="gramEnd"/>
            <w:r>
              <w:rPr>
                <w:rFonts w:asciiTheme="minorHAnsi" w:eastAsia="Times New Roman" w:hAnsiTheme="minorHAnsi" w:cstheme="minorHAnsi"/>
                <w:color w:val="4F81BD" w:themeColor="accent1"/>
              </w:rPr>
              <w:t xml:space="preserve"> permit applications for solar and wind projects, most recently the Minnesota Energy Connection EIS. </w:t>
            </w:r>
          </w:p>
          <w:p w14:paraId="7109334C" w14:textId="77777777" w:rsidR="00295A5D" w:rsidRDefault="00295A5D" w:rsidP="00C033B0">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Really enjoys working with Sarah, great and organizing and layout expectations for what needs to be done.</w:t>
            </w:r>
          </w:p>
          <w:p w14:paraId="0901E665" w14:textId="77777777" w:rsidR="00295A5D" w:rsidRPr="003F0D6E" w:rsidRDefault="00295A5D" w:rsidP="00C033B0">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28F066DE" w14:textId="77777777" w:rsidR="00295A5D" w:rsidRDefault="00295A5D" w:rsidP="00C033B0">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Knows what the key points of a project are and how to get things done</w:t>
            </w:r>
          </w:p>
          <w:p w14:paraId="29A712A4" w14:textId="77777777" w:rsidR="00295A5D" w:rsidRDefault="00295A5D" w:rsidP="00C033B0">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Appreciates her leadership style by getting into the weeds of a project so she knows what’s going on with everyone that she is delegating work to</w:t>
            </w:r>
          </w:p>
          <w:p w14:paraId="0982D5B4" w14:textId="77777777" w:rsidR="00295A5D" w:rsidRDefault="00295A5D" w:rsidP="00C033B0">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Easy to approach her if Anna is struggling with something to get guidance, doesn’t make you feel like you are failing, willing to problem solve with</w:t>
            </w:r>
          </w:p>
          <w:p w14:paraId="7B4D0FBC" w14:textId="77777777" w:rsidR="00295A5D" w:rsidRDefault="00295A5D" w:rsidP="00C033B0">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Sets up task for people really well and has good communication style, she makes it easy to succeed because she is really supporting you to get to the finish line</w:t>
            </w:r>
          </w:p>
          <w:p w14:paraId="5661AC16" w14:textId="77777777" w:rsidR="00295A5D" w:rsidRPr="003F0D6E" w:rsidRDefault="00295A5D" w:rsidP="00C033B0">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7C13AD84" w14:textId="77777777" w:rsidR="00295A5D" w:rsidRPr="003F0D6E" w:rsidRDefault="00295A5D" w:rsidP="00C033B0">
            <w:pPr>
              <w:pStyle w:val="attendees"/>
              <w:numPr>
                <w:ilvl w:val="0"/>
                <w:numId w:val="21"/>
              </w:numPr>
              <w:spacing w:after="0"/>
              <w:contextualSpacing w:val="0"/>
              <w:rPr>
                <w:rFonts w:asciiTheme="minorHAnsi" w:eastAsia="Times New Roman" w:hAnsiTheme="minorHAnsi" w:cstheme="minorHAnsi"/>
                <w:color w:val="4F81BD" w:themeColor="accent1"/>
                <w:u w:val="single"/>
              </w:rPr>
            </w:pPr>
            <w:r>
              <w:rPr>
                <w:rFonts w:asciiTheme="minorHAnsi" w:eastAsia="Times New Roman" w:hAnsiTheme="minorHAnsi" w:cstheme="minorHAnsi"/>
                <w:color w:val="4F81BD" w:themeColor="accent1"/>
              </w:rPr>
              <w:t>Because she is too detail oriented, sometimes she can get too far into the weeds and has to pull herself back to find the answer</w:t>
            </w:r>
          </w:p>
        </w:tc>
      </w:tr>
      <w:tr w:rsidR="007F440A" w:rsidRPr="003F0D6E" w14:paraId="022A3A13" w14:textId="77777777" w:rsidTr="009F2EAE">
        <w:tc>
          <w:tcPr>
            <w:tcW w:w="2245" w:type="dxa"/>
            <w:gridSpan w:val="2"/>
            <w:shd w:val="clear" w:color="auto" w:fill="D6E3BC" w:themeFill="accent3" w:themeFillTint="66"/>
          </w:tcPr>
          <w:p w14:paraId="47EFB8D4" w14:textId="2896EBBF" w:rsidR="007F440A" w:rsidRPr="003F0D6E" w:rsidRDefault="007F440A" w:rsidP="007F440A">
            <w:pPr>
              <w:pStyle w:val="attendees"/>
              <w:spacing w:after="0"/>
              <w:contextualSpacing w:val="0"/>
              <w:rPr>
                <w:rFonts w:asciiTheme="minorHAnsi" w:eastAsia="Times New Roman" w:hAnsiTheme="minorHAnsi" w:cstheme="minorHAnsi"/>
                <w:color w:val="4F81BD" w:themeColor="accent1"/>
                <w:u w:val="single"/>
              </w:rPr>
            </w:pPr>
            <w:r>
              <w:rPr>
                <w:rFonts w:asciiTheme="minorHAnsi" w:hAnsiTheme="minorHAnsi"/>
                <w:bCs/>
              </w:rPr>
              <w:t>Lisa Ungar</w:t>
            </w:r>
          </w:p>
        </w:tc>
        <w:tc>
          <w:tcPr>
            <w:tcW w:w="4950" w:type="dxa"/>
            <w:shd w:val="clear" w:color="auto" w:fill="D6E3BC" w:themeFill="accent3" w:themeFillTint="66"/>
          </w:tcPr>
          <w:p w14:paraId="52926E76" w14:textId="3EE0A8D7" w:rsidR="007F440A" w:rsidRPr="003F0D6E" w:rsidRDefault="007F440A" w:rsidP="007F440A">
            <w:pPr>
              <w:pStyle w:val="attendees"/>
              <w:keepNext/>
              <w:rPr>
                <w:rFonts w:asciiTheme="minorHAnsi" w:eastAsia="Times New Roman" w:hAnsiTheme="minorHAnsi" w:cstheme="minorHAnsi"/>
                <w:color w:val="4F81BD" w:themeColor="accent1"/>
                <w:u w:val="single"/>
              </w:rPr>
            </w:pPr>
            <w:r>
              <w:rPr>
                <w:rFonts w:asciiTheme="minorHAnsi" w:hAnsiTheme="minorHAnsi"/>
                <w:bCs/>
              </w:rPr>
              <w:t>Lisa has worked with Sarah on a few projects and overhead activities</w:t>
            </w:r>
          </w:p>
        </w:tc>
        <w:tc>
          <w:tcPr>
            <w:tcW w:w="2250" w:type="dxa"/>
            <w:gridSpan w:val="4"/>
            <w:shd w:val="clear" w:color="auto" w:fill="D6E3BC" w:themeFill="accent3" w:themeFillTint="66"/>
          </w:tcPr>
          <w:p w14:paraId="56A48FB7" w14:textId="3BC49EA2" w:rsidR="007F440A" w:rsidRPr="003F0D6E" w:rsidRDefault="007F440A" w:rsidP="007F440A">
            <w:pPr>
              <w:pStyle w:val="attendees"/>
              <w:spacing w:after="0"/>
              <w:contextualSpacing w:val="0"/>
              <w:rPr>
                <w:rFonts w:asciiTheme="minorHAnsi" w:eastAsia="Times New Roman" w:hAnsiTheme="minorHAnsi" w:cstheme="minorHAnsi"/>
                <w:color w:val="4F81BD" w:themeColor="accent1"/>
                <w:u w:val="single"/>
              </w:rPr>
            </w:pPr>
            <w:r>
              <w:rPr>
                <w:rFonts w:asciiTheme="minorHAnsi" w:hAnsiTheme="minorHAnsi"/>
                <w:bCs/>
              </w:rPr>
              <w:t>Paul Taylor (8/26/2024)</w:t>
            </w:r>
          </w:p>
        </w:tc>
      </w:tr>
      <w:tr w:rsidR="00E567EF" w:rsidRPr="002431A7" w14:paraId="06B633FD" w14:textId="77777777" w:rsidTr="008F4700">
        <w:tc>
          <w:tcPr>
            <w:tcW w:w="9445" w:type="dxa"/>
            <w:gridSpan w:val="7"/>
          </w:tcPr>
          <w:p w14:paraId="1A9045FA" w14:textId="77777777" w:rsidR="00E567EF" w:rsidRPr="003F0D6E" w:rsidRDefault="00E567EF" w:rsidP="008F4700">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General Comments</w:t>
            </w:r>
          </w:p>
          <w:p w14:paraId="2BD95825" w14:textId="77777777" w:rsidR="00E567EF"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sidRPr="00045F42">
              <w:rPr>
                <w:rFonts w:asciiTheme="minorHAnsi" w:eastAsia="Times New Roman" w:hAnsiTheme="minorHAnsi" w:cstheme="minorHAnsi"/>
                <w:color w:val="4F81BD" w:themeColor="accent1"/>
              </w:rPr>
              <w:t>Lisa worked as a SME for document formatting/editing</w:t>
            </w:r>
            <w:r>
              <w:rPr>
                <w:rFonts w:asciiTheme="minorHAnsi" w:eastAsia="Times New Roman" w:hAnsiTheme="minorHAnsi" w:cstheme="minorHAnsi"/>
                <w:color w:val="4F81BD" w:themeColor="accent1"/>
              </w:rPr>
              <w:t>, project planning,</w:t>
            </w:r>
            <w:r w:rsidRPr="00045F42">
              <w:rPr>
                <w:rFonts w:asciiTheme="minorHAnsi" w:eastAsia="Times New Roman" w:hAnsiTheme="minorHAnsi" w:cstheme="minorHAnsi"/>
                <w:color w:val="4F81BD" w:themeColor="accent1"/>
              </w:rPr>
              <w:t xml:space="preserve"> and reporting (for invoices) with Sarah on environmental review and solar projects, as well as assisting with the Ecosphere acquisition and the EM Planning process. </w:t>
            </w:r>
          </w:p>
          <w:p w14:paraId="4C17527E" w14:textId="77777777" w:rsidR="00E567EF" w:rsidRPr="00045F42"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and Lisa co-sponsored Jennifer Delgado earlier this year.</w:t>
            </w:r>
          </w:p>
          <w:p w14:paraId="35C47774" w14:textId="77777777" w:rsidR="00E567EF" w:rsidRPr="001A3E55"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Lisa is not aware of any potential fatal flaws or derailers to Sarah’s candidacy. </w:t>
            </w:r>
          </w:p>
          <w:p w14:paraId="4D276226" w14:textId="77777777" w:rsidR="00E567EF" w:rsidRPr="003F0D6E" w:rsidRDefault="00E567EF" w:rsidP="008F4700">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Strengths</w:t>
            </w:r>
          </w:p>
          <w:p w14:paraId="7AED30CE" w14:textId="77777777" w:rsidR="00E567EF"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Lisa enjoys working with Sarah and thinks she will make a great PIC.</w:t>
            </w:r>
          </w:p>
          <w:p w14:paraId="78764957" w14:textId="77777777" w:rsidR="00E567EF"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is a strong PM, good at building teams, and doesn’t shy away from working with staff that others may consider painful to work with.</w:t>
            </w:r>
          </w:p>
          <w:p w14:paraId="6CE88E35" w14:textId="77777777" w:rsidR="00E567EF"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She is good at setting out how to get from Point A to Point B. </w:t>
            </w:r>
          </w:p>
          <w:p w14:paraId="30A46DFB" w14:textId="77777777" w:rsidR="00E567EF"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is mindful of scope, schedule and budget.</w:t>
            </w:r>
          </w:p>
          <w:p w14:paraId="2F1C1139" w14:textId="77777777" w:rsidR="00E567EF"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is a direct communicator but not cutting.</w:t>
            </w:r>
          </w:p>
          <w:p w14:paraId="62CD85C8" w14:textId="77777777" w:rsidR="00E567EF"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She is collaborative and does not micromanage.</w:t>
            </w:r>
          </w:p>
          <w:p w14:paraId="01922DD7" w14:textId="77777777" w:rsidR="00E567EF"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lastRenderedPageBreak/>
              <w:t xml:space="preserve">She encourages Lisa to be an informal task manager and reinforces delegation, which is sometimes beyond Lisa’s comfort zone. </w:t>
            </w:r>
          </w:p>
          <w:p w14:paraId="5FF53EF6" w14:textId="77777777" w:rsidR="00E567EF"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asks questions that make Lisa feel valued. She is respectful of Lisa’s expertise and is open to Lisa’s suggestions.</w:t>
            </w:r>
          </w:p>
          <w:p w14:paraId="5E7D4380" w14:textId="77777777" w:rsidR="00E567EF"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Lisa works with over 20 PMs and PICs and Sarah stands out because of many of the traits listed above.</w:t>
            </w:r>
          </w:p>
          <w:p w14:paraId="06936C88" w14:textId="77777777" w:rsidR="00E567EF" w:rsidRPr="003F0D6E" w:rsidRDefault="00E567EF" w:rsidP="008F4700">
            <w:pPr>
              <w:pStyle w:val="attendees"/>
              <w:spacing w:after="0"/>
              <w:contextualSpacing w:val="0"/>
              <w:rPr>
                <w:rFonts w:asciiTheme="minorHAnsi" w:eastAsia="Times New Roman" w:hAnsiTheme="minorHAnsi" w:cstheme="minorHAnsi"/>
                <w:color w:val="4F81BD" w:themeColor="accent1"/>
                <w:u w:val="single"/>
              </w:rPr>
            </w:pPr>
            <w:r w:rsidRPr="003F0D6E">
              <w:rPr>
                <w:rFonts w:asciiTheme="minorHAnsi" w:eastAsia="Times New Roman" w:hAnsiTheme="minorHAnsi" w:cstheme="minorHAnsi"/>
                <w:color w:val="4F81BD" w:themeColor="accent1"/>
                <w:u w:val="single"/>
              </w:rPr>
              <w:t xml:space="preserve">Development </w:t>
            </w:r>
            <w:r>
              <w:rPr>
                <w:rFonts w:asciiTheme="minorHAnsi" w:eastAsia="Times New Roman" w:hAnsiTheme="minorHAnsi" w:cstheme="minorHAnsi"/>
                <w:color w:val="4F81BD" w:themeColor="accent1"/>
                <w:u w:val="single"/>
              </w:rPr>
              <w:t>Needs</w:t>
            </w:r>
          </w:p>
          <w:p w14:paraId="60B74784" w14:textId="77777777" w:rsidR="00E567EF"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sometimes verbalizes that she can’t wait for a project to be done and put to bed, which can make Lisa’s QA of the final product inadequate (which is contrary to Lisa’s nature!). However, Lisa isn’t aware that this affects the Barr team or the client</w:t>
            </w:r>
          </w:p>
          <w:p w14:paraId="723F6FF0" w14:textId="77777777" w:rsidR="00E567EF" w:rsidRPr="002431A7" w:rsidRDefault="00E567EF" w:rsidP="00E567EF">
            <w:pPr>
              <w:pStyle w:val="attendees"/>
              <w:numPr>
                <w:ilvl w:val="0"/>
                <w:numId w:val="21"/>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Sarah has become more aware of her shortcomings. Her attempts to address them seem genuine, not transactional or temporary because of being in the pipeline.</w:t>
            </w:r>
          </w:p>
        </w:tc>
      </w:tr>
      <w:tr w:rsidR="001C70F7" w:rsidRPr="002431A7" w14:paraId="2BA1B092" w14:textId="77777777" w:rsidTr="005B7DDE">
        <w:tc>
          <w:tcPr>
            <w:tcW w:w="2245" w:type="dxa"/>
            <w:gridSpan w:val="2"/>
            <w:shd w:val="clear" w:color="auto" w:fill="D6E3BC" w:themeFill="accent3" w:themeFillTint="66"/>
          </w:tcPr>
          <w:p w14:paraId="3BF2B4E7" w14:textId="2B550F80" w:rsidR="001C70F7" w:rsidRPr="003F0D6E" w:rsidRDefault="005B7DDE" w:rsidP="001C70F7">
            <w:pPr>
              <w:pStyle w:val="attendees"/>
              <w:spacing w:after="0"/>
              <w:contextualSpacing w:val="0"/>
              <w:rPr>
                <w:rFonts w:asciiTheme="minorHAnsi" w:eastAsia="Times New Roman" w:hAnsiTheme="minorHAnsi" w:cstheme="minorHAnsi"/>
                <w:color w:val="4F81BD" w:themeColor="accent1"/>
                <w:u w:val="single"/>
              </w:rPr>
            </w:pPr>
            <w:r>
              <w:rPr>
                <w:rFonts w:asciiTheme="minorHAnsi" w:hAnsiTheme="minorHAnsi"/>
                <w:bCs/>
              </w:rPr>
              <w:lastRenderedPageBreak/>
              <w:t>Orry Hatcher</w:t>
            </w:r>
          </w:p>
        </w:tc>
        <w:tc>
          <w:tcPr>
            <w:tcW w:w="5220" w:type="dxa"/>
            <w:gridSpan w:val="4"/>
            <w:shd w:val="clear" w:color="auto" w:fill="D6E3BC" w:themeFill="accent3" w:themeFillTint="66"/>
          </w:tcPr>
          <w:p w14:paraId="6912D5C3" w14:textId="72359860" w:rsidR="001C70F7" w:rsidRPr="003F0D6E" w:rsidRDefault="005B7DDE" w:rsidP="001C70F7">
            <w:pPr>
              <w:pStyle w:val="attendees"/>
              <w:spacing w:after="0"/>
              <w:contextualSpacing w:val="0"/>
              <w:rPr>
                <w:rFonts w:asciiTheme="minorHAnsi" w:eastAsia="Times New Roman" w:hAnsiTheme="minorHAnsi" w:cstheme="minorHAnsi"/>
                <w:color w:val="4F81BD" w:themeColor="accent1"/>
                <w:u w:val="single"/>
              </w:rPr>
            </w:pPr>
            <w:r>
              <w:rPr>
                <w:rFonts w:asciiTheme="minorHAnsi" w:hAnsiTheme="minorHAnsi"/>
                <w:bCs/>
              </w:rPr>
              <w:t>Orry is working with Sarah on projects she manages</w:t>
            </w:r>
          </w:p>
        </w:tc>
        <w:tc>
          <w:tcPr>
            <w:tcW w:w="1980" w:type="dxa"/>
            <w:shd w:val="clear" w:color="auto" w:fill="D6E3BC" w:themeFill="accent3" w:themeFillTint="66"/>
          </w:tcPr>
          <w:p w14:paraId="5E7E3AC6" w14:textId="7CA80F67" w:rsidR="001C70F7" w:rsidRPr="003F0D6E" w:rsidRDefault="005B7DDE" w:rsidP="001C70F7">
            <w:pPr>
              <w:pStyle w:val="attendees"/>
              <w:spacing w:after="0"/>
              <w:contextualSpacing w:val="0"/>
              <w:rPr>
                <w:rFonts w:asciiTheme="minorHAnsi" w:eastAsia="Times New Roman" w:hAnsiTheme="minorHAnsi" w:cstheme="minorHAnsi"/>
                <w:color w:val="4F81BD" w:themeColor="accent1"/>
                <w:u w:val="single"/>
              </w:rPr>
            </w:pPr>
            <w:r>
              <w:rPr>
                <w:rFonts w:asciiTheme="minorHAnsi" w:hAnsiTheme="minorHAnsi"/>
                <w:bCs/>
              </w:rPr>
              <w:t xml:space="preserve">Allison Pearson </w:t>
            </w:r>
            <w:r w:rsidR="001C70F7">
              <w:rPr>
                <w:rFonts w:asciiTheme="minorHAnsi" w:hAnsiTheme="minorHAnsi"/>
                <w:bCs/>
              </w:rPr>
              <w:t>(</w:t>
            </w:r>
            <w:r>
              <w:rPr>
                <w:rFonts w:asciiTheme="minorHAnsi" w:hAnsiTheme="minorHAnsi"/>
                <w:bCs/>
              </w:rPr>
              <w:t>9/30/2025</w:t>
            </w:r>
            <w:r w:rsidR="001C70F7">
              <w:rPr>
                <w:rFonts w:asciiTheme="minorHAnsi" w:hAnsiTheme="minorHAnsi"/>
                <w:bCs/>
              </w:rPr>
              <w:t>)</w:t>
            </w:r>
          </w:p>
        </w:tc>
      </w:tr>
      <w:tr w:rsidR="00A81AC9" w:rsidRPr="002431A7" w14:paraId="0EC7115D" w14:textId="77777777" w:rsidTr="008F4700">
        <w:tc>
          <w:tcPr>
            <w:tcW w:w="9445" w:type="dxa"/>
            <w:gridSpan w:val="7"/>
          </w:tcPr>
          <w:p w14:paraId="56EFBC46" w14:textId="4126F75E" w:rsidR="0053379F" w:rsidRPr="0053379F" w:rsidRDefault="0053379F" w:rsidP="0053379F">
            <w:pPr>
              <w:pStyle w:val="attendees"/>
              <w:spacing w:after="0"/>
              <w:contextualSpacing w:val="0"/>
              <w:rPr>
                <w:rFonts w:asciiTheme="minorHAnsi" w:eastAsia="Times New Roman" w:hAnsiTheme="minorHAnsi" w:cstheme="minorHAnsi"/>
                <w:color w:val="4F81BD" w:themeColor="accent1"/>
                <w:u w:val="single"/>
              </w:rPr>
            </w:pPr>
            <w:r w:rsidRPr="0053379F">
              <w:rPr>
                <w:rFonts w:asciiTheme="minorHAnsi" w:eastAsia="Times New Roman" w:hAnsiTheme="minorHAnsi" w:cstheme="minorHAnsi"/>
                <w:color w:val="4F81BD" w:themeColor="accent1"/>
                <w:u w:val="single"/>
              </w:rPr>
              <w:t>General Comments</w:t>
            </w:r>
          </w:p>
          <w:p w14:paraId="60BFAADE" w14:textId="05382BAA" w:rsidR="00A505E1" w:rsidRPr="004F2BB9" w:rsidRDefault="0011347E" w:rsidP="00FE3CDC">
            <w:pPr>
              <w:pStyle w:val="attendees"/>
              <w:numPr>
                <w:ilvl w:val="0"/>
                <w:numId w:val="33"/>
              </w:numPr>
              <w:spacing w:after="0"/>
              <w:contextualSpacing w:val="0"/>
              <w:rPr>
                <w:rFonts w:asciiTheme="minorHAnsi" w:eastAsia="Times New Roman" w:hAnsiTheme="minorHAnsi" w:cstheme="minorHAnsi"/>
                <w:color w:val="4F81BD" w:themeColor="accent1"/>
              </w:rPr>
            </w:pPr>
            <w:r w:rsidRPr="004F2BB9">
              <w:rPr>
                <w:rFonts w:asciiTheme="minorHAnsi" w:eastAsia="Times New Roman" w:hAnsiTheme="minorHAnsi" w:cstheme="minorHAnsi"/>
                <w:color w:val="4F81BD" w:themeColor="accent1"/>
              </w:rPr>
              <w:t>Sarah is the PM on some of his projects and was also one of his sponsors.</w:t>
            </w:r>
          </w:p>
          <w:p w14:paraId="2095A8D2" w14:textId="438E91D6" w:rsidR="0011347E" w:rsidRPr="004F2BB9" w:rsidRDefault="00023C88" w:rsidP="00FE3CDC">
            <w:pPr>
              <w:pStyle w:val="attendees"/>
              <w:numPr>
                <w:ilvl w:val="0"/>
                <w:numId w:val="33"/>
              </w:numPr>
              <w:spacing w:after="0"/>
              <w:contextualSpacing w:val="0"/>
              <w:rPr>
                <w:rFonts w:asciiTheme="minorHAnsi" w:eastAsia="Times New Roman" w:hAnsiTheme="minorHAnsi" w:cstheme="minorHAnsi"/>
                <w:color w:val="4F81BD" w:themeColor="accent1"/>
              </w:rPr>
            </w:pPr>
            <w:r w:rsidRPr="004F2BB9">
              <w:rPr>
                <w:rFonts w:asciiTheme="minorHAnsi" w:eastAsia="Times New Roman" w:hAnsiTheme="minorHAnsi" w:cstheme="minorHAnsi"/>
                <w:color w:val="4F81BD" w:themeColor="accent1"/>
              </w:rPr>
              <w:t>The</w:t>
            </w:r>
            <w:r w:rsidR="00143C7E" w:rsidRPr="004F2BB9">
              <w:rPr>
                <w:rFonts w:asciiTheme="minorHAnsi" w:eastAsia="Times New Roman" w:hAnsiTheme="minorHAnsi" w:cstheme="minorHAnsi"/>
                <w:color w:val="4F81BD" w:themeColor="accent1"/>
              </w:rPr>
              <w:t>ir project</w:t>
            </w:r>
            <w:r w:rsidR="0053379F">
              <w:rPr>
                <w:rFonts w:asciiTheme="minorHAnsi" w:eastAsia="Times New Roman" w:hAnsiTheme="minorHAnsi" w:cstheme="minorHAnsi"/>
                <w:color w:val="4F81BD" w:themeColor="accent1"/>
              </w:rPr>
              <w:t>s</w:t>
            </w:r>
            <w:r w:rsidR="00143C7E" w:rsidRPr="004F2BB9">
              <w:rPr>
                <w:rFonts w:asciiTheme="minorHAnsi" w:eastAsia="Times New Roman" w:hAnsiTheme="minorHAnsi" w:cstheme="minorHAnsi"/>
                <w:color w:val="4F81BD" w:themeColor="accent1"/>
              </w:rPr>
              <w:t xml:space="preserve"> have involved larger teams working on the </w:t>
            </w:r>
            <w:r w:rsidR="004F2BB9" w:rsidRPr="004F2BB9">
              <w:rPr>
                <w:rFonts w:asciiTheme="minorHAnsi" w:eastAsia="Times New Roman" w:hAnsiTheme="minorHAnsi" w:cstheme="minorHAnsi"/>
                <w:color w:val="4F81BD" w:themeColor="accent1"/>
              </w:rPr>
              <w:t>env review and permitting.</w:t>
            </w:r>
          </w:p>
          <w:p w14:paraId="72653FC6" w14:textId="21ECC623" w:rsidR="001C6195" w:rsidRDefault="001C6195" w:rsidP="00FE3CDC">
            <w:pPr>
              <w:pStyle w:val="attendees"/>
              <w:numPr>
                <w:ilvl w:val="0"/>
                <w:numId w:val="33"/>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She h</w:t>
            </w:r>
            <w:r w:rsidR="004F2BB9" w:rsidRPr="004F2BB9">
              <w:rPr>
                <w:rFonts w:asciiTheme="minorHAnsi" w:eastAsia="Times New Roman" w:hAnsiTheme="minorHAnsi" w:cstheme="minorHAnsi"/>
                <w:color w:val="4F81BD" w:themeColor="accent1"/>
              </w:rPr>
              <w:t>as been tech reviewer for his work.</w:t>
            </w:r>
          </w:p>
          <w:p w14:paraId="22D2D833" w14:textId="77777777" w:rsidR="00FE3CDC" w:rsidRDefault="00FE3CDC" w:rsidP="00FE3CDC">
            <w:pPr>
              <w:pStyle w:val="attendees"/>
              <w:numPr>
                <w:ilvl w:val="0"/>
                <w:numId w:val="33"/>
              </w:numPr>
              <w:spacing w:after="0"/>
              <w:contextualSpacing w:val="0"/>
              <w:rPr>
                <w:rFonts w:asciiTheme="minorHAnsi" w:eastAsia="Times New Roman" w:hAnsiTheme="minorHAnsi" w:cstheme="minorHAnsi"/>
                <w:color w:val="4F81BD" w:themeColor="accent1"/>
              </w:rPr>
            </w:pPr>
            <w:proofErr w:type="gramStart"/>
            <w:r>
              <w:rPr>
                <w:rFonts w:asciiTheme="minorHAnsi" w:eastAsia="Times New Roman" w:hAnsiTheme="minorHAnsi" w:cstheme="minorHAnsi"/>
                <w:color w:val="4F81BD" w:themeColor="accent1"/>
              </w:rPr>
              <w:t>Has</w:t>
            </w:r>
            <w:proofErr w:type="gramEnd"/>
            <w:r>
              <w:rPr>
                <w:rFonts w:asciiTheme="minorHAnsi" w:eastAsia="Times New Roman" w:hAnsiTheme="minorHAnsi" w:cstheme="minorHAnsi"/>
                <w:color w:val="4F81BD" w:themeColor="accent1"/>
              </w:rPr>
              <w:t xml:space="preserve"> helped with a few proposals as well, including competitive. </w:t>
            </w:r>
            <w:proofErr w:type="gramStart"/>
            <w:r>
              <w:rPr>
                <w:rFonts w:asciiTheme="minorHAnsi" w:eastAsia="Times New Roman" w:hAnsiTheme="minorHAnsi" w:cstheme="minorHAnsi"/>
                <w:color w:val="4F81BD" w:themeColor="accent1"/>
              </w:rPr>
              <w:t>Thinks</w:t>
            </w:r>
            <w:proofErr w:type="gramEnd"/>
            <w:r>
              <w:rPr>
                <w:rFonts w:asciiTheme="minorHAnsi" w:eastAsia="Times New Roman" w:hAnsiTheme="minorHAnsi" w:cstheme="minorHAnsi"/>
                <w:color w:val="4F81BD" w:themeColor="accent1"/>
              </w:rPr>
              <w:t xml:space="preserve"> process went well even when they didn’t win the work.</w:t>
            </w:r>
          </w:p>
          <w:p w14:paraId="4638A25C" w14:textId="5EC3E5E7" w:rsidR="001C6195" w:rsidRDefault="001C6195" w:rsidP="00FE3CDC">
            <w:pPr>
              <w:pStyle w:val="attendees"/>
              <w:numPr>
                <w:ilvl w:val="0"/>
                <w:numId w:val="33"/>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She will be his coach.</w:t>
            </w:r>
          </w:p>
          <w:p w14:paraId="14820DBB" w14:textId="77777777" w:rsidR="001C6195" w:rsidRPr="001C6195" w:rsidRDefault="001C6195" w:rsidP="001C6195">
            <w:pPr>
              <w:pStyle w:val="attendees"/>
              <w:spacing w:after="0"/>
              <w:contextualSpacing w:val="0"/>
              <w:rPr>
                <w:rFonts w:asciiTheme="minorHAnsi" w:eastAsia="Times New Roman" w:hAnsiTheme="minorHAnsi" w:cstheme="minorHAnsi"/>
                <w:color w:val="4F81BD" w:themeColor="accent1"/>
                <w:u w:val="single"/>
              </w:rPr>
            </w:pPr>
            <w:r w:rsidRPr="001C6195">
              <w:rPr>
                <w:rFonts w:asciiTheme="minorHAnsi" w:eastAsia="Times New Roman" w:hAnsiTheme="minorHAnsi" w:cstheme="minorHAnsi"/>
                <w:color w:val="4F81BD" w:themeColor="accent1"/>
                <w:u w:val="single"/>
              </w:rPr>
              <w:t>Strengths</w:t>
            </w:r>
          </w:p>
          <w:p w14:paraId="323A4DB6" w14:textId="01FE5150" w:rsidR="004F2BB9" w:rsidRDefault="004F2BB9" w:rsidP="00FE3CDC">
            <w:pPr>
              <w:pStyle w:val="attendees"/>
              <w:numPr>
                <w:ilvl w:val="0"/>
                <w:numId w:val="33"/>
              </w:numPr>
              <w:spacing w:after="0"/>
              <w:contextualSpacing w:val="0"/>
              <w:rPr>
                <w:rFonts w:asciiTheme="minorHAnsi" w:eastAsia="Times New Roman" w:hAnsiTheme="minorHAnsi" w:cstheme="minorHAnsi"/>
                <w:color w:val="4F81BD" w:themeColor="accent1"/>
              </w:rPr>
            </w:pPr>
            <w:r w:rsidRPr="004F2BB9">
              <w:rPr>
                <w:rFonts w:asciiTheme="minorHAnsi" w:eastAsia="Times New Roman" w:hAnsiTheme="minorHAnsi" w:cstheme="minorHAnsi"/>
                <w:color w:val="4F81BD" w:themeColor="accent1"/>
              </w:rPr>
              <w:t>Very detail oriented as PM and clear when delegating PM tasks.</w:t>
            </w:r>
          </w:p>
          <w:p w14:paraId="62020F4B" w14:textId="0FEFD21E" w:rsidR="004F2BB9" w:rsidRDefault="00B72632" w:rsidP="00FE3CDC">
            <w:pPr>
              <w:pStyle w:val="attendees"/>
              <w:numPr>
                <w:ilvl w:val="0"/>
                <w:numId w:val="33"/>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Set</w:t>
            </w:r>
            <w:r w:rsidR="00E842B4">
              <w:rPr>
                <w:rFonts w:asciiTheme="minorHAnsi" w:eastAsia="Times New Roman" w:hAnsiTheme="minorHAnsi" w:cstheme="minorHAnsi"/>
                <w:color w:val="4F81BD" w:themeColor="accent1"/>
              </w:rPr>
              <w:t>s</w:t>
            </w:r>
            <w:r>
              <w:rPr>
                <w:rFonts w:asciiTheme="minorHAnsi" w:eastAsia="Times New Roman" w:hAnsiTheme="minorHAnsi" w:cstheme="minorHAnsi"/>
                <w:color w:val="4F81BD" w:themeColor="accent1"/>
              </w:rPr>
              <w:t xml:space="preserve"> clear expectation</w:t>
            </w:r>
            <w:r w:rsidR="00FD0DEF">
              <w:rPr>
                <w:rFonts w:asciiTheme="minorHAnsi" w:eastAsia="Times New Roman" w:hAnsiTheme="minorHAnsi" w:cstheme="minorHAnsi"/>
                <w:color w:val="4F81BD" w:themeColor="accent1"/>
              </w:rPr>
              <w:t>s</w:t>
            </w:r>
            <w:r>
              <w:rPr>
                <w:rFonts w:asciiTheme="minorHAnsi" w:eastAsia="Times New Roman" w:hAnsiTheme="minorHAnsi" w:cstheme="minorHAnsi"/>
                <w:color w:val="4F81BD" w:themeColor="accent1"/>
              </w:rPr>
              <w:t xml:space="preserve"> on the work.</w:t>
            </w:r>
          </w:p>
          <w:p w14:paraId="0347C772" w14:textId="7D8B0FAE" w:rsidR="003E2F32" w:rsidRDefault="009A24C5" w:rsidP="00FE3CDC">
            <w:pPr>
              <w:pStyle w:val="attendees"/>
              <w:numPr>
                <w:ilvl w:val="0"/>
                <w:numId w:val="33"/>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 xml:space="preserve">Responsive to </w:t>
            </w:r>
            <w:r w:rsidR="00583768">
              <w:rPr>
                <w:rFonts w:asciiTheme="minorHAnsi" w:eastAsia="Times New Roman" w:hAnsiTheme="minorHAnsi" w:cstheme="minorHAnsi"/>
                <w:color w:val="4F81BD" w:themeColor="accent1"/>
              </w:rPr>
              <w:t xml:space="preserve">when Orry says he wants to learn new things like </w:t>
            </w:r>
            <w:r w:rsidR="00187063">
              <w:rPr>
                <w:rFonts w:asciiTheme="minorHAnsi" w:eastAsia="Times New Roman" w:hAnsiTheme="minorHAnsi" w:cstheme="minorHAnsi"/>
                <w:color w:val="4F81BD" w:themeColor="accent1"/>
              </w:rPr>
              <w:t xml:space="preserve">business development and has helped </w:t>
            </w:r>
            <w:r w:rsidR="001C6195">
              <w:rPr>
                <w:rFonts w:asciiTheme="minorHAnsi" w:eastAsia="Times New Roman" w:hAnsiTheme="minorHAnsi" w:cstheme="minorHAnsi"/>
                <w:color w:val="4F81BD" w:themeColor="accent1"/>
              </w:rPr>
              <w:t>to get him involved</w:t>
            </w:r>
            <w:r w:rsidR="00187063">
              <w:rPr>
                <w:rFonts w:asciiTheme="minorHAnsi" w:eastAsia="Times New Roman" w:hAnsiTheme="minorHAnsi" w:cstheme="minorHAnsi"/>
                <w:color w:val="4F81BD" w:themeColor="accent1"/>
              </w:rPr>
              <w:t>.</w:t>
            </w:r>
          </w:p>
          <w:p w14:paraId="5495D086" w14:textId="5CD20ADE" w:rsidR="00C6463B" w:rsidRPr="005A45E8" w:rsidRDefault="00C6463B" w:rsidP="00C6463B">
            <w:pPr>
              <w:pStyle w:val="attendees"/>
              <w:spacing w:after="0"/>
              <w:contextualSpacing w:val="0"/>
              <w:rPr>
                <w:rFonts w:asciiTheme="minorHAnsi" w:eastAsia="Times New Roman" w:hAnsiTheme="minorHAnsi" w:cstheme="minorHAnsi"/>
                <w:color w:val="4F81BD" w:themeColor="accent1"/>
                <w:u w:val="single"/>
              </w:rPr>
            </w:pPr>
            <w:r w:rsidRPr="005A45E8">
              <w:rPr>
                <w:rFonts w:asciiTheme="minorHAnsi" w:eastAsia="Times New Roman" w:hAnsiTheme="minorHAnsi" w:cstheme="minorHAnsi"/>
                <w:color w:val="4F81BD" w:themeColor="accent1"/>
                <w:u w:val="single"/>
              </w:rPr>
              <w:t>Development Needs</w:t>
            </w:r>
          </w:p>
          <w:p w14:paraId="74FFA76E" w14:textId="0637FC7E" w:rsidR="00A505E1" w:rsidRPr="004521D3" w:rsidRDefault="00C83363" w:rsidP="008F4700">
            <w:pPr>
              <w:pStyle w:val="attendees"/>
              <w:numPr>
                <w:ilvl w:val="0"/>
                <w:numId w:val="33"/>
              </w:numPr>
              <w:spacing w:after="0"/>
              <w:contextualSpacing w:val="0"/>
              <w:rPr>
                <w:rFonts w:asciiTheme="minorHAnsi" w:eastAsia="Times New Roman" w:hAnsiTheme="minorHAnsi" w:cstheme="minorHAnsi"/>
                <w:color w:val="4F81BD" w:themeColor="accent1"/>
              </w:rPr>
            </w:pPr>
            <w:r>
              <w:rPr>
                <w:rFonts w:asciiTheme="minorHAnsi" w:eastAsia="Times New Roman" w:hAnsiTheme="minorHAnsi" w:cstheme="minorHAnsi"/>
                <w:color w:val="4F81BD" w:themeColor="accent1"/>
              </w:rPr>
              <w:t>Moves very fast</w:t>
            </w:r>
            <w:r w:rsidR="00EE7EA5">
              <w:rPr>
                <w:rFonts w:asciiTheme="minorHAnsi" w:eastAsia="Times New Roman" w:hAnsiTheme="minorHAnsi" w:cstheme="minorHAnsi"/>
                <w:color w:val="4F81BD" w:themeColor="accent1"/>
              </w:rPr>
              <w:t xml:space="preserve"> –</w:t>
            </w:r>
            <w:r w:rsidR="0045359C">
              <w:rPr>
                <w:rFonts w:asciiTheme="minorHAnsi" w:eastAsia="Times New Roman" w:hAnsiTheme="minorHAnsi" w:cstheme="minorHAnsi"/>
                <w:color w:val="4F81BD" w:themeColor="accent1"/>
              </w:rPr>
              <w:t xml:space="preserve"> thinks he will catch up with time but sometimes would like to understand more on where things are at/what the outcome of things were.</w:t>
            </w:r>
          </w:p>
        </w:tc>
      </w:tr>
    </w:tbl>
    <w:p w14:paraId="417BE2DF" w14:textId="77777777" w:rsidR="00CA296A" w:rsidRPr="00EE1CDE" w:rsidRDefault="00CA296A" w:rsidP="00CA296A">
      <w:pPr>
        <w:pStyle w:val="attendees"/>
        <w:rPr>
          <w:rFonts w:asciiTheme="minorHAnsi" w:hAnsiTheme="minorHAnsi"/>
          <w:b/>
          <w:color w:val="365F91" w:themeColor="accent1" w:themeShade="BF"/>
        </w:rPr>
      </w:pPr>
    </w:p>
    <w:p w14:paraId="4C2F47EC" w14:textId="77777777" w:rsidR="00DE3ABB" w:rsidRPr="00EE1CDE" w:rsidRDefault="00DE3ABB">
      <w:pPr>
        <w:pStyle w:val="attendees"/>
        <w:rPr>
          <w:rFonts w:asciiTheme="minorHAnsi" w:hAnsiTheme="minorHAnsi"/>
          <w:b/>
          <w:color w:val="365F91" w:themeColor="accent1" w:themeShade="BF"/>
        </w:rPr>
      </w:pPr>
    </w:p>
    <w:sectPr w:rsidR="00DE3ABB" w:rsidRPr="00EE1CDE" w:rsidSect="000D50C5">
      <w:footerReference w:type="default" r:id="rId11"/>
      <w:headerReference w:type="first" r:id="rId12"/>
      <w:type w:val="continuous"/>
      <w:pgSz w:w="12240" w:h="15840" w:code="1"/>
      <w:pgMar w:top="1440" w:right="1354" w:bottom="1080" w:left="1440" w:header="36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6505E" w14:textId="77777777" w:rsidR="00F51951" w:rsidRDefault="00F51951" w:rsidP="00D33117">
      <w:r>
        <w:separator/>
      </w:r>
    </w:p>
  </w:endnote>
  <w:endnote w:type="continuationSeparator" w:id="0">
    <w:p w14:paraId="0502A72E" w14:textId="77777777" w:rsidR="00F51951" w:rsidRDefault="00F51951" w:rsidP="00D33117">
      <w:r>
        <w:continuationSeparator/>
      </w:r>
    </w:p>
  </w:endnote>
  <w:endnote w:type="continuationNotice" w:id="1">
    <w:p w14:paraId="5487781D" w14:textId="77777777" w:rsidR="00F51951" w:rsidRDefault="00F519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50719" w14:textId="4F3FA28F" w:rsidR="00C86664" w:rsidRPr="002635FF" w:rsidRDefault="002635FF" w:rsidP="002635FF">
    <w:pPr>
      <w:pStyle w:val="Footer"/>
      <w:tabs>
        <w:tab w:val="clear" w:pos="8640"/>
        <w:tab w:val="right" w:pos="9446"/>
      </w:tabs>
      <w:rPr>
        <w:sz w:val="20"/>
        <w:szCs w:val="20"/>
      </w:rPr>
    </w:pPr>
    <w:r>
      <w:rPr>
        <w:sz w:val="20"/>
        <w:szCs w:val="20"/>
      </w:rPr>
      <w:fldChar w:fldCharType="begin"/>
    </w:r>
    <w:r>
      <w:rPr>
        <w:sz w:val="20"/>
        <w:szCs w:val="20"/>
      </w:rPr>
      <w:instrText xml:space="preserve"> FILENAME   \* MERGEFORMAT </w:instrText>
    </w:r>
    <w:r>
      <w:rPr>
        <w:sz w:val="20"/>
        <w:szCs w:val="20"/>
      </w:rPr>
      <w:fldChar w:fldCharType="separate"/>
    </w:r>
    <w:r w:rsidR="00CF31BA">
      <w:rPr>
        <w:noProof/>
        <w:sz w:val="20"/>
        <w:szCs w:val="20"/>
      </w:rPr>
      <w:t>Feedback Collected.docx</w:t>
    </w:r>
    <w:r>
      <w:rPr>
        <w:sz w:val="20"/>
        <w:szCs w:val="20"/>
      </w:rPr>
      <w:fldChar w:fldCharType="end"/>
    </w:r>
    <w:r>
      <w:rPr>
        <w:noProof/>
        <w:sz w:val="20"/>
        <w:szCs w:val="20"/>
      </w:rPr>
      <w:tab/>
    </w:r>
    <w:r>
      <w:rPr>
        <w:noProof/>
        <w:sz w:val="20"/>
        <w:szCs w:val="20"/>
      </w:rPr>
      <w:tab/>
      <w:t xml:space="preserve">Page </w:t>
    </w:r>
    <w:r>
      <w:rPr>
        <w:noProof/>
        <w:sz w:val="20"/>
        <w:szCs w:val="20"/>
      </w:rPr>
      <w:fldChar w:fldCharType="begin"/>
    </w:r>
    <w:r>
      <w:rPr>
        <w:noProof/>
        <w:sz w:val="20"/>
        <w:szCs w:val="20"/>
      </w:rPr>
      <w:instrText xml:space="preserve"> PAGE  \* Arabic  \* MERGEFORMAT </w:instrText>
    </w:r>
    <w:r>
      <w:rPr>
        <w:noProof/>
        <w:sz w:val="20"/>
        <w:szCs w:val="20"/>
      </w:rPr>
      <w:fldChar w:fldCharType="separate"/>
    </w:r>
    <w:r>
      <w:rPr>
        <w:noProof/>
        <w:sz w:val="20"/>
        <w:szCs w:val="20"/>
      </w:rPr>
      <w:t>1</w:t>
    </w:r>
    <w:r>
      <w:rPr>
        <w:noProof/>
        <w:sz w:val="20"/>
        <w:szCs w:val="20"/>
      </w:rPr>
      <w:fldChar w:fldCharType="end"/>
    </w:r>
    <w:r>
      <w:rPr>
        <w:noProof/>
        <w:sz w:val="20"/>
        <w:szCs w:val="20"/>
      </w:rPr>
      <w:t xml:space="preserve"> of </w:t>
    </w:r>
    <w:r>
      <w:rPr>
        <w:noProof/>
        <w:sz w:val="20"/>
        <w:szCs w:val="20"/>
      </w:rPr>
      <w:fldChar w:fldCharType="begin"/>
    </w:r>
    <w:r>
      <w:rPr>
        <w:noProof/>
        <w:sz w:val="20"/>
        <w:szCs w:val="20"/>
      </w:rPr>
      <w:instrText xml:space="preserve"> NUMPAGES   \* MERGEFORMAT </w:instrText>
    </w:r>
    <w:r>
      <w:rPr>
        <w:noProof/>
        <w:sz w:val="20"/>
        <w:szCs w:val="20"/>
      </w:rPr>
      <w:fldChar w:fldCharType="separate"/>
    </w:r>
    <w:r>
      <w:rPr>
        <w:noProof/>
        <w:sz w:val="20"/>
        <w:szCs w:val="20"/>
      </w:rPr>
      <w:t>2</w:t>
    </w:r>
    <w:r>
      <w:rPr>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260DA" w14:textId="77777777" w:rsidR="00F51951" w:rsidRDefault="00F51951" w:rsidP="00D33117">
      <w:r>
        <w:separator/>
      </w:r>
    </w:p>
  </w:footnote>
  <w:footnote w:type="continuationSeparator" w:id="0">
    <w:p w14:paraId="4A821D6C" w14:textId="77777777" w:rsidR="00F51951" w:rsidRDefault="00F51951" w:rsidP="00D33117">
      <w:r>
        <w:continuationSeparator/>
      </w:r>
    </w:p>
  </w:footnote>
  <w:footnote w:type="continuationNotice" w:id="1">
    <w:p w14:paraId="778948CD" w14:textId="77777777" w:rsidR="00F51951" w:rsidRDefault="00F5195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B0DB8" w14:textId="77777777" w:rsidR="00C86664" w:rsidRDefault="00C86664" w:rsidP="000B2C0A">
    <w:pPr>
      <w:pStyle w:val="Header"/>
      <w:jc w:val="right"/>
    </w:pPr>
    <w:r>
      <w:rPr>
        <w:noProof/>
      </w:rPr>
      <w:drawing>
        <wp:inline distT="0" distB="0" distL="0" distR="0" wp14:anchorId="2FBC7995" wp14:editId="6C91097D">
          <wp:extent cx="3268345" cy="950595"/>
          <wp:effectExtent l="0" t="0" r="8255" b="1905"/>
          <wp:docPr id="1" name="Picture 1" descr="ElecLetterhead_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ecLetterhead_head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68345" cy="9505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5925"/>
    <w:multiLevelType w:val="hybridMultilevel"/>
    <w:tmpl w:val="283CE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B5799"/>
    <w:multiLevelType w:val="hybridMultilevel"/>
    <w:tmpl w:val="666ED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FD7F1A"/>
    <w:multiLevelType w:val="multilevel"/>
    <w:tmpl w:val="98D4A628"/>
    <w:lvl w:ilvl="0">
      <w:start w:val="3"/>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3" w15:restartNumberingAfterBreak="0">
    <w:nsid w:val="090238AA"/>
    <w:multiLevelType w:val="hybridMultilevel"/>
    <w:tmpl w:val="553AFE7E"/>
    <w:lvl w:ilvl="0" w:tplc="7C52B258">
      <w:numFmt w:val="bullet"/>
      <w:lvlText w:val="–"/>
      <w:lvlJc w:val="left"/>
      <w:pPr>
        <w:ind w:left="1440" w:hanging="360"/>
      </w:pPr>
      <w:rPr>
        <w:rFonts w:ascii="Segoe UI" w:eastAsia="Cambria" w:hAnsi="Segoe UI" w:cs="Segoe U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7A3241"/>
    <w:multiLevelType w:val="hybridMultilevel"/>
    <w:tmpl w:val="DA38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EC1980"/>
    <w:multiLevelType w:val="hybridMultilevel"/>
    <w:tmpl w:val="FC8E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6F2841"/>
    <w:multiLevelType w:val="hybridMultilevel"/>
    <w:tmpl w:val="154665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6FA21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80E1942"/>
    <w:multiLevelType w:val="hybridMultilevel"/>
    <w:tmpl w:val="6AA24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025922"/>
    <w:multiLevelType w:val="hybridMultilevel"/>
    <w:tmpl w:val="725226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E955789"/>
    <w:multiLevelType w:val="hybridMultilevel"/>
    <w:tmpl w:val="E00CD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A72008"/>
    <w:multiLevelType w:val="hybridMultilevel"/>
    <w:tmpl w:val="F90244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AA66DD"/>
    <w:multiLevelType w:val="hybridMultilevel"/>
    <w:tmpl w:val="D1DEB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16913"/>
    <w:multiLevelType w:val="hybridMultilevel"/>
    <w:tmpl w:val="9A24D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AE0410"/>
    <w:multiLevelType w:val="hybridMultilevel"/>
    <w:tmpl w:val="ED28C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C948D1"/>
    <w:multiLevelType w:val="hybridMultilevel"/>
    <w:tmpl w:val="5C56EA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350A43"/>
    <w:multiLevelType w:val="hybridMultilevel"/>
    <w:tmpl w:val="A21CA776"/>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93F38E2"/>
    <w:multiLevelType w:val="multilevel"/>
    <w:tmpl w:val="F5708CE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12C4B95"/>
    <w:multiLevelType w:val="hybridMultilevel"/>
    <w:tmpl w:val="8BD4ABE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37C74A1"/>
    <w:multiLevelType w:val="hybridMultilevel"/>
    <w:tmpl w:val="60366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8F4ECD"/>
    <w:multiLevelType w:val="hybridMultilevel"/>
    <w:tmpl w:val="AE0C9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7B0C88"/>
    <w:multiLevelType w:val="hybridMultilevel"/>
    <w:tmpl w:val="67E8ABD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C7A7C20"/>
    <w:multiLevelType w:val="hybridMultilevel"/>
    <w:tmpl w:val="D9E22E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EB74C1"/>
    <w:multiLevelType w:val="hybridMultilevel"/>
    <w:tmpl w:val="D7B274B4"/>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962171A"/>
    <w:multiLevelType w:val="hybridMultilevel"/>
    <w:tmpl w:val="C78244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B364A2C"/>
    <w:multiLevelType w:val="hybridMultilevel"/>
    <w:tmpl w:val="B2A2A74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E8E1DDD"/>
    <w:multiLevelType w:val="hybridMultilevel"/>
    <w:tmpl w:val="D2967DC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F740F6E"/>
    <w:multiLevelType w:val="hybridMultilevel"/>
    <w:tmpl w:val="1FD817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09F4AB4"/>
    <w:multiLevelType w:val="multilevel"/>
    <w:tmpl w:val="53E4C26C"/>
    <w:lvl w:ilvl="0">
      <w:start w:val="1"/>
      <w:numFmt w:val="decimal"/>
      <w:lvlText w:val="%1"/>
      <w:lvlJc w:val="left"/>
      <w:pPr>
        <w:ind w:left="720" w:hanging="7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9" w15:restartNumberingAfterBreak="0">
    <w:nsid w:val="71F22F6D"/>
    <w:multiLevelType w:val="hybridMultilevel"/>
    <w:tmpl w:val="F038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2487BE7"/>
    <w:multiLevelType w:val="hybridMultilevel"/>
    <w:tmpl w:val="B8F89E46"/>
    <w:lvl w:ilvl="0" w:tplc="62C48E16">
      <w:start w:val="1"/>
      <w:numFmt w:val="decimal"/>
      <w:lvlText w:val="%1."/>
      <w:lvlJc w:val="left"/>
      <w:pPr>
        <w:ind w:left="720" w:hanging="360"/>
      </w:pPr>
      <w:rPr>
        <w:rFonts w:hint="default"/>
        <w:b/>
        <w:color w:val="365F91" w:themeColor="accent1" w:themeShade="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C94E00"/>
    <w:multiLevelType w:val="hybridMultilevel"/>
    <w:tmpl w:val="26BC41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A931B03"/>
    <w:multiLevelType w:val="hybridMultilevel"/>
    <w:tmpl w:val="DC5A0B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9128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C9B1DFB"/>
    <w:multiLevelType w:val="hybridMultilevel"/>
    <w:tmpl w:val="B1D82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2746276">
    <w:abstractNumId w:val="4"/>
  </w:num>
  <w:num w:numId="2" w16cid:durableId="2059820909">
    <w:abstractNumId w:val="19"/>
  </w:num>
  <w:num w:numId="3" w16cid:durableId="726076278">
    <w:abstractNumId w:val="30"/>
  </w:num>
  <w:num w:numId="4" w16cid:durableId="1572958822">
    <w:abstractNumId w:val="11"/>
  </w:num>
  <w:num w:numId="5" w16cid:durableId="1235747958">
    <w:abstractNumId w:val="31"/>
  </w:num>
  <w:num w:numId="6" w16cid:durableId="2009282833">
    <w:abstractNumId w:val="6"/>
  </w:num>
  <w:num w:numId="7" w16cid:durableId="1714961681">
    <w:abstractNumId w:val="0"/>
  </w:num>
  <w:num w:numId="8" w16cid:durableId="303314573">
    <w:abstractNumId w:val="13"/>
  </w:num>
  <w:num w:numId="9" w16cid:durableId="1910267302">
    <w:abstractNumId w:val="15"/>
  </w:num>
  <w:num w:numId="10" w16cid:durableId="1015882262">
    <w:abstractNumId w:val="33"/>
  </w:num>
  <w:num w:numId="11" w16cid:durableId="141502615">
    <w:abstractNumId w:val="28"/>
  </w:num>
  <w:num w:numId="12" w16cid:durableId="1722318649">
    <w:abstractNumId w:val="18"/>
  </w:num>
  <w:num w:numId="13" w16cid:durableId="1393187474">
    <w:abstractNumId w:val="3"/>
  </w:num>
  <w:num w:numId="14" w16cid:durableId="1617254225">
    <w:abstractNumId w:val="24"/>
  </w:num>
  <w:num w:numId="15" w16cid:durableId="604381766">
    <w:abstractNumId w:val="7"/>
  </w:num>
  <w:num w:numId="16" w16cid:durableId="1607074326">
    <w:abstractNumId w:val="17"/>
  </w:num>
  <w:num w:numId="17" w16cid:durableId="1601987867">
    <w:abstractNumId w:val="2"/>
  </w:num>
  <w:num w:numId="18" w16cid:durableId="758914307">
    <w:abstractNumId w:val="27"/>
  </w:num>
  <w:num w:numId="19" w16cid:durableId="1367096613">
    <w:abstractNumId w:val="16"/>
  </w:num>
  <w:num w:numId="20" w16cid:durableId="156387884">
    <w:abstractNumId w:val="9"/>
  </w:num>
  <w:num w:numId="21" w16cid:durableId="865483501">
    <w:abstractNumId w:val="22"/>
  </w:num>
  <w:num w:numId="22" w16cid:durableId="2024043597">
    <w:abstractNumId w:val="34"/>
  </w:num>
  <w:num w:numId="23" w16cid:durableId="2109152709">
    <w:abstractNumId w:val="12"/>
  </w:num>
  <w:num w:numId="24" w16cid:durableId="683819578">
    <w:abstractNumId w:val="29"/>
  </w:num>
  <w:num w:numId="25" w16cid:durableId="1512640187">
    <w:abstractNumId w:val="32"/>
  </w:num>
  <w:num w:numId="26" w16cid:durableId="1460955018">
    <w:abstractNumId w:val="1"/>
  </w:num>
  <w:num w:numId="27" w16cid:durableId="1648166413">
    <w:abstractNumId w:val="20"/>
  </w:num>
  <w:num w:numId="28" w16cid:durableId="1315337856">
    <w:abstractNumId w:val="25"/>
  </w:num>
  <w:num w:numId="29" w16cid:durableId="1612669356">
    <w:abstractNumId w:val="23"/>
  </w:num>
  <w:num w:numId="30" w16cid:durableId="1595360351">
    <w:abstractNumId w:val="26"/>
  </w:num>
  <w:num w:numId="31" w16cid:durableId="902713306">
    <w:abstractNumId w:val="21"/>
  </w:num>
  <w:num w:numId="32" w16cid:durableId="522943767">
    <w:abstractNumId w:val="10"/>
  </w:num>
  <w:num w:numId="33" w16cid:durableId="1903249543">
    <w:abstractNumId w:val="8"/>
  </w:num>
  <w:num w:numId="34" w16cid:durableId="582690731">
    <w:abstractNumId w:val="5"/>
  </w:num>
  <w:num w:numId="35" w16cid:durableId="8568484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defaultTabStop w:val="36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0MTY1MDE0NLQwMTZQ0lEKTi0uzszPAykwrAUAdAaLHCwAAAA="/>
  </w:docVars>
  <w:rsids>
    <w:rsidRoot w:val="007E547C"/>
    <w:rsid w:val="0001332E"/>
    <w:rsid w:val="000157CF"/>
    <w:rsid w:val="00015B1E"/>
    <w:rsid w:val="00017014"/>
    <w:rsid w:val="00017AEC"/>
    <w:rsid w:val="00021AB1"/>
    <w:rsid w:val="00023C88"/>
    <w:rsid w:val="000242EE"/>
    <w:rsid w:val="00030E0E"/>
    <w:rsid w:val="00032226"/>
    <w:rsid w:val="00036110"/>
    <w:rsid w:val="00037A49"/>
    <w:rsid w:val="00040577"/>
    <w:rsid w:val="000417C4"/>
    <w:rsid w:val="00041B5E"/>
    <w:rsid w:val="00043925"/>
    <w:rsid w:val="00047BA0"/>
    <w:rsid w:val="00047BDE"/>
    <w:rsid w:val="00050B02"/>
    <w:rsid w:val="00055193"/>
    <w:rsid w:val="000558C6"/>
    <w:rsid w:val="00055974"/>
    <w:rsid w:val="00060988"/>
    <w:rsid w:val="0006188C"/>
    <w:rsid w:val="00063034"/>
    <w:rsid w:val="00063D5B"/>
    <w:rsid w:val="000650B6"/>
    <w:rsid w:val="00065BD7"/>
    <w:rsid w:val="00066E8C"/>
    <w:rsid w:val="00070B84"/>
    <w:rsid w:val="00076605"/>
    <w:rsid w:val="00077BA7"/>
    <w:rsid w:val="0008013E"/>
    <w:rsid w:val="00085C3F"/>
    <w:rsid w:val="00092171"/>
    <w:rsid w:val="000947B7"/>
    <w:rsid w:val="0009495D"/>
    <w:rsid w:val="0009519E"/>
    <w:rsid w:val="0009782A"/>
    <w:rsid w:val="00097DF5"/>
    <w:rsid w:val="000A0F63"/>
    <w:rsid w:val="000A208B"/>
    <w:rsid w:val="000A4A89"/>
    <w:rsid w:val="000A4F01"/>
    <w:rsid w:val="000A513F"/>
    <w:rsid w:val="000A763A"/>
    <w:rsid w:val="000A7BD6"/>
    <w:rsid w:val="000B2C0A"/>
    <w:rsid w:val="000B2D40"/>
    <w:rsid w:val="000B3385"/>
    <w:rsid w:val="000B7AE3"/>
    <w:rsid w:val="000C16D9"/>
    <w:rsid w:val="000C4230"/>
    <w:rsid w:val="000C63C0"/>
    <w:rsid w:val="000D2B8B"/>
    <w:rsid w:val="000D3579"/>
    <w:rsid w:val="000D4D16"/>
    <w:rsid w:val="000D4D54"/>
    <w:rsid w:val="000D50C5"/>
    <w:rsid w:val="000D69EB"/>
    <w:rsid w:val="000D7023"/>
    <w:rsid w:val="000D7363"/>
    <w:rsid w:val="000D763E"/>
    <w:rsid w:val="000E26E4"/>
    <w:rsid w:val="000E5C45"/>
    <w:rsid w:val="000E6555"/>
    <w:rsid w:val="000E76A1"/>
    <w:rsid w:val="000F0FA8"/>
    <w:rsid w:val="000F3B20"/>
    <w:rsid w:val="000F3D36"/>
    <w:rsid w:val="000F4787"/>
    <w:rsid w:val="000F67D1"/>
    <w:rsid w:val="000F71E3"/>
    <w:rsid w:val="00100F5A"/>
    <w:rsid w:val="0010631C"/>
    <w:rsid w:val="001069A5"/>
    <w:rsid w:val="001119EB"/>
    <w:rsid w:val="00111F25"/>
    <w:rsid w:val="00113082"/>
    <w:rsid w:val="00113121"/>
    <w:rsid w:val="00113348"/>
    <w:rsid w:val="0011347E"/>
    <w:rsid w:val="00124E83"/>
    <w:rsid w:val="00126BBF"/>
    <w:rsid w:val="00127DE2"/>
    <w:rsid w:val="001304A1"/>
    <w:rsid w:val="001415E6"/>
    <w:rsid w:val="00142946"/>
    <w:rsid w:val="00143C7E"/>
    <w:rsid w:val="00144F8B"/>
    <w:rsid w:val="00147532"/>
    <w:rsid w:val="0015187B"/>
    <w:rsid w:val="00153EA8"/>
    <w:rsid w:val="00155CED"/>
    <w:rsid w:val="00157BC9"/>
    <w:rsid w:val="00160565"/>
    <w:rsid w:val="00165500"/>
    <w:rsid w:val="001700AF"/>
    <w:rsid w:val="001728F6"/>
    <w:rsid w:val="00172DA7"/>
    <w:rsid w:val="00173EC0"/>
    <w:rsid w:val="00176B6D"/>
    <w:rsid w:val="001831EB"/>
    <w:rsid w:val="001852CA"/>
    <w:rsid w:val="00185751"/>
    <w:rsid w:val="00187063"/>
    <w:rsid w:val="001944ED"/>
    <w:rsid w:val="001946ED"/>
    <w:rsid w:val="00195495"/>
    <w:rsid w:val="0019772E"/>
    <w:rsid w:val="001A0F45"/>
    <w:rsid w:val="001A1FEB"/>
    <w:rsid w:val="001A3E55"/>
    <w:rsid w:val="001A6542"/>
    <w:rsid w:val="001A658F"/>
    <w:rsid w:val="001B005F"/>
    <w:rsid w:val="001B0F86"/>
    <w:rsid w:val="001B2E58"/>
    <w:rsid w:val="001B3E7F"/>
    <w:rsid w:val="001C2F25"/>
    <w:rsid w:val="001C321B"/>
    <w:rsid w:val="001C4B25"/>
    <w:rsid w:val="001C6195"/>
    <w:rsid w:val="001C70F7"/>
    <w:rsid w:val="001D38A3"/>
    <w:rsid w:val="001D783B"/>
    <w:rsid w:val="001E1A16"/>
    <w:rsid w:val="001E2A11"/>
    <w:rsid w:val="001E2B8C"/>
    <w:rsid w:val="001E30DE"/>
    <w:rsid w:val="001E6A33"/>
    <w:rsid w:val="001E7CC2"/>
    <w:rsid w:val="001F4387"/>
    <w:rsid w:val="001F5BDC"/>
    <w:rsid w:val="002031A1"/>
    <w:rsid w:val="00207019"/>
    <w:rsid w:val="00207A56"/>
    <w:rsid w:val="0021683B"/>
    <w:rsid w:val="0021706A"/>
    <w:rsid w:val="0022016D"/>
    <w:rsid w:val="00220C77"/>
    <w:rsid w:val="0022130A"/>
    <w:rsid w:val="00240337"/>
    <w:rsid w:val="0024059C"/>
    <w:rsid w:val="00241691"/>
    <w:rsid w:val="002431A7"/>
    <w:rsid w:val="0025128A"/>
    <w:rsid w:val="00253D80"/>
    <w:rsid w:val="002551E3"/>
    <w:rsid w:val="002635FF"/>
    <w:rsid w:val="00265B69"/>
    <w:rsid w:val="0026618C"/>
    <w:rsid w:val="00270BEE"/>
    <w:rsid w:val="002711AD"/>
    <w:rsid w:val="00273754"/>
    <w:rsid w:val="002739EF"/>
    <w:rsid w:val="00273DE7"/>
    <w:rsid w:val="00274A39"/>
    <w:rsid w:val="0028173B"/>
    <w:rsid w:val="00285769"/>
    <w:rsid w:val="00285EA9"/>
    <w:rsid w:val="00291234"/>
    <w:rsid w:val="00292417"/>
    <w:rsid w:val="00293C6C"/>
    <w:rsid w:val="00293DF4"/>
    <w:rsid w:val="002951F3"/>
    <w:rsid w:val="00295A5D"/>
    <w:rsid w:val="0029712C"/>
    <w:rsid w:val="002A6414"/>
    <w:rsid w:val="002A6C48"/>
    <w:rsid w:val="002A74D3"/>
    <w:rsid w:val="002B6F1A"/>
    <w:rsid w:val="002C0288"/>
    <w:rsid w:val="002C2877"/>
    <w:rsid w:val="002C2EB5"/>
    <w:rsid w:val="002C5454"/>
    <w:rsid w:val="002D01D7"/>
    <w:rsid w:val="002D17FB"/>
    <w:rsid w:val="002D3D8C"/>
    <w:rsid w:val="002E23AA"/>
    <w:rsid w:val="002E302B"/>
    <w:rsid w:val="002E5E6C"/>
    <w:rsid w:val="002F0817"/>
    <w:rsid w:val="002F0DCC"/>
    <w:rsid w:val="002F19B6"/>
    <w:rsid w:val="002F3BF3"/>
    <w:rsid w:val="002F701B"/>
    <w:rsid w:val="00303B45"/>
    <w:rsid w:val="003103F0"/>
    <w:rsid w:val="00311876"/>
    <w:rsid w:val="003138C0"/>
    <w:rsid w:val="00314275"/>
    <w:rsid w:val="00316917"/>
    <w:rsid w:val="00316F5B"/>
    <w:rsid w:val="00322134"/>
    <w:rsid w:val="003234A0"/>
    <w:rsid w:val="003244B5"/>
    <w:rsid w:val="0032558A"/>
    <w:rsid w:val="00333110"/>
    <w:rsid w:val="00335C2F"/>
    <w:rsid w:val="00335FC3"/>
    <w:rsid w:val="003406C5"/>
    <w:rsid w:val="00341B54"/>
    <w:rsid w:val="003434F4"/>
    <w:rsid w:val="00351069"/>
    <w:rsid w:val="0035328B"/>
    <w:rsid w:val="00353661"/>
    <w:rsid w:val="00354386"/>
    <w:rsid w:val="00355BA5"/>
    <w:rsid w:val="00363B65"/>
    <w:rsid w:val="003664EC"/>
    <w:rsid w:val="00367E20"/>
    <w:rsid w:val="00370A71"/>
    <w:rsid w:val="00370BB9"/>
    <w:rsid w:val="00372FB6"/>
    <w:rsid w:val="00373837"/>
    <w:rsid w:val="00376CB7"/>
    <w:rsid w:val="00377FED"/>
    <w:rsid w:val="00382482"/>
    <w:rsid w:val="00382C9A"/>
    <w:rsid w:val="003838E8"/>
    <w:rsid w:val="00384C74"/>
    <w:rsid w:val="0038772D"/>
    <w:rsid w:val="00387BD1"/>
    <w:rsid w:val="003925AE"/>
    <w:rsid w:val="00393592"/>
    <w:rsid w:val="003942EC"/>
    <w:rsid w:val="00397106"/>
    <w:rsid w:val="003A07A7"/>
    <w:rsid w:val="003A0C4F"/>
    <w:rsid w:val="003A22D8"/>
    <w:rsid w:val="003A5862"/>
    <w:rsid w:val="003A606C"/>
    <w:rsid w:val="003A61F3"/>
    <w:rsid w:val="003A6D7C"/>
    <w:rsid w:val="003B0E5B"/>
    <w:rsid w:val="003B1855"/>
    <w:rsid w:val="003B1926"/>
    <w:rsid w:val="003C05C7"/>
    <w:rsid w:val="003C0DAF"/>
    <w:rsid w:val="003C1A45"/>
    <w:rsid w:val="003D6092"/>
    <w:rsid w:val="003D6582"/>
    <w:rsid w:val="003D77AA"/>
    <w:rsid w:val="003E015C"/>
    <w:rsid w:val="003E0F85"/>
    <w:rsid w:val="003E253F"/>
    <w:rsid w:val="003E2F32"/>
    <w:rsid w:val="003E4A71"/>
    <w:rsid w:val="003E79DB"/>
    <w:rsid w:val="003F0D6E"/>
    <w:rsid w:val="003F18DC"/>
    <w:rsid w:val="003F1F18"/>
    <w:rsid w:val="003F565A"/>
    <w:rsid w:val="003F660A"/>
    <w:rsid w:val="0040121D"/>
    <w:rsid w:val="00411DED"/>
    <w:rsid w:val="00415CB0"/>
    <w:rsid w:val="00415E0F"/>
    <w:rsid w:val="004219A7"/>
    <w:rsid w:val="00424CF0"/>
    <w:rsid w:val="00430ACE"/>
    <w:rsid w:val="00431402"/>
    <w:rsid w:val="00451DAD"/>
    <w:rsid w:val="004521D3"/>
    <w:rsid w:val="0045359C"/>
    <w:rsid w:val="004604D7"/>
    <w:rsid w:val="0046064E"/>
    <w:rsid w:val="00460932"/>
    <w:rsid w:val="00462200"/>
    <w:rsid w:val="00470FA7"/>
    <w:rsid w:val="004717F1"/>
    <w:rsid w:val="00474C8B"/>
    <w:rsid w:val="00476DAC"/>
    <w:rsid w:val="00477AB7"/>
    <w:rsid w:val="00481A21"/>
    <w:rsid w:val="0048247D"/>
    <w:rsid w:val="00482811"/>
    <w:rsid w:val="00482890"/>
    <w:rsid w:val="00484288"/>
    <w:rsid w:val="0048742F"/>
    <w:rsid w:val="00490218"/>
    <w:rsid w:val="00494E39"/>
    <w:rsid w:val="00497E74"/>
    <w:rsid w:val="004A50F3"/>
    <w:rsid w:val="004B087B"/>
    <w:rsid w:val="004B1BE5"/>
    <w:rsid w:val="004B23E7"/>
    <w:rsid w:val="004B4897"/>
    <w:rsid w:val="004B567C"/>
    <w:rsid w:val="004B5887"/>
    <w:rsid w:val="004B7C47"/>
    <w:rsid w:val="004C3611"/>
    <w:rsid w:val="004C39BC"/>
    <w:rsid w:val="004D3241"/>
    <w:rsid w:val="004D5375"/>
    <w:rsid w:val="004E3A24"/>
    <w:rsid w:val="004F2BB9"/>
    <w:rsid w:val="004F4ACD"/>
    <w:rsid w:val="00510AAB"/>
    <w:rsid w:val="00511935"/>
    <w:rsid w:val="005127CE"/>
    <w:rsid w:val="00514E85"/>
    <w:rsid w:val="00525034"/>
    <w:rsid w:val="0052508E"/>
    <w:rsid w:val="00526C86"/>
    <w:rsid w:val="00526D0F"/>
    <w:rsid w:val="0053379F"/>
    <w:rsid w:val="0053516B"/>
    <w:rsid w:val="0053589A"/>
    <w:rsid w:val="00535AF3"/>
    <w:rsid w:val="005371A4"/>
    <w:rsid w:val="00537FE2"/>
    <w:rsid w:val="00540E33"/>
    <w:rsid w:val="00542410"/>
    <w:rsid w:val="00547128"/>
    <w:rsid w:val="00551BDC"/>
    <w:rsid w:val="0055387C"/>
    <w:rsid w:val="00556D85"/>
    <w:rsid w:val="00557C3E"/>
    <w:rsid w:val="005609E2"/>
    <w:rsid w:val="00566F39"/>
    <w:rsid w:val="00567747"/>
    <w:rsid w:val="005725CC"/>
    <w:rsid w:val="00573430"/>
    <w:rsid w:val="00573B2F"/>
    <w:rsid w:val="00574F19"/>
    <w:rsid w:val="0057583F"/>
    <w:rsid w:val="00577CF3"/>
    <w:rsid w:val="00577F9B"/>
    <w:rsid w:val="00580917"/>
    <w:rsid w:val="00581273"/>
    <w:rsid w:val="0058169B"/>
    <w:rsid w:val="00583768"/>
    <w:rsid w:val="005864CE"/>
    <w:rsid w:val="00587AB1"/>
    <w:rsid w:val="00590B39"/>
    <w:rsid w:val="00593B5F"/>
    <w:rsid w:val="005954C3"/>
    <w:rsid w:val="0059636D"/>
    <w:rsid w:val="005963DE"/>
    <w:rsid w:val="005A0648"/>
    <w:rsid w:val="005A437B"/>
    <w:rsid w:val="005A45E8"/>
    <w:rsid w:val="005A48D3"/>
    <w:rsid w:val="005B241C"/>
    <w:rsid w:val="005B2C93"/>
    <w:rsid w:val="005B3FEB"/>
    <w:rsid w:val="005B7DDE"/>
    <w:rsid w:val="005C30CD"/>
    <w:rsid w:val="005C3971"/>
    <w:rsid w:val="005C5A4D"/>
    <w:rsid w:val="005C5CF8"/>
    <w:rsid w:val="005C75E8"/>
    <w:rsid w:val="005C7F8F"/>
    <w:rsid w:val="005D14C4"/>
    <w:rsid w:val="005D2B4B"/>
    <w:rsid w:val="005D735F"/>
    <w:rsid w:val="005E0AEE"/>
    <w:rsid w:val="005E27C3"/>
    <w:rsid w:val="005E76E5"/>
    <w:rsid w:val="005E7EEF"/>
    <w:rsid w:val="005F0021"/>
    <w:rsid w:val="005F17BD"/>
    <w:rsid w:val="005F5A4F"/>
    <w:rsid w:val="0060149E"/>
    <w:rsid w:val="00611F34"/>
    <w:rsid w:val="0061297C"/>
    <w:rsid w:val="00612F46"/>
    <w:rsid w:val="006169BB"/>
    <w:rsid w:val="00621813"/>
    <w:rsid w:val="006218E5"/>
    <w:rsid w:val="00621E85"/>
    <w:rsid w:val="00630451"/>
    <w:rsid w:val="006343DE"/>
    <w:rsid w:val="00640F63"/>
    <w:rsid w:val="00641CBC"/>
    <w:rsid w:val="00650B10"/>
    <w:rsid w:val="0065681B"/>
    <w:rsid w:val="00666AB1"/>
    <w:rsid w:val="00667637"/>
    <w:rsid w:val="006707DB"/>
    <w:rsid w:val="00682288"/>
    <w:rsid w:val="00687B63"/>
    <w:rsid w:val="0069086F"/>
    <w:rsid w:val="00696743"/>
    <w:rsid w:val="006B1A70"/>
    <w:rsid w:val="006B4537"/>
    <w:rsid w:val="006B61B0"/>
    <w:rsid w:val="006B6307"/>
    <w:rsid w:val="006B6413"/>
    <w:rsid w:val="006B70E7"/>
    <w:rsid w:val="006C7041"/>
    <w:rsid w:val="006D0054"/>
    <w:rsid w:val="006D0B20"/>
    <w:rsid w:val="006D510F"/>
    <w:rsid w:val="006D7221"/>
    <w:rsid w:val="006E05AF"/>
    <w:rsid w:val="006E4ACE"/>
    <w:rsid w:val="006F541B"/>
    <w:rsid w:val="00702B1C"/>
    <w:rsid w:val="00703843"/>
    <w:rsid w:val="007125D1"/>
    <w:rsid w:val="007144B3"/>
    <w:rsid w:val="00716004"/>
    <w:rsid w:val="00716624"/>
    <w:rsid w:val="00716A2E"/>
    <w:rsid w:val="00724FF5"/>
    <w:rsid w:val="00726833"/>
    <w:rsid w:val="007272BB"/>
    <w:rsid w:val="00727A5B"/>
    <w:rsid w:val="00730517"/>
    <w:rsid w:val="007330CF"/>
    <w:rsid w:val="007356AA"/>
    <w:rsid w:val="00735DEA"/>
    <w:rsid w:val="007410DA"/>
    <w:rsid w:val="007475DC"/>
    <w:rsid w:val="00747BEC"/>
    <w:rsid w:val="007519A7"/>
    <w:rsid w:val="00752465"/>
    <w:rsid w:val="00754973"/>
    <w:rsid w:val="00754983"/>
    <w:rsid w:val="00754D14"/>
    <w:rsid w:val="007556EA"/>
    <w:rsid w:val="007559FF"/>
    <w:rsid w:val="00757F29"/>
    <w:rsid w:val="007628E0"/>
    <w:rsid w:val="00762A2D"/>
    <w:rsid w:val="00764643"/>
    <w:rsid w:val="00766EF6"/>
    <w:rsid w:val="0076737A"/>
    <w:rsid w:val="00771D06"/>
    <w:rsid w:val="0078094C"/>
    <w:rsid w:val="00781D90"/>
    <w:rsid w:val="00782BA0"/>
    <w:rsid w:val="00782CE9"/>
    <w:rsid w:val="00790705"/>
    <w:rsid w:val="00793119"/>
    <w:rsid w:val="00795986"/>
    <w:rsid w:val="00795A26"/>
    <w:rsid w:val="00796DF8"/>
    <w:rsid w:val="0079799D"/>
    <w:rsid w:val="007A08FE"/>
    <w:rsid w:val="007A1F6E"/>
    <w:rsid w:val="007B217B"/>
    <w:rsid w:val="007B3DBF"/>
    <w:rsid w:val="007B45B4"/>
    <w:rsid w:val="007D5358"/>
    <w:rsid w:val="007E1902"/>
    <w:rsid w:val="007E1CDA"/>
    <w:rsid w:val="007E28FE"/>
    <w:rsid w:val="007E3530"/>
    <w:rsid w:val="007E4317"/>
    <w:rsid w:val="007E5240"/>
    <w:rsid w:val="007E547C"/>
    <w:rsid w:val="007E7752"/>
    <w:rsid w:val="007F440A"/>
    <w:rsid w:val="007F5A7A"/>
    <w:rsid w:val="007F5EAF"/>
    <w:rsid w:val="007F7125"/>
    <w:rsid w:val="0080282A"/>
    <w:rsid w:val="00804041"/>
    <w:rsid w:val="008046BE"/>
    <w:rsid w:val="00812793"/>
    <w:rsid w:val="00817420"/>
    <w:rsid w:val="0082000D"/>
    <w:rsid w:val="00820D80"/>
    <w:rsid w:val="00824257"/>
    <w:rsid w:val="00827359"/>
    <w:rsid w:val="00827D51"/>
    <w:rsid w:val="008325C0"/>
    <w:rsid w:val="0083407A"/>
    <w:rsid w:val="00834168"/>
    <w:rsid w:val="00834326"/>
    <w:rsid w:val="00835DBB"/>
    <w:rsid w:val="00837131"/>
    <w:rsid w:val="0083714D"/>
    <w:rsid w:val="008403F4"/>
    <w:rsid w:val="00841EA8"/>
    <w:rsid w:val="00841FDD"/>
    <w:rsid w:val="008446C7"/>
    <w:rsid w:val="0085669F"/>
    <w:rsid w:val="008607B6"/>
    <w:rsid w:val="00863C6F"/>
    <w:rsid w:val="00867304"/>
    <w:rsid w:val="008677E2"/>
    <w:rsid w:val="00877D10"/>
    <w:rsid w:val="008853F9"/>
    <w:rsid w:val="00887FBD"/>
    <w:rsid w:val="00891CF0"/>
    <w:rsid w:val="0089277A"/>
    <w:rsid w:val="008931C2"/>
    <w:rsid w:val="00894462"/>
    <w:rsid w:val="008A0DEF"/>
    <w:rsid w:val="008A108E"/>
    <w:rsid w:val="008A1AFD"/>
    <w:rsid w:val="008A1B92"/>
    <w:rsid w:val="008A2526"/>
    <w:rsid w:val="008A3B8B"/>
    <w:rsid w:val="008A4FC2"/>
    <w:rsid w:val="008A6792"/>
    <w:rsid w:val="008A73D0"/>
    <w:rsid w:val="008B2856"/>
    <w:rsid w:val="008B3387"/>
    <w:rsid w:val="008B5BF9"/>
    <w:rsid w:val="008B6164"/>
    <w:rsid w:val="008B7A70"/>
    <w:rsid w:val="008C1AAE"/>
    <w:rsid w:val="008C2438"/>
    <w:rsid w:val="008C6D42"/>
    <w:rsid w:val="008D1328"/>
    <w:rsid w:val="008D165C"/>
    <w:rsid w:val="008D6C24"/>
    <w:rsid w:val="008E0651"/>
    <w:rsid w:val="008E11E5"/>
    <w:rsid w:val="008E5F36"/>
    <w:rsid w:val="008F3AF3"/>
    <w:rsid w:val="008F7C7A"/>
    <w:rsid w:val="00901B42"/>
    <w:rsid w:val="00902890"/>
    <w:rsid w:val="00902F77"/>
    <w:rsid w:val="0090439D"/>
    <w:rsid w:val="009071C2"/>
    <w:rsid w:val="0090788B"/>
    <w:rsid w:val="00912BC0"/>
    <w:rsid w:val="00912C10"/>
    <w:rsid w:val="00916EB6"/>
    <w:rsid w:val="00920DE0"/>
    <w:rsid w:val="009233F1"/>
    <w:rsid w:val="0092430F"/>
    <w:rsid w:val="009255BC"/>
    <w:rsid w:val="009309AA"/>
    <w:rsid w:val="00930A4F"/>
    <w:rsid w:val="00931F56"/>
    <w:rsid w:val="00932FA4"/>
    <w:rsid w:val="009366CF"/>
    <w:rsid w:val="009367E7"/>
    <w:rsid w:val="0094264C"/>
    <w:rsid w:val="00946001"/>
    <w:rsid w:val="00956721"/>
    <w:rsid w:val="009668C2"/>
    <w:rsid w:val="009763A0"/>
    <w:rsid w:val="009764AA"/>
    <w:rsid w:val="009779C2"/>
    <w:rsid w:val="00977B6E"/>
    <w:rsid w:val="00977CB3"/>
    <w:rsid w:val="00983748"/>
    <w:rsid w:val="009862DF"/>
    <w:rsid w:val="009863EA"/>
    <w:rsid w:val="009916B8"/>
    <w:rsid w:val="00992136"/>
    <w:rsid w:val="0099652A"/>
    <w:rsid w:val="00997A73"/>
    <w:rsid w:val="009A24C5"/>
    <w:rsid w:val="009A5492"/>
    <w:rsid w:val="009B0C52"/>
    <w:rsid w:val="009B1061"/>
    <w:rsid w:val="009B4DA0"/>
    <w:rsid w:val="009C1EEA"/>
    <w:rsid w:val="009C4A9E"/>
    <w:rsid w:val="009C4DDF"/>
    <w:rsid w:val="009C50E9"/>
    <w:rsid w:val="009C6372"/>
    <w:rsid w:val="009D20EC"/>
    <w:rsid w:val="009D3E03"/>
    <w:rsid w:val="009D50B1"/>
    <w:rsid w:val="009D7CD4"/>
    <w:rsid w:val="009E1DAF"/>
    <w:rsid w:val="009E2CD6"/>
    <w:rsid w:val="009E2FFF"/>
    <w:rsid w:val="009E5064"/>
    <w:rsid w:val="009F00A9"/>
    <w:rsid w:val="009F06B0"/>
    <w:rsid w:val="009F6E21"/>
    <w:rsid w:val="009F7A8C"/>
    <w:rsid w:val="00A018BB"/>
    <w:rsid w:val="00A073EF"/>
    <w:rsid w:val="00A119AE"/>
    <w:rsid w:val="00A1201B"/>
    <w:rsid w:val="00A17272"/>
    <w:rsid w:val="00A22BAA"/>
    <w:rsid w:val="00A22EEE"/>
    <w:rsid w:val="00A31984"/>
    <w:rsid w:val="00A36D60"/>
    <w:rsid w:val="00A4623B"/>
    <w:rsid w:val="00A46569"/>
    <w:rsid w:val="00A505E1"/>
    <w:rsid w:val="00A53430"/>
    <w:rsid w:val="00A54F4C"/>
    <w:rsid w:val="00A5563D"/>
    <w:rsid w:val="00A573FD"/>
    <w:rsid w:val="00A6037E"/>
    <w:rsid w:val="00A621BE"/>
    <w:rsid w:val="00A65904"/>
    <w:rsid w:val="00A70255"/>
    <w:rsid w:val="00A705B9"/>
    <w:rsid w:val="00A74987"/>
    <w:rsid w:val="00A75AFC"/>
    <w:rsid w:val="00A80B13"/>
    <w:rsid w:val="00A81AC9"/>
    <w:rsid w:val="00A84F1C"/>
    <w:rsid w:val="00A907FB"/>
    <w:rsid w:val="00A93B0C"/>
    <w:rsid w:val="00A94A4B"/>
    <w:rsid w:val="00A95EB6"/>
    <w:rsid w:val="00AA289D"/>
    <w:rsid w:val="00AA3DB2"/>
    <w:rsid w:val="00AA46C9"/>
    <w:rsid w:val="00AA6D42"/>
    <w:rsid w:val="00AB0A9B"/>
    <w:rsid w:val="00AB15F9"/>
    <w:rsid w:val="00AB23DA"/>
    <w:rsid w:val="00AB598A"/>
    <w:rsid w:val="00AB5A23"/>
    <w:rsid w:val="00AB6909"/>
    <w:rsid w:val="00AD1F98"/>
    <w:rsid w:val="00AD539B"/>
    <w:rsid w:val="00AD55DC"/>
    <w:rsid w:val="00AE4CB5"/>
    <w:rsid w:val="00AE57D7"/>
    <w:rsid w:val="00AE5C66"/>
    <w:rsid w:val="00AE76C4"/>
    <w:rsid w:val="00AE77AA"/>
    <w:rsid w:val="00AF3F28"/>
    <w:rsid w:val="00B054CE"/>
    <w:rsid w:val="00B05B6B"/>
    <w:rsid w:val="00B066B0"/>
    <w:rsid w:val="00B11672"/>
    <w:rsid w:val="00B12A01"/>
    <w:rsid w:val="00B149CE"/>
    <w:rsid w:val="00B16FC0"/>
    <w:rsid w:val="00B22C9C"/>
    <w:rsid w:val="00B236C5"/>
    <w:rsid w:val="00B24C00"/>
    <w:rsid w:val="00B3069D"/>
    <w:rsid w:val="00B314B4"/>
    <w:rsid w:val="00B31677"/>
    <w:rsid w:val="00B35316"/>
    <w:rsid w:val="00B35433"/>
    <w:rsid w:val="00B42A6E"/>
    <w:rsid w:val="00B44636"/>
    <w:rsid w:val="00B45271"/>
    <w:rsid w:val="00B46EB6"/>
    <w:rsid w:val="00B502BE"/>
    <w:rsid w:val="00B6136F"/>
    <w:rsid w:val="00B63B88"/>
    <w:rsid w:val="00B658DF"/>
    <w:rsid w:val="00B65C23"/>
    <w:rsid w:val="00B72632"/>
    <w:rsid w:val="00B7314D"/>
    <w:rsid w:val="00B74A62"/>
    <w:rsid w:val="00B75DB4"/>
    <w:rsid w:val="00B7700A"/>
    <w:rsid w:val="00B80CCF"/>
    <w:rsid w:val="00B8154C"/>
    <w:rsid w:val="00B8277F"/>
    <w:rsid w:val="00B84BB5"/>
    <w:rsid w:val="00B85F48"/>
    <w:rsid w:val="00B85F94"/>
    <w:rsid w:val="00B90AD2"/>
    <w:rsid w:val="00B9140B"/>
    <w:rsid w:val="00B952DF"/>
    <w:rsid w:val="00B96509"/>
    <w:rsid w:val="00BA3654"/>
    <w:rsid w:val="00BA6099"/>
    <w:rsid w:val="00BA79B7"/>
    <w:rsid w:val="00BA7F0E"/>
    <w:rsid w:val="00BB2235"/>
    <w:rsid w:val="00BB2D1B"/>
    <w:rsid w:val="00BB516F"/>
    <w:rsid w:val="00BB6262"/>
    <w:rsid w:val="00BC3066"/>
    <w:rsid w:val="00BD1F7A"/>
    <w:rsid w:val="00BD7521"/>
    <w:rsid w:val="00BE10A7"/>
    <w:rsid w:val="00BE22BA"/>
    <w:rsid w:val="00BE7C8E"/>
    <w:rsid w:val="00BF1080"/>
    <w:rsid w:val="00BF17A4"/>
    <w:rsid w:val="00BF1EE5"/>
    <w:rsid w:val="00BF7BE9"/>
    <w:rsid w:val="00C04B85"/>
    <w:rsid w:val="00C1107D"/>
    <w:rsid w:val="00C14C63"/>
    <w:rsid w:val="00C15140"/>
    <w:rsid w:val="00C16472"/>
    <w:rsid w:val="00C16937"/>
    <w:rsid w:val="00C17812"/>
    <w:rsid w:val="00C2122B"/>
    <w:rsid w:val="00C21260"/>
    <w:rsid w:val="00C232F7"/>
    <w:rsid w:val="00C2744C"/>
    <w:rsid w:val="00C302B9"/>
    <w:rsid w:val="00C3564E"/>
    <w:rsid w:val="00C407D4"/>
    <w:rsid w:val="00C440E5"/>
    <w:rsid w:val="00C4737D"/>
    <w:rsid w:val="00C521E5"/>
    <w:rsid w:val="00C60280"/>
    <w:rsid w:val="00C60803"/>
    <w:rsid w:val="00C60AF8"/>
    <w:rsid w:val="00C634D8"/>
    <w:rsid w:val="00C637B8"/>
    <w:rsid w:val="00C6463B"/>
    <w:rsid w:val="00C6789A"/>
    <w:rsid w:val="00C70D91"/>
    <w:rsid w:val="00C72F12"/>
    <w:rsid w:val="00C73F8D"/>
    <w:rsid w:val="00C7443D"/>
    <w:rsid w:val="00C75B77"/>
    <w:rsid w:val="00C810DE"/>
    <w:rsid w:val="00C83363"/>
    <w:rsid w:val="00C8431E"/>
    <w:rsid w:val="00C8442F"/>
    <w:rsid w:val="00C86664"/>
    <w:rsid w:val="00C90583"/>
    <w:rsid w:val="00C951CC"/>
    <w:rsid w:val="00C96018"/>
    <w:rsid w:val="00CA296A"/>
    <w:rsid w:val="00CB1036"/>
    <w:rsid w:val="00CB4512"/>
    <w:rsid w:val="00CB45BF"/>
    <w:rsid w:val="00CB571A"/>
    <w:rsid w:val="00CB6F10"/>
    <w:rsid w:val="00CB7DB7"/>
    <w:rsid w:val="00CC2611"/>
    <w:rsid w:val="00CC77FD"/>
    <w:rsid w:val="00CD00B0"/>
    <w:rsid w:val="00CD0490"/>
    <w:rsid w:val="00CD2363"/>
    <w:rsid w:val="00CD50DE"/>
    <w:rsid w:val="00CD670D"/>
    <w:rsid w:val="00CD747C"/>
    <w:rsid w:val="00CE0181"/>
    <w:rsid w:val="00CE0372"/>
    <w:rsid w:val="00CE0540"/>
    <w:rsid w:val="00CE13BD"/>
    <w:rsid w:val="00CE14DC"/>
    <w:rsid w:val="00CE1B19"/>
    <w:rsid w:val="00CE3A73"/>
    <w:rsid w:val="00CE5564"/>
    <w:rsid w:val="00CE5901"/>
    <w:rsid w:val="00CE5B74"/>
    <w:rsid w:val="00CE621B"/>
    <w:rsid w:val="00CE69F5"/>
    <w:rsid w:val="00CF0AC1"/>
    <w:rsid w:val="00CF1339"/>
    <w:rsid w:val="00CF13FC"/>
    <w:rsid w:val="00CF2CE0"/>
    <w:rsid w:val="00CF31BA"/>
    <w:rsid w:val="00D03201"/>
    <w:rsid w:val="00D05D3F"/>
    <w:rsid w:val="00D1002E"/>
    <w:rsid w:val="00D15F83"/>
    <w:rsid w:val="00D272BC"/>
    <w:rsid w:val="00D279D3"/>
    <w:rsid w:val="00D33117"/>
    <w:rsid w:val="00D4046E"/>
    <w:rsid w:val="00D50AD1"/>
    <w:rsid w:val="00D53050"/>
    <w:rsid w:val="00D5661F"/>
    <w:rsid w:val="00D56CF9"/>
    <w:rsid w:val="00D56E77"/>
    <w:rsid w:val="00D63616"/>
    <w:rsid w:val="00D63D9B"/>
    <w:rsid w:val="00D649D1"/>
    <w:rsid w:val="00D7062F"/>
    <w:rsid w:val="00D739AD"/>
    <w:rsid w:val="00D772F9"/>
    <w:rsid w:val="00D77F5F"/>
    <w:rsid w:val="00D801F2"/>
    <w:rsid w:val="00D83190"/>
    <w:rsid w:val="00D851A3"/>
    <w:rsid w:val="00D86B14"/>
    <w:rsid w:val="00D92A71"/>
    <w:rsid w:val="00D93868"/>
    <w:rsid w:val="00D9400D"/>
    <w:rsid w:val="00D942D3"/>
    <w:rsid w:val="00D96CEC"/>
    <w:rsid w:val="00DA157E"/>
    <w:rsid w:val="00DA3C35"/>
    <w:rsid w:val="00DA3EFE"/>
    <w:rsid w:val="00DA489C"/>
    <w:rsid w:val="00DA48E4"/>
    <w:rsid w:val="00DB356C"/>
    <w:rsid w:val="00DB53F4"/>
    <w:rsid w:val="00DB5C2B"/>
    <w:rsid w:val="00DC0017"/>
    <w:rsid w:val="00DC0CE3"/>
    <w:rsid w:val="00DC16FD"/>
    <w:rsid w:val="00DC44DD"/>
    <w:rsid w:val="00DC48FE"/>
    <w:rsid w:val="00DC7CE2"/>
    <w:rsid w:val="00DD0977"/>
    <w:rsid w:val="00DD35E9"/>
    <w:rsid w:val="00DD5075"/>
    <w:rsid w:val="00DD75D2"/>
    <w:rsid w:val="00DE1C64"/>
    <w:rsid w:val="00DE3ABB"/>
    <w:rsid w:val="00DE40DA"/>
    <w:rsid w:val="00DE538F"/>
    <w:rsid w:val="00DE58F6"/>
    <w:rsid w:val="00DE5C63"/>
    <w:rsid w:val="00DE6B76"/>
    <w:rsid w:val="00DF0411"/>
    <w:rsid w:val="00DF1B20"/>
    <w:rsid w:val="00DF2BE7"/>
    <w:rsid w:val="00DF3D78"/>
    <w:rsid w:val="00DF442C"/>
    <w:rsid w:val="00E00935"/>
    <w:rsid w:val="00E0556E"/>
    <w:rsid w:val="00E13A8D"/>
    <w:rsid w:val="00E14665"/>
    <w:rsid w:val="00E17C11"/>
    <w:rsid w:val="00E20449"/>
    <w:rsid w:val="00E21642"/>
    <w:rsid w:val="00E22D4B"/>
    <w:rsid w:val="00E331B5"/>
    <w:rsid w:val="00E33DE4"/>
    <w:rsid w:val="00E42A08"/>
    <w:rsid w:val="00E431A8"/>
    <w:rsid w:val="00E439EB"/>
    <w:rsid w:val="00E4655E"/>
    <w:rsid w:val="00E46B64"/>
    <w:rsid w:val="00E46E32"/>
    <w:rsid w:val="00E47A52"/>
    <w:rsid w:val="00E5193C"/>
    <w:rsid w:val="00E51D42"/>
    <w:rsid w:val="00E56309"/>
    <w:rsid w:val="00E567EF"/>
    <w:rsid w:val="00E56D5F"/>
    <w:rsid w:val="00E625E3"/>
    <w:rsid w:val="00E62B8B"/>
    <w:rsid w:val="00E62D0C"/>
    <w:rsid w:val="00E62FBE"/>
    <w:rsid w:val="00E64DF0"/>
    <w:rsid w:val="00E7004A"/>
    <w:rsid w:val="00E7043E"/>
    <w:rsid w:val="00E70C11"/>
    <w:rsid w:val="00E72BC3"/>
    <w:rsid w:val="00E72BEE"/>
    <w:rsid w:val="00E8174A"/>
    <w:rsid w:val="00E83D23"/>
    <w:rsid w:val="00E842B4"/>
    <w:rsid w:val="00E84543"/>
    <w:rsid w:val="00E86845"/>
    <w:rsid w:val="00E90E15"/>
    <w:rsid w:val="00E960BA"/>
    <w:rsid w:val="00E9636F"/>
    <w:rsid w:val="00EA0797"/>
    <w:rsid w:val="00EA4E18"/>
    <w:rsid w:val="00EA5B68"/>
    <w:rsid w:val="00EA5DB6"/>
    <w:rsid w:val="00EA78E1"/>
    <w:rsid w:val="00EB0F38"/>
    <w:rsid w:val="00EB1B80"/>
    <w:rsid w:val="00EB5527"/>
    <w:rsid w:val="00EB580D"/>
    <w:rsid w:val="00EC6899"/>
    <w:rsid w:val="00ED1B74"/>
    <w:rsid w:val="00ED3622"/>
    <w:rsid w:val="00ED3C3B"/>
    <w:rsid w:val="00ED4A05"/>
    <w:rsid w:val="00ED74CA"/>
    <w:rsid w:val="00ED7B1E"/>
    <w:rsid w:val="00EE1CDE"/>
    <w:rsid w:val="00EE4C67"/>
    <w:rsid w:val="00EE5777"/>
    <w:rsid w:val="00EE5E62"/>
    <w:rsid w:val="00EE5FB8"/>
    <w:rsid w:val="00EE7EA5"/>
    <w:rsid w:val="00EF5D13"/>
    <w:rsid w:val="00F02791"/>
    <w:rsid w:val="00F050F4"/>
    <w:rsid w:val="00F06190"/>
    <w:rsid w:val="00F1086D"/>
    <w:rsid w:val="00F11667"/>
    <w:rsid w:val="00F156D6"/>
    <w:rsid w:val="00F201DC"/>
    <w:rsid w:val="00F221F8"/>
    <w:rsid w:val="00F268F3"/>
    <w:rsid w:val="00F26DB4"/>
    <w:rsid w:val="00F2728A"/>
    <w:rsid w:val="00F27C9A"/>
    <w:rsid w:val="00F309E3"/>
    <w:rsid w:val="00F41785"/>
    <w:rsid w:val="00F42A53"/>
    <w:rsid w:val="00F42E5C"/>
    <w:rsid w:val="00F44D24"/>
    <w:rsid w:val="00F51951"/>
    <w:rsid w:val="00F549CB"/>
    <w:rsid w:val="00F575F3"/>
    <w:rsid w:val="00F5765F"/>
    <w:rsid w:val="00F67437"/>
    <w:rsid w:val="00F70CDF"/>
    <w:rsid w:val="00F73BB1"/>
    <w:rsid w:val="00F76B2C"/>
    <w:rsid w:val="00F84AF0"/>
    <w:rsid w:val="00F85FB0"/>
    <w:rsid w:val="00F93A27"/>
    <w:rsid w:val="00F973AD"/>
    <w:rsid w:val="00FA0C45"/>
    <w:rsid w:val="00FA1549"/>
    <w:rsid w:val="00FA22C8"/>
    <w:rsid w:val="00FA313F"/>
    <w:rsid w:val="00FB2021"/>
    <w:rsid w:val="00FB3B49"/>
    <w:rsid w:val="00FC04ED"/>
    <w:rsid w:val="00FC1A4D"/>
    <w:rsid w:val="00FC7901"/>
    <w:rsid w:val="00FD0B89"/>
    <w:rsid w:val="00FD0DEF"/>
    <w:rsid w:val="00FD556C"/>
    <w:rsid w:val="00FD6188"/>
    <w:rsid w:val="00FE2029"/>
    <w:rsid w:val="00FE3CDC"/>
    <w:rsid w:val="00FE4B38"/>
    <w:rsid w:val="00FE4F09"/>
    <w:rsid w:val="00FE6033"/>
    <w:rsid w:val="00FE6515"/>
    <w:rsid w:val="00FE72C5"/>
    <w:rsid w:val="00FE730C"/>
    <w:rsid w:val="00FF76F8"/>
    <w:rsid w:val="00FF7CF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24DAAB"/>
  <w15:docId w15:val="{F643F03F-C7C3-4955-BC72-213C14960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3A0"/>
    <w:rPr>
      <w:rFonts w:ascii="Times New Roman" w:hAnsi="Times New Roman"/>
      <w:sz w:val="22"/>
      <w:szCs w:val="24"/>
    </w:rPr>
  </w:style>
  <w:style w:type="paragraph" w:styleId="Heading1">
    <w:name w:val="heading 1"/>
    <w:basedOn w:val="Normal"/>
    <w:next w:val="Normal"/>
    <w:link w:val="Heading1Char"/>
    <w:qFormat/>
    <w:rsid w:val="006E4ACE"/>
    <w:pPr>
      <w:spacing w:after="280"/>
      <w:jc w:val="center"/>
      <w:outlineLvl w:val="0"/>
    </w:pPr>
    <w:rPr>
      <w:rFonts w:ascii="Century Gothic" w:hAnsi="Century Gothic"/>
      <w:b/>
      <w:color w:val="365F91" w:themeColor="accent1" w:themeShade="BF"/>
      <w:sz w:val="28"/>
      <w:szCs w:val="28"/>
    </w:rPr>
  </w:style>
  <w:style w:type="paragraph" w:styleId="Heading2">
    <w:name w:val="heading 2"/>
    <w:basedOn w:val="Normal"/>
    <w:next w:val="Normal"/>
    <w:link w:val="Heading2Char"/>
    <w:qFormat/>
    <w:rsid w:val="006E4ACE"/>
    <w:pPr>
      <w:pBdr>
        <w:bottom w:val="single" w:sz="4" w:space="1" w:color="365F91" w:themeColor="accent1" w:themeShade="BF"/>
      </w:pBdr>
      <w:tabs>
        <w:tab w:val="left" w:pos="6829"/>
      </w:tabs>
      <w:outlineLvl w:val="1"/>
    </w:pPr>
    <w:rPr>
      <w:rFonts w:ascii="Century Gothic" w:hAnsi="Century Gothic"/>
      <w:b/>
      <w:color w:val="0066A5"/>
    </w:rPr>
  </w:style>
  <w:style w:type="paragraph" w:styleId="Heading3">
    <w:name w:val="heading 3"/>
    <w:basedOn w:val="Normal"/>
    <w:next w:val="Normal"/>
    <w:link w:val="Heading3Char"/>
    <w:qFormat/>
    <w:rsid w:val="0079799D"/>
    <w:pPr>
      <w:keepNext/>
      <w:keepLines/>
      <w:spacing w:line="360" w:lineRule="auto"/>
      <w:outlineLvl w:val="2"/>
    </w:pPr>
    <w:rPr>
      <w:rFonts w:ascii="Century Gothic" w:eastAsia="Times New Roman" w:hAnsi="Century Gothic"/>
      <w:b/>
      <w:szCs w:val="20"/>
    </w:rPr>
  </w:style>
  <w:style w:type="paragraph" w:styleId="Heading4">
    <w:name w:val="heading 4"/>
    <w:basedOn w:val="Normal"/>
    <w:next w:val="Normal"/>
    <w:link w:val="Heading4Char"/>
    <w:qFormat/>
    <w:rsid w:val="0079799D"/>
    <w:pPr>
      <w:keepNext/>
      <w:keepLines/>
      <w:spacing w:line="360" w:lineRule="auto"/>
      <w:outlineLvl w:val="3"/>
    </w:pPr>
    <w:rPr>
      <w:rFonts w:ascii="Century Gothic" w:eastAsia="Times New Roman" w:hAnsi="Century Gothic"/>
      <w:b/>
      <w:sz w:val="18"/>
      <w:szCs w:val="20"/>
    </w:rPr>
  </w:style>
  <w:style w:type="paragraph" w:styleId="Heading5">
    <w:name w:val="heading 5"/>
    <w:basedOn w:val="Normal"/>
    <w:next w:val="Normal"/>
    <w:link w:val="Heading5Char"/>
    <w:qFormat/>
    <w:rsid w:val="0079799D"/>
    <w:pPr>
      <w:keepNext/>
      <w:keepLines/>
      <w:spacing w:line="360" w:lineRule="auto"/>
      <w:outlineLvl w:val="4"/>
    </w:pPr>
    <w:rPr>
      <w:rFonts w:ascii="Century Gothic" w:eastAsia="Times New Roman" w:hAnsi="Century Gothic"/>
      <w:b/>
      <w:i/>
      <w:sz w:val="18"/>
      <w:szCs w:val="20"/>
    </w:rPr>
  </w:style>
  <w:style w:type="paragraph" w:styleId="Heading6">
    <w:name w:val="heading 6"/>
    <w:basedOn w:val="Normal"/>
    <w:next w:val="Normal"/>
    <w:link w:val="Heading6Char"/>
    <w:uiPriority w:val="9"/>
    <w:unhideWhenUsed/>
    <w:qFormat/>
    <w:rsid w:val="0079799D"/>
    <w:pPr>
      <w:spacing w:after="120"/>
      <w:outlineLvl w:val="5"/>
    </w:pPr>
    <w:rPr>
      <w:rFonts w:ascii="Century Gothic" w:eastAsia="Times New Roman" w:hAnsi="Century Gothic"/>
      <w:b/>
      <w:bCs/>
      <w:i/>
      <w:sz w:val="18"/>
      <w:szCs w:val="22"/>
      <w:u w:val="single"/>
    </w:rPr>
  </w:style>
  <w:style w:type="paragraph" w:styleId="Heading7">
    <w:name w:val="heading 7"/>
    <w:basedOn w:val="Normal"/>
    <w:next w:val="Normal"/>
    <w:link w:val="Heading7Char"/>
    <w:uiPriority w:val="9"/>
    <w:semiHidden/>
    <w:unhideWhenUsed/>
    <w:qFormat/>
    <w:rsid w:val="0079799D"/>
    <w:pPr>
      <w:spacing w:before="240" w:after="60"/>
      <w:outlineLvl w:val="6"/>
    </w:pPr>
    <w:rPr>
      <w:rFonts w:ascii="Calibri" w:eastAsia="Times New Roman" w:hAnsi="Calibr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2C0A"/>
    <w:pPr>
      <w:tabs>
        <w:tab w:val="center" w:pos="4320"/>
      </w:tabs>
      <w:spacing w:before="320" w:after="320"/>
      <w:ind w:right="-720"/>
      <w:contextualSpacing/>
    </w:pPr>
    <w:rPr>
      <w:rFonts w:ascii="Century Gothic" w:hAnsi="Century Gothic"/>
      <w:sz w:val="16"/>
      <w:szCs w:val="16"/>
    </w:rPr>
  </w:style>
  <w:style w:type="character" w:customStyle="1" w:styleId="HeaderChar">
    <w:name w:val="Header Char"/>
    <w:basedOn w:val="DefaultParagraphFont"/>
    <w:link w:val="Header"/>
    <w:uiPriority w:val="99"/>
    <w:rsid w:val="000B2C0A"/>
    <w:rPr>
      <w:rFonts w:ascii="Century Gothic" w:hAnsi="Century Gothic"/>
      <w:sz w:val="16"/>
      <w:szCs w:val="16"/>
    </w:rPr>
  </w:style>
  <w:style w:type="paragraph" w:styleId="Footer">
    <w:name w:val="footer"/>
    <w:basedOn w:val="Normal"/>
    <w:link w:val="FooterChar"/>
    <w:uiPriority w:val="99"/>
    <w:unhideWhenUsed/>
    <w:rsid w:val="000B2D40"/>
    <w:pPr>
      <w:tabs>
        <w:tab w:val="center" w:pos="4320"/>
        <w:tab w:val="right" w:pos="8640"/>
      </w:tabs>
    </w:pPr>
  </w:style>
  <w:style w:type="character" w:customStyle="1" w:styleId="FooterChar">
    <w:name w:val="Footer Char"/>
    <w:basedOn w:val="DefaultParagraphFont"/>
    <w:link w:val="Footer"/>
    <w:uiPriority w:val="99"/>
    <w:rsid w:val="000B2D40"/>
  </w:style>
  <w:style w:type="character" w:customStyle="1" w:styleId="Heading1Char">
    <w:name w:val="Heading 1 Char"/>
    <w:basedOn w:val="DefaultParagraphFont"/>
    <w:link w:val="Heading1"/>
    <w:rsid w:val="006E4ACE"/>
    <w:rPr>
      <w:rFonts w:ascii="Century Gothic" w:hAnsi="Century Gothic"/>
      <w:b/>
      <w:color w:val="365F91" w:themeColor="accent1" w:themeShade="BF"/>
      <w:sz w:val="28"/>
      <w:szCs w:val="28"/>
    </w:rPr>
  </w:style>
  <w:style w:type="character" w:customStyle="1" w:styleId="Heading2Char">
    <w:name w:val="Heading 2 Char"/>
    <w:basedOn w:val="DefaultParagraphFont"/>
    <w:link w:val="Heading2"/>
    <w:rsid w:val="006E4ACE"/>
    <w:rPr>
      <w:rFonts w:ascii="Century Gothic" w:hAnsi="Century Gothic"/>
      <w:b/>
      <w:color w:val="0066A5"/>
      <w:sz w:val="22"/>
      <w:szCs w:val="24"/>
    </w:rPr>
  </w:style>
  <w:style w:type="character" w:customStyle="1" w:styleId="Heading3Char">
    <w:name w:val="Heading 3 Char"/>
    <w:basedOn w:val="DefaultParagraphFont"/>
    <w:link w:val="Heading3"/>
    <w:rsid w:val="00C7443D"/>
    <w:rPr>
      <w:rFonts w:ascii="Century Gothic" w:eastAsia="Times New Roman" w:hAnsi="Century Gothic"/>
      <w:b/>
      <w:sz w:val="22"/>
    </w:rPr>
  </w:style>
  <w:style w:type="character" w:customStyle="1" w:styleId="Heading4Char">
    <w:name w:val="Heading 4 Char"/>
    <w:basedOn w:val="DefaultParagraphFont"/>
    <w:link w:val="Heading4"/>
    <w:rsid w:val="00C7443D"/>
    <w:rPr>
      <w:rFonts w:ascii="Century Gothic" w:eastAsia="Times New Roman" w:hAnsi="Century Gothic"/>
      <w:b/>
      <w:sz w:val="18"/>
    </w:rPr>
  </w:style>
  <w:style w:type="character" w:customStyle="1" w:styleId="Heading5Char">
    <w:name w:val="Heading 5 Char"/>
    <w:basedOn w:val="DefaultParagraphFont"/>
    <w:link w:val="Heading5"/>
    <w:rsid w:val="00C7443D"/>
    <w:rPr>
      <w:rFonts w:ascii="Century Gothic" w:eastAsia="Times New Roman" w:hAnsi="Century Gothic"/>
      <w:b/>
      <w:i/>
      <w:sz w:val="18"/>
    </w:rPr>
  </w:style>
  <w:style w:type="character" w:customStyle="1" w:styleId="Heading6Char">
    <w:name w:val="Heading 6 Char"/>
    <w:basedOn w:val="DefaultParagraphFont"/>
    <w:link w:val="Heading6"/>
    <w:uiPriority w:val="9"/>
    <w:rsid w:val="0079799D"/>
    <w:rPr>
      <w:rFonts w:ascii="Century Gothic" w:eastAsia="Times New Roman" w:hAnsi="Century Gothic"/>
      <w:b/>
      <w:bCs/>
      <w:i/>
      <w:sz w:val="18"/>
      <w:szCs w:val="22"/>
      <w:u w:val="single"/>
    </w:rPr>
  </w:style>
  <w:style w:type="character" w:customStyle="1" w:styleId="Heading7Char">
    <w:name w:val="Heading 7 Char"/>
    <w:basedOn w:val="DefaultParagraphFont"/>
    <w:link w:val="Heading7"/>
    <w:uiPriority w:val="9"/>
    <w:semiHidden/>
    <w:rsid w:val="0079799D"/>
    <w:rPr>
      <w:rFonts w:ascii="Calibri" w:eastAsia="Times New Roman" w:hAnsi="Calibri" w:cs="Times New Roman"/>
      <w:sz w:val="24"/>
      <w:szCs w:val="24"/>
    </w:rPr>
  </w:style>
  <w:style w:type="paragraph" w:styleId="BalloonText">
    <w:name w:val="Balloon Text"/>
    <w:basedOn w:val="Normal"/>
    <w:link w:val="BalloonTextChar"/>
    <w:uiPriority w:val="99"/>
    <w:semiHidden/>
    <w:unhideWhenUsed/>
    <w:rsid w:val="008403F4"/>
    <w:rPr>
      <w:rFonts w:ascii="Tahoma" w:hAnsi="Tahoma" w:cs="Tahoma"/>
      <w:sz w:val="16"/>
      <w:szCs w:val="16"/>
    </w:rPr>
  </w:style>
  <w:style w:type="character" w:customStyle="1" w:styleId="BalloonTextChar">
    <w:name w:val="Balloon Text Char"/>
    <w:basedOn w:val="DefaultParagraphFont"/>
    <w:link w:val="BalloonText"/>
    <w:uiPriority w:val="99"/>
    <w:semiHidden/>
    <w:rsid w:val="008403F4"/>
    <w:rPr>
      <w:rFonts w:ascii="Tahoma" w:hAnsi="Tahoma" w:cs="Tahoma"/>
      <w:sz w:val="16"/>
      <w:szCs w:val="16"/>
    </w:rPr>
  </w:style>
  <w:style w:type="paragraph" w:styleId="ListParagraph">
    <w:name w:val="List Paragraph"/>
    <w:basedOn w:val="Normal"/>
    <w:uiPriority w:val="34"/>
    <w:qFormat/>
    <w:rsid w:val="00065BD7"/>
    <w:pPr>
      <w:ind w:left="720"/>
      <w:contextualSpacing/>
    </w:pPr>
  </w:style>
  <w:style w:type="character" w:styleId="CommentReference">
    <w:name w:val="annotation reference"/>
    <w:basedOn w:val="DefaultParagraphFont"/>
    <w:uiPriority w:val="99"/>
    <w:semiHidden/>
    <w:unhideWhenUsed/>
    <w:rsid w:val="00D5661F"/>
    <w:rPr>
      <w:sz w:val="16"/>
      <w:szCs w:val="16"/>
    </w:rPr>
  </w:style>
  <w:style w:type="paragraph" w:styleId="CommentText">
    <w:name w:val="annotation text"/>
    <w:basedOn w:val="Normal"/>
    <w:link w:val="CommentTextChar"/>
    <w:uiPriority w:val="99"/>
    <w:unhideWhenUsed/>
    <w:rsid w:val="00D5661F"/>
    <w:rPr>
      <w:sz w:val="20"/>
      <w:szCs w:val="20"/>
    </w:rPr>
  </w:style>
  <w:style w:type="character" w:customStyle="1" w:styleId="CommentTextChar">
    <w:name w:val="Comment Text Char"/>
    <w:basedOn w:val="DefaultParagraphFont"/>
    <w:link w:val="CommentText"/>
    <w:uiPriority w:val="99"/>
    <w:rsid w:val="00D5661F"/>
    <w:rPr>
      <w:rFonts w:ascii="Times New Roman" w:hAnsi="Times New Roman"/>
    </w:rPr>
  </w:style>
  <w:style w:type="paragraph" w:styleId="CommentSubject">
    <w:name w:val="annotation subject"/>
    <w:basedOn w:val="CommentText"/>
    <w:next w:val="CommentText"/>
    <w:link w:val="CommentSubjectChar"/>
    <w:uiPriority w:val="99"/>
    <w:semiHidden/>
    <w:unhideWhenUsed/>
    <w:rsid w:val="00D5661F"/>
    <w:rPr>
      <w:b/>
      <w:bCs/>
    </w:rPr>
  </w:style>
  <w:style w:type="character" w:customStyle="1" w:styleId="CommentSubjectChar">
    <w:name w:val="Comment Subject Char"/>
    <w:basedOn w:val="CommentTextChar"/>
    <w:link w:val="CommentSubject"/>
    <w:uiPriority w:val="99"/>
    <w:semiHidden/>
    <w:rsid w:val="00D5661F"/>
    <w:rPr>
      <w:rFonts w:ascii="Times New Roman" w:hAnsi="Times New Roman"/>
      <w:b/>
      <w:bCs/>
    </w:rPr>
  </w:style>
  <w:style w:type="table" w:styleId="TableGrid">
    <w:name w:val="Table Grid"/>
    <w:basedOn w:val="TableNormal"/>
    <w:uiPriority w:val="59"/>
    <w:rsid w:val="00C72F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etingdetailsheadings">
    <w:name w:val="meeting details headings"/>
    <w:basedOn w:val="DefaultParagraphFont"/>
    <w:uiPriority w:val="1"/>
    <w:qFormat/>
    <w:rsid w:val="006E4ACE"/>
    <w:rPr>
      <w:rFonts w:ascii="Century Gothic" w:hAnsi="Century Gothic"/>
      <w:b/>
      <w:color w:val="0066A5"/>
    </w:rPr>
  </w:style>
  <w:style w:type="paragraph" w:customStyle="1" w:styleId="attendees">
    <w:name w:val="attendees"/>
    <w:basedOn w:val="Normal"/>
    <w:qFormat/>
    <w:rsid w:val="00A705B9"/>
    <w:pPr>
      <w:tabs>
        <w:tab w:val="left" w:pos="6829"/>
      </w:tabs>
      <w:spacing w:after="240"/>
      <w:contextualSpacing/>
    </w:pPr>
    <w:rPr>
      <w:rFonts w:ascii="Segoe UI" w:hAnsi="Segoe UI" w:cs="Segoe UI"/>
    </w:rPr>
  </w:style>
  <w:style w:type="character" w:styleId="Hyperlink">
    <w:name w:val="Hyperlink"/>
    <w:basedOn w:val="DefaultParagraphFont"/>
    <w:uiPriority w:val="99"/>
    <w:unhideWhenUsed/>
    <w:rsid w:val="007B3DBF"/>
    <w:rPr>
      <w:color w:val="0000FF" w:themeColor="hyperlink"/>
      <w:u w:val="single"/>
    </w:rPr>
  </w:style>
  <w:style w:type="character" w:styleId="UnresolvedMention">
    <w:name w:val="Unresolved Mention"/>
    <w:basedOn w:val="DefaultParagraphFont"/>
    <w:uiPriority w:val="99"/>
    <w:semiHidden/>
    <w:unhideWhenUsed/>
    <w:rsid w:val="00F201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729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P\Appdata\Roaming\Microsoft\Templates\Reports,%20Agendas,%20and%20Minutes\Agenda-Bar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106034EF23654B9CA7A362EEB3F5EF" ma:contentTypeVersion="4" ma:contentTypeDescription="Create a new document." ma:contentTypeScope="" ma:versionID="ea8190de011ad1a820a1793d7a44f2f9">
  <xsd:schema xmlns:xsd="http://www.w3.org/2001/XMLSchema" xmlns:xs="http://www.w3.org/2001/XMLSchema" xmlns:p="http://schemas.microsoft.com/office/2006/metadata/properties" xmlns:ns2="447ce1fc-9806-4364-b711-8cffa1c7b43e" targetNamespace="http://schemas.microsoft.com/office/2006/metadata/properties" ma:root="true" ma:fieldsID="a58eb4d5dbeb304d111c4675e7b0e3f2" ns2:_="">
    <xsd:import namespace="447ce1fc-9806-4364-b711-8cffa1c7b4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7ce1fc-9806-4364-b711-8cffa1c7b4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SO690Nmerical.XSL" StyleName="ISO 690 - Numerical Reference"/>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C1D2A9-C9B2-458F-9F35-5049525F5C9D}"/>
</file>

<file path=customXml/itemProps2.xml><?xml version="1.0" encoding="utf-8"?>
<ds:datastoreItem xmlns:ds="http://schemas.openxmlformats.org/officeDocument/2006/customXml" ds:itemID="{46A3CF21-5AFE-4C9D-ABB4-AC3E3BA14633}">
  <ds:schemaRefs>
    <ds:schemaRef ds:uri="http://schemas.microsoft.com/sharepoint/v3/contenttype/forms"/>
  </ds:schemaRefs>
</ds:datastoreItem>
</file>

<file path=customXml/itemProps3.xml><?xml version="1.0" encoding="utf-8"?>
<ds:datastoreItem xmlns:ds="http://schemas.openxmlformats.org/officeDocument/2006/customXml" ds:itemID="{35258C26-3539-422C-9B9F-617B4A0EE78D}">
  <ds:schemaRefs>
    <ds:schemaRef ds:uri="http://schemas.openxmlformats.org/officeDocument/2006/bibliography"/>
  </ds:schemaRefs>
</ds:datastoreItem>
</file>

<file path=customXml/itemProps4.xml><?xml version="1.0" encoding="utf-8"?>
<ds:datastoreItem xmlns:ds="http://schemas.openxmlformats.org/officeDocument/2006/customXml" ds:itemID="{A0211DD3-9DD2-470A-919D-8730DC14564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Agenda-Barr.dotx</Template>
  <TotalTime>542</TotalTime>
  <Pages>8</Pages>
  <Words>3540</Words>
  <Characters>18018</Characters>
  <Application>Microsoft Office Word</Application>
  <DocSecurity>0</DocSecurity>
  <Lines>385</Lines>
  <Paragraphs>218</Paragraphs>
  <ScaleCrop>false</ScaleCrop>
  <HeadingPairs>
    <vt:vector size="2" baseType="variant">
      <vt:variant>
        <vt:lpstr>Title</vt:lpstr>
      </vt:variant>
      <vt:variant>
        <vt:i4>1</vt:i4>
      </vt:variant>
    </vt:vector>
  </HeadingPairs>
  <TitlesOfParts>
    <vt:vector size="1" baseType="lpstr">
      <vt:lpstr/>
    </vt:vector>
  </TitlesOfParts>
  <Company>Barr Engineering Co.</Company>
  <LinksUpToDate>false</LinksUpToDate>
  <CharactersWithSpaces>21540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Polzin</dc:creator>
  <cp:keywords/>
  <cp:lastModifiedBy>Paul Taylor</cp:lastModifiedBy>
  <cp:revision>257</cp:revision>
  <cp:lastPrinted>2013-04-05T13:58:00Z</cp:lastPrinted>
  <dcterms:created xsi:type="dcterms:W3CDTF">2024-07-29T23:13:00Z</dcterms:created>
  <dcterms:modified xsi:type="dcterms:W3CDTF">2025-12-04T19:06:00Z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0x010100DB106034EF23654B9CA7A362EEB3F5EF</vt:lpwstr>
  </property>
  <property fmtid="{D5CDD505-2E9C-101B-9397-08002B2CF9AE}" pid="3" name="Order">
    <vt:r8>800</vt:r8>
  </property>
  <property fmtid="{D5CDD505-2E9C-101B-9397-08002B2CF9AE}" pid="4" name="xd_ProgID">
    <vt:lpwstr/>
  </property>
  <property fmtid="{D5CDD505-2E9C-101B-9397-08002B2CF9AE}" pid="5" name="TemplateUrl">
    <vt:lpwstr/>
  </property>
  <property fmtid="{D5CDD505-2E9C-101B-9397-08002B2CF9AE}" pid="6" name="GrammarlyDocumentId">
    <vt:lpwstr>945d0fce0872d2adcbc56cc4522c9d46e375422b91cdbf321946d4aedbcd7252</vt:lpwstr>
  </property>
  <property fmtid="{D5CDD505-2E9C-101B-9397-08002B2CF9AE}" pid="7" name="docLang">
    <vt:lpwstr>en</vt:lpwstr>
  </property>
</Properties>
</file>