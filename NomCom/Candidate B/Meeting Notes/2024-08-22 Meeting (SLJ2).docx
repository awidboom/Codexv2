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1D1F27" w14:textId="0EC04285" w:rsidR="003138C0" w:rsidRPr="006E4ACE" w:rsidRDefault="00FD556C" w:rsidP="006E4ACE">
      <w:pPr>
        <w:pStyle w:val="Heading1"/>
        <w:rPr>
          <w:color w:val="0066A5"/>
        </w:rPr>
      </w:pPr>
      <w:bookmarkStart w:id="0" w:name="_Int_BeZ949Ru"/>
      <w:r w:rsidRPr="057C50C8">
        <w:rPr>
          <w:color w:val="0066A5"/>
        </w:rPr>
        <w:t>PIC</w:t>
      </w:r>
      <w:bookmarkEnd w:id="0"/>
      <w:r w:rsidRPr="057C50C8">
        <w:rPr>
          <w:color w:val="0066A5"/>
        </w:rPr>
        <w:t xml:space="preserve"> Development Progress Meeting</w:t>
      </w:r>
    </w:p>
    <w:p w14:paraId="588F4CA2" w14:textId="61300254" w:rsidR="00BA6099" w:rsidRPr="000E76A1" w:rsidRDefault="00BA6099" w:rsidP="009B0C52">
      <w:pPr>
        <w:tabs>
          <w:tab w:val="left" w:pos="1440"/>
          <w:tab w:val="left" w:pos="6829"/>
        </w:tabs>
        <w:ind w:left="1440" w:hanging="1440"/>
        <w:rPr>
          <w:rStyle w:val="meetingdetailsheadings"/>
        </w:rPr>
      </w:pPr>
      <w:r>
        <w:rPr>
          <w:rStyle w:val="meetingdetailsheadings"/>
        </w:rPr>
        <w:t>Date:</w:t>
      </w:r>
      <w:r w:rsidRPr="00796DF8"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="00F21CF7">
        <w:rPr>
          <w:rStyle w:val="meetingdetailsheadings"/>
          <w:color w:val="auto"/>
        </w:rPr>
        <w:t>August 22</w:t>
      </w:r>
      <w:r w:rsidR="0020649A">
        <w:rPr>
          <w:rStyle w:val="meetingdetailsheadings"/>
          <w:color w:val="auto"/>
        </w:rPr>
        <w:t>, 202</w:t>
      </w:r>
      <w:r w:rsidR="00440CBA">
        <w:rPr>
          <w:rStyle w:val="meetingdetailsheadings"/>
          <w:color w:val="auto"/>
        </w:rPr>
        <w:t>4</w:t>
      </w:r>
    </w:p>
    <w:p w14:paraId="0C7BDA5E" w14:textId="1408DFCE" w:rsidR="00BA6099" w:rsidRPr="006E4ACE" w:rsidRDefault="00BA6099" w:rsidP="009B0C52">
      <w:pPr>
        <w:tabs>
          <w:tab w:val="left" w:pos="1440"/>
          <w:tab w:val="left" w:pos="6829"/>
        </w:tabs>
        <w:ind w:left="1440" w:hanging="1440"/>
        <w:rPr>
          <w:rFonts w:ascii="Century Gothic" w:hAnsi="Century Gothic"/>
          <w:b/>
          <w:color w:val="000000" w:themeColor="text1"/>
        </w:rPr>
      </w:pPr>
      <w:r>
        <w:rPr>
          <w:rStyle w:val="meetingdetailsheadings"/>
        </w:rPr>
        <w:t>T</w:t>
      </w:r>
      <w:r w:rsidRPr="000E76A1">
        <w:rPr>
          <w:rStyle w:val="meetingdetailsheadings"/>
        </w:rPr>
        <w:t>ime:</w:t>
      </w:r>
      <w:r w:rsidRPr="000E76A1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="00F21CF7">
        <w:rPr>
          <w:rFonts w:ascii="Century Gothic" w:hAnsi="Century Gothic"/>
          <w:b/>
          <w:color w:val="000000" w:themeColor="text1"/>
        </w:rPr>
        <w:t>09:3</w:t>
      </w:r>
      <w:r w:rsidR="00380F9F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 xml:space="preserve"> – </w:t>
      </w:r>
      <w:r w:rsidR="0020649A">
        <w:rPr>
          <w:rFonts w:ascii="Century Gothic" w:hAnsi="Century Gothic"/>
          <w:b/>
          <w:color w:val="000000" w:themeColor="text1"/>
        </w:rPr>
        <w:t>1</w:t>
      </w:r>
      <w:r w:rsidR="00F21CF7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>:</w:t>
      </w:r>
      <w:r w:rsidR="00F21CF7">
        <w:rPr>
          <w:rFonts w:ascii="Century Gothic" w:hAnsi="Century Gothic"/>
          <w:b/>
          <w:color w:val="000000" w:themeColor="text1"/>
        </w:rPr>
        <w:t>3</w:t>
      </w:r>
      <w:r w:rsidR="00AD250F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 xml:space="preserve"> CT</w:t>
      </w:r>
    </w:p>
    <w:p w14:paraId="7D76302E" w14:textId="0EF0D56C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L</w:t>
      </w:r>
      <w:r w:rsidRPr="006E4ACE">
        <w:rPr>
          <w:rStyle w:val="meetingdetailsheadings"/>
        </w:rPr>
        <w:t>ocation:</w:t>
      </w:r>
      <w:r w:rsidRPr="006E4ACE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Pr="00E62B8B">
        <w:rPr>
          <w:rStyle w:val="meetingdetailsheadings"/>
          <w:color w:val="auto"/>
        </w:rPr>
        <w:t>Teams Meeting</w:t>
      </w:r>
    </w:p>
    <w:p w14:paraId="79F91FD1" w14:textId="58CCD5E2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P</w:t>
      </w:r>
      <w:r w:rsidRPr="00A705B9">
        <w:rPr>
          <w:rStyle w:val="meetingdetailsheadings"/>
        </w:rPr>
        <w:t>roject:</w:t>
      </w:r>
      <w:r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Pr="00E62B8B">
        <w:rPr>
          <w:rStyle w:val="meetingdetailsheadings"/>
          <w:color w:val="auto"/>
        </w:rPr>
        <w:t>EM040300</w:t>
      </w:r>
      <w:r>
        <w:rPr>
          <w:rStyle w:val="meetingdetailsheadings"/>
          <w:color w:val="auto"/>
        </w:rPr>
        <w:t>.2</w:t>
      </w:r>
      <w:r w:rsidR="00440CBA">
        <w:rPr>
          <w:rStyle w:val="meetingdetailsheadings"/>
          <w:color w:val="auto"/>
        </w:rPr>
        <w:t>4</w:t>
      </w:r>
      <w:r w:rsidRPr="00E62B8B">
        <w:rPr>
          <w:rStyle w:val="meetingdetailsheadings"/>
          <w:color w:val="auto"/>
        </w:rPr>
        <w:t xml:space="preserve"> TD 500</w:t>
      </w:r>
    </w:p>
    <w:p w14:paraId="1EB11017" w14:textId="1B1EA522" w:rsidR="009B0C52" w:rsidRDefault="009B0C52" w:rsidP="009B0C52">
      <w:pPr>
        <w:pStyle w:val="attendees"/>
        <w:tabs>
          <w:tab w:val="left" w:pos="1440"/>
        </w:tabs>
        <w:ind w:left="1440" w:hanging="1440"/>
      </w:pPr>
      <w:r w:rsidRPr="057C50C8">
        <w:rPr>
          <w:rStyle w:val="meetingdetailsheadings"/>
        </w:rPr>
        <w:t>Attendees:</w:t>
      </w:r>
      <w:r>
        <w:tab/>
      </w:r>
      <w:r w:rsidR="00AD250F" w:rsidRPr="00AD250F">
        <w:t>Sarah Johnson (candidate), Rachael Shetka (coach and coaching committee member), Alina Heydt (coaching committee member), Paul Taylor (EM leadership coach)</w:t>
      </w:r>
    </w:p>
    <w:p w14:paraId="778ED169" w14:textId="5D10C48C" w:rsidR="00BA6099" w:rsidRDefault="00BA6099" w:rsidP="00A705B9">
      <w:pPr>
        <w:pStyle w:val="attendees"/>
        <w:rPr>
          <w:b/>
          <w:color w:val="365F91" w:themeColor="accent1" w:themeShade="BF"/>
        </w:rPr>
      </w:pPr>
      <w:bookmarkStart w:id="1" w:name="_Hlk76549714"/>
    </w:p>
    <w:p w14:paraId="3C1EA2CB" w14:textId="1A0835A8" w:rsidR="00D94756" w:rsidRDefault="00E647F5" w:rsidP="00D94756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 xml:space="preserve">Collection of Feedback </w:t>
      </w:r>
    </w:p>
    <w:p w14:paraId="7E5817A4" w14:textId="77777777" w:rsidR="00D94756" w:rsidRDefault="00D94756" w:rsidP="00D94756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Status:</w:t>
      </w:r>
      <w:r>
        <w:rPr>
          <w:bCs/>
        </w:rPr>
        <w:t xml:space="preserve">  </w:t>
      </w:r>
    </w:p>
    <w:p w14:paraId="6E193F3C" w14:textId="267DEBE4" w:rsidR="00D94756" w:rsidRDefault="00D94756" w:rsidP="057C50C8">
      <w:pPr>
        <w:pStyle w:val="attendees"/>
        <w:numPr>
          <w:ilvl w:val="0"/>
          <w:numId w:val="19"/>
        </w:numPr>
        <w:tabs>
          <w:tab w:val="clear" w:pos="6829"/>
          <w:tab w:val="left" w:pos="1080"/>
        </w:tabs>
        <w:ind w:left="1440"/>
      </w:pPr>
      <w:r>
        <w:t xml:space="preserve">The team </w:t>
      </w:r>
      <w:r w:rsidR="003E43EB">
        <w:t>(</w:t>
      </w:r>
      <w:r w:rsidR="00AD250F" w:rsidRPr="00AD250F">
        <w:t>Rachael</w:t>
      </w:r>
      <w:r w:rsidR="003E43EB">
        <w:t xml:space="preserve">, </w:t>
      </w:r>
      <w:proofErr w:type="gramStart"/>
      <w:r w:rsidR="00AD250F" w:rsidRPr="00AD250F">
        <w:t>Alina</w:t>
      </w:r>
      <w:proofErr w:type="gramEnd"/>
      <w:r w:rsidR="00AD250F" w:rsidRPr="00AD250F">
        <w:t xml:space="preserve"> </w:t>
      </w:r>
      <w:r w:rsidR="003E43EB">
        <w:t xml:space="preserve">and Paul) </w:t>
      </w:r>
      <w:r w:rsidR="00CC5ACE">
        <w:t xml:space="preserve">has </w:t>
      </w:r>
      <w:r w:rsidR="00F21CF7">
        <w:t>conducted</w:t>
      </w:r>
      <w:r w:rsidR="003E43EB">
        <w:t xml:space="preserve"> interview</w:t>
      </w:r>
      <w:r w:rsidR="00F21CF7">
        <w:t>s</w:t>
      </w:r>
      <w:r w:rsidR="003E43EB">
        <w:t xml:space="preserve"> </w:t>
      </w:r>
      <w:r w:rsidR="00F21CF7">
        <w:t>of 11</w:t>
      </w:r>
      <w:r w:rsidR="003E43EB">
        <w:t xml:space="preserve"> staff</w:t>
      </w:r>
      <w:r>
        <w:t>.</w:t>
      </w:r>
      <w:r w:rsidR="00F21CF7">
        <w:t xml:space="preserve"> Notes have been written up in </w:t>
      </w:r>
      <w:hyperlink r:id="rId11" w:history="1">
        <w:r w:rsidR="00F21CF7" w:rsidRPr="00F21CF7">
          <w:rPr>
            <w:rStyle w:val="Hyperlink"/>
          </w:rPr>
          <w:t>Feedback Collected (SLJ2).docx</w:t>
        </w:r>
      </w:hyperlink>
      <w:r w:rsidR="00F21CF7">
        <w:t>. Paul is waiting for Andy Polzin to review/approve the summary of his interview before sharing wit</w:t>
      </w:r>
      <w:r w:rsidR="00C8643A">
        <w:t>h</w:t>
      </w:r>
      <w:r w:rsidR="00F21CF7">
        <w:t xml:space="preserve"> the team. </w:t>
      </w:r>
    </w:p>
    <w:p w14:paraId="465885CC" w14:textId="77777777" w:rsidR="00C8643A" w:rsidRDefault="00C8643A" w:rsidP="057C50C8">
      <w:pPr>
        <w:pStyle w:val="attendees"/>
        <w:numPr>
          <w:ilvl w:val="0"/>
          <w:numId w:val="19"/>
        </w:numPr>
        <w:tabs>
          <w:tab w:val="clear" w:pos="6829"/>
          <w:tab w:val="left" w:pos="1080"/>
        </w:tabs>
        <w:ind w:left="1440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Paul summarized the feedback as follows:</w:t>
      </w:r>
    </w:p>
    <w:p w14:paraId="2B0ACCBC" w14:textId="77777777" w:rsidR="00CC5ACE" w:rsidRDefault="00CC5ACE" w:rsidP="00CC5ACE">
      <w:pPr>
        <w:pStyle w:val="attendees"/>
        <w:tabs>
          <w:tab w:val="clear" w:pos="6829"/>
          <w:tab w:val="left" w:pos="1080"/>
        </w:tabs>
        <w:rPr>
          <w:rStyle w:val="Hyperlink"/>
          <w:color w:val="auto"/>
          <w:u w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6"/>
      </w:tblGrid>
      <w:tr w:rsidR="00CC5ACE" w14:paraId="10DC48F3" w14:textId="77777777" w:rsidTr="00CC5ACE">
        <w:tc>
          <w:tcPr>
            <w:tcW w:w="9436" w:type="dxa"/>
          </w:tcPr>
          <w:p w14:paraId="0A419420" w14:textId="42B0A05A" w:rsidR="00CC5ACE" w:rsidRDefault="00CC5ACE" w:rsidP="00CC5ACE">
            <w:pPr>
              <w:pStyle w:val="attendees"/>
              <w:numPr>
                <w:ilvl w:val="0"/>
                <w:numId w:val="21"/>
              </w:numPr>
              <w:tabs>
                <w:tab w:val="clear" w:pos="6829"/>
                <w:tab w:val="left" w:pos="1080"/>
              </w:tabs>
              <w:spacing w:after="0"/>
              <w:rPr>
                <w:rStyle w:val="Hyperlink"/>
                <w:color w:val="auto"/>
                <w:u w:val="none"/>
              </w:rPr>
            </w:pPr>
            <w:r>
              <w:rPr>
                <w:rStyle w:val="Hyperlink"/>
                <w:color w:val="auto"/>
                <w:u w:val="none"/>
              </w:rPr>
              <w:t>No fatal flaws or derailers were daylighted</w:t>
            </w:r>
          </w:p>
        </w:tc>
      </w:tr>
      <w:tr w:rsidR="00CC5ACE" w14:paraId="5C29B1C2" w14:textId="77777777" w:rsidTr="00CC5ACE">
        <w:tc>
          <w:tcPr>
            <w:tcW w:w="9436" w:type="dxa"/>
          </w:tcPr>
          <w:p w14:paraId="16FA575B" w14:textId="691056DA" w:rsidR="00CC5ACE" w:rsidRDefault="00E647F5" w:rsidP="00CC5ACE">
            <w:pPr>
              <w:pStyle w:val="attendees"/>
              <w:numPr>
                <w:ilvl w:val="0"/>
                <w:numId w:val="21"/>
              </w:numPr>
              <w:tabs>
                <w:tab w:val="clear" w:pos="6829"/>
                <w:tab w:val="left" w:pos="1080"/>
              </w:tabs>
              <w:spacing w:after="0"/>
              <w:rPr>
                <w:rStyle w:val="Hyperlink"/>
                <w:color w:val="auto"/>
                <w:u w:val="none"/>
              </w:rPr>
            </w:pPr>
            <w:r w:rsidRPr="00E647F5">
              <w:rPr>
                <w:rStyle w:val="Hyperlink"/>
                <w:color w:val="auto"/>
                <w:u w:val="none"/>
              </w:rPr>
              <w:t xml:space="preserve">Sarah’s </w:t>
            </w:r>
            <w:proofErr w:type="gramStart"/>
            <w:r w:rsidRPr="00E647F5">
              <w:rPr>
                <w:rStyle w:val="Hyperlink"/>
                <w:color w:val="auto"/>
                <w:u w:val="none"/>
              </w:rPr>
              <w:t>m</w:t>
            </w:r>
            <w:r w:rsidR="00CC5ACE">
              <w:rPr>
                <w:rStyle w:val="Hyperlink"/>
                <w:color w:val="auto"/>
                <w:u w:val="none"/>
              </w:rPr>
              <w:t>any</w:t>
            </w:r>
            <w:proofErr w:type="gramEnd"/>
            <w:r w:rsidR="00CC5ACE">
              <w:rPr>
                <w:rStyle w:val="Hyperlink"/>
                <w:color w:val="auto"/>
                <w:u w:val="none"/>
              </w:rPr>
              <w:t xml:space="preserve"> s</w:t>
            </w:r>
            <w:r w:rsidR="00CC5ACE" w:rsidRPr="00CC5ACE">
              <w:rPr>
                <w:rStyle w:val="Hyperlink"/>
                <w:color w:val="auto"/>
                <w:u w:val="none"/>
              </w:rPr>
              <w:t>trengths</w:t>
            </w:r>
            <w:r w:rsidR="00CC5ACE">
              <w:rPr>
                <w:rStyle w:val="Hyperlink"/>
                <w:color w:val="auto"/>
                <w:u w:val="none"/>
              </w:rPr>
              <w:t xml:space="preserve"> were recognized</w:t>
            </w:r>
            <w:r>
              <w:rPr>
                <w:rStyle w:val="Hyperlink"/>
                <w:color w:val="auto"/>
                <w:u w:val="none"/>
              </w:rPr>
              <w:t xml:space="preserve"> as follows</w:t>
            </w:r>
            <w:r w:rsidR="00CC5ACE">
              <w:rPr>
                <w:rStyle w:val="Hyperlink"/>
                <w:color w:val="auto"/>
                <w:u w:val="none"/>
              </w:rPr>
              <w:t>:</w:t>
            </w:r>
          </w:p>
          <w:p w14:paraId="73B60D0B" w14:textId="77777777" w:rsidR="00CC5ACE" w:rsidRDefault="00AF6A75" w:rsidP="00CC5ACE">
            <w:pPr>
              <w:pStyle w:val="attendees"/>
              <w:numPr>
                <w:ilvl w:val="1"/>
                <w:numId w:val="21"/>
              </w:numPr>
              <w:tabs>
                <w:tab w:val="clear" w:pos="6829"/>
                <w:tab w:val="left" w:pos="1080"/>
              </w:tabs>
              <w:spacing w:after="0"/>
              <w:rPr>
                <w:rStyle w:val="Hyperlink"/>
                <w:color w:val="auto"/>
                <w:u w:val="none"/>
              </w:rPr>
            </w:pPr>
            <w:proofErr w:type="gramStart"/>
            <w:r>
              <w:rPr>
                <w:rStyle w:val="Hyperlink"/>
                <w:color w:val="auto"/>
                <w:u w:val="none"/>
              </w:rPr>
              <w:t>Very organized</w:t>
            </w:r>
            <w:proofErr w:type="gramEnd"/>
            <w:r>
              <w:rPr>
                <w:rStyle w:val="Hyperlink"/>
                <w:color w:val="auto"/>
                <w:u w:val="none"/>
              </w:rPr>
              <w:t xml:space="preserve"> PM (plans ahead, sets appropriate deadlines)</w:t>
            </w:r>
          </w:p>
          <w:p w14:paraId="162A1E09" w14:textId="77777777" w:rsidR="00AF6A75" w:rsidRDefault="00AF6A75" w:rsidP="00CC5ACE">
            <w:pPr>
              <w:pStyle w:val="attendees"/>
              <w:numPr>
                <w:ilvl w:val="1"/>
                <w:numId w:val="21"/>
              </w:numPr>
              <w:tabs>
                <w:tab w:val="clear" w:pos="6829"/>
                <w:tab w:val="left" w:pos="1080"/>
              </w:tabs>
              <w:spacing w:after="0"/>
              <w:rPr>
                <w:rStyle w:val="Hyperlink"/>
                <w:color w:val="auto"/>
                <w:u w:val="none"/>
              </w:rPr>
            </w:pPr>
            <w:proofErr w:type="gramStart"/>
            <w:r>
              <w:rPr>
                <w:rStyle w:val="Hyperlink"/>
                <w:color w:val="auto"/>
                <w:u w:val="none"/>
              </w:rPr>
              <w:t>Strategic thinker</w:t>
            </w:r>
            <w:proofErr w:type="gramEnd"/>
          </w:p>
          <w:p w14:paraId="36D67CDF" w14:textId="77777777" w:rsidR="00AF6A75" w:rsidRDefault="00AF6A75" w:rsidP="00CC5ACE">
            <w:pPr>
              <w:pStyle w:val="attendees"/>
              <w:numPr>
                <w:ilvl w:val="1"/>
                <w:numId w:val="21"/>
              </w:numPr>
              <w:tabs>
                <w:tab w:val="clear" w:pos="6829"/>
                <w:tab w:val="left" w:pos="1080"/>
              </w:tabs>
              <w:spacing w:after="0"/>
              <w:rPr>
                <w:rStyle w:val="Hyperlink"/>
                <w:color w:val="auto"/>
                <w:u w:val="none"/>
              </w:rPr>
            </w:pPr>
            <w:proofErr w:type="gramStart"/>
            <w:r>
              <w:rPr>
                <w:rStyle w:val="Hyperlink"/>
                <w:color w:val="auto"/>
                <w:u w:val="none"/>
              </w:rPr>
              <w:t>Detail oriented</w:t>
            </w:r>
            <w:proofErr w:type="gramEnd"/>
          </w:p>
          <w:p w14:paraId="16CCAFB9" w14:textId="578DF118" w:rsidR="00AF6A75" w:rsidRDefault="00AF6A75" w:rsidP="00CC5ACE">
            <w:pPr>
              <w:pStyle w:val="attendees"/>
              <w:numPr>
                <w:ilvl w:val="1"/>
                <w:numId w:val="21"/>
              </w:numPr>
              <w:tabs>
                <w:tab w:val="clear" w:pos="6829"/>
                <w:tab w:val="left" w:pos="1080"/>
              </w:tabs>
              <w:spacing w:after="0"/>
              <w:rPr>
                <w:rStyle w:val="Hyperlink"/>
                <w:color w:val="auto"/>
                <w:u w:val="none"/>
              </w:rPr>
            </w:pPr>
            <w:r>
              <w:rPr>
                <w:rStyle w:val="Hyperlink"/>
                <w:color w:val="auto"/>
                <w:u w:val="none"/>
              </w:rPr>
              <w:t>Good at setting up and developing teams</w:t>
            </w:r>
          </w:p>
          <w:p w14:paraId="46BC9677" w14:textId="77777777" w:rsidR="00AF6A75" w:rsidRDefault="00AF6A75" w:rsidP="00CC5ACE">
            <w:pPr>
              <w:pStyle w:val="attendees"/>
              <w:numPr>
                <w:ilvl w:val="1"/>
                <w:numId w:val="21"/>
              </w:numPr>
              <w:tabs>
                <w:tab w:val="clear" w:pos="6829"/>
                <w:tab w:val="left" w:pos="1080"/>
              </w:tabs>
              <w:spacing w:after="0"/>
              <w:rPr>
                <w:rStyle w:val="Hyperlink"/>
                <w:color w:val="auto"/>
                <w:u w:val="none"/>
              </w:rPr>
            </w:pPr>
            <w:r>
              <w:rPr>
                <w:rStyle w:val="Hyperlink"/>
                <w:color w:val="auto"/>
                <w:u w:val="none"/>
              </w:rPr>
              <w:t xml:space="preserve">Good at developing team members who are challenging to work with </w:t>
            </w:r>
          </w:p>
          <w:p w14:paraId="6F438417" w14:textId="77777777" w:rsidR="00AF6A75" w:rsidRDefault="00AF6A75" w:rsidP="00CC5ACE">
            <w:pPr>
              <w:pStyle w:val="attendees"/>
              <w:numPr>
                <w:ilvl w:val="1"/>
                <w:numId w:val="21"/>
              </w:numPr>
              <w:tabs>
                <w:tab w:val="clear" w:pos="6829"/>
                <w:tab w:val="left" w:pos="1080"/>
              </w:tabs>
              <w:spacing w:after="0"/>
              <w:rPr>
                <w:rStyle w:val="Hyperlink"/>
                <w:color w:val="auto"/>
                <w:u w:val="none"/>
              </w:rPr>
            </w:pPr>
            <w:r>
              <w:rPr>
                <w:rStyle w:val="Hyperlink"/>
                <w:color w:val="auto"/>
                <w:u w:val="none"/>
              </w:rPr>
              <w:t>Good at delegating tasks (providing detailed guidance)</w:t>
            </w:r>
          </w:p>
          <w:p w14:paraId="5E59AF98" w14:textId="10A2F790" w:rsidR="00AF6A75" w:rsidRDefault="00AF6A75" w:rsidP="00CC5ACE">
            <w:pPr>
              <w:pStyle w:val="attendees"/>
              <w:numPr>
                <w:ilvl w:val="1"/>
                <w:numId w:val="21"/>
              </w:numPr>
              <w:tabs>
                <w:tab w:val="clear" w:pos="6829"/>
                <w:tab w:val="left" w:pos="1080"/>
              </w:tabs>
              <w:spacing w:after="0"/>
              <w:rPr>
                <w:rStyle w:val="Hyperlink"/>
                <w:color w:val="auto"/>
                <w:u w:val="none"/>
              </w:rPr>
            </w:pPr>
            <w:r>
              <w:rPr>
                <w:rStyle w:val="Hyperlink"/>
                <w:color w:val="auto"/>
                <w:u w:val="none"/>
              </w:rPr>
              <w:t>Well-liked by clients and colleagues, enjoyable to work with</w:t>
            </w:r>
          </w:p>
          <w:p w14:paraId="35A03AC1" w14:textId="77777777" w:rsidR="00AF6A75" w:rsidRDefault="00AF6A75" w:rsidP="00CC5ACE">
            <w:pPr>
              <w:pStyle w:val="attendees"/>
              <w:numPr>
                <w:ilvl w:val="1"/>
                <w:numId w:val="21"/>
              </w:numPr>
              <w:tabs>
                <w:tab w:val="clear" w:pos="6829"/>
                <w:tab w:val="left" w:pos="1080"/>
              </w:tabs>
              <w:spacing w:after="0"/>
              <w:rPr>
                <w:rStyle w:val="Hyperlink"/>
                <w:color w:val="auto"/>
                <w:u w:val="none"/>
              </w:rPr>
            </w:pPr>
            <w:r>
              <w:rPr>
                <w:rStyle w:val="Hyperlink"/>
                <w:color w:val="auto"/>
                <w:u w:val="none"/>
              </w:rPr>
              <w:t>Good communicator and personable</w:t>
            </w:r>
          </w:p>
          <w:p w14:paraId="2793CFAD" w14:textId="675D51B0" w:rsidR="00AF6A75" w:rsidRDefault="00AF6A75" w:rsidP="00CC5ACE">
            <w:pPr>
              <w:pStyle w:val="attendees"/>
              <w:numPr>
                <w:ilvl w:val="1"/>
                <w:numId w:val="21"/>
              </w:numPr>
              <w:tabs>
                <w:tab w:val="clear" w:pos="6829"/>
                <w:tab w:val="left" w:pos="1080"/>
              </w:tabs>
              <w:spacing w:after="0"/>
              <w:rPr>
                <w:rStyle w:val="Hyperlink"/>
                <w:color w:val="auto"/>
                <w:u w:val="none"/>
              </w:rPr>
            </w:pPr>
            <w:r>
              <w:rPr>
                <w:rStyle w:val="Hyperlink"/>
                <w:color w:val="auto"/>
                <w:u w:val="none"/>
              </w:rPr>
              <w:t>Good at digging into unique</w:t>
            </w:r>
            <w:r w:rsidR="00E647F5">
              <w:rPr>
                <w:rStyle w:val="Hyperlink"/>
                <w:color w:val="auto"/>
                <w:u w:val="none"/>
              </w:rPr>
              <w:t>/tough</w:t>
            </w:r>
            <w:r>
              <w:rPr>
                <w:rStyle w:val="Hyperlink"/>
                <w:color w:val="auto"/>
                <w:u w:val="none"/>
              </w:rPr>
              <w:t xml:space="preserve"> questions/problems</w:t>
            </w:r>
          </w:p>
          <w:p w14:paraId="6DE74407" w14:textId="78CD8A04" w:rsidR="00AF6A75" w:rsidRDefault="00AF6A75" w:rsidP="00CC5ACE">
            <w:pPr>
              <w:pStyle w:val="attendees"/>
              <w:numPr>
                <w:ilvl w:val="1"/>
                <w:numId w:val="21"/>
              </w:numPr>
              <w:tabs>
                <w:tab w:val="clear" w:pos="6829"/>
                <w:tab w:val="left" w:pos="1080"/>
              </w:tabs>
              <w:spacing w:after="0"/>
              <w:rPr>
                <w:rStyle w:val="Hyperlink"/>
                <w:color w:val="auto"/>
                <w:u w:val="none"/>
              </w:rPr>
            </w:pPr>
            <w:r>
              <w:rPr>
                <w:rStyle w:val="Hyperlink"/>
                <w:color w:val="auto"/>
                <w:u w:val="none"/>
              </w:rPr>
              <w:t xml:space="preserve">Willing to take on work that others </w:t>
            </w:r>
            <w:proofErr w:type="gramStart"/>
            <w:r>
              <w:rPr>
                <w:rStyle w:val="Hyperlink"/>
                <w:color w:val="auto"/>
                <w:u w:val="none"/>
              </w:rPr>
              <w:t>won’t</w:t>
            </w:r>
            <w:proofErr w:type="gramEnd"/>
          </w:p>
        </w:tc>
      </w:tr>
      <w:tr w:rsidR="00CC5ACE" w14:paraId="686B0B93" w14:textId="77777777" w:rsidTr="00CC5ACE">
        <w:tc>
          <w:tcPr>
            <w:tcW w:w="9436" w:type="dxa"/>
          </w:tcPr>
          <w:p w14:paraId="3577325F" w14:textId="77777777" w:rsidR="00CC5ACE" w:rsidRDefault="00AF6A75" w:rsidP="00AF6A75">
            <w:pPr>
              <w:pStyle w:val="attendees"/>
              <w:numPr>
                <w:ilvl w:val="0"/>
                <w:numId w:val="21"/>
              </w:numPr>
              <w:tabs>
                <w:tab w:val="clear" w:pos="6829"/>
                <w:tab w:val="left" w:pos="1080"/>
              </w:tabs>
              <w:spacing w:after="0"/>
              <w:rPr>
                <w:rStyle w:val="Hyperlink"/>
                <w:color w:val="auto"/>
                <w:u w:val="none"/>
              </w:rPr>
            </w:pPr>
            <w:proofErr w:type="gramStart"/>
            <w:r>
              <w:rPr>
                <w:rStyle w:val="Hyperlink"/>
                <w:color w:val="auto"/>
                <w:u w:val="none"/>
              </w:rPr>
              <w:t>Possible areas</w:t>
            </w:r>
            <w:proofErr w:type="gramEnd"/>
            <w:r>
              <w:rPr>
                <w:rStyle w:val="Hyperlink"/>
                <w:color w:val="auto"/>
                <w:u w:val="none"/>
              </w:rPr>
              <w:t xml:space="preserve"> for development:</w:t>
            </w:r>
          </w:p>
          <w:p w14:paraId="02C36C7D" w14:textId="77777777" w:rsidR="00AF6A75" w:rsidRDefault="00AF6A75" w:rsidP="00AF6A75">
            <w:pPr>
              <w:pStyle w:val="attendees"/>
              <w:numPr>
                <w:ilvl w:val="1"/>
                <w:numId w:val="21"/>
              </w:numPr>
              <w:tabs>
                <w:tab w:val="clear" w:pos="6829"/>
                <w:tab w:val="left" w:pos="1080"/>
              </w:tabs>
              <w:spacing w:after="0"/>
              <w:rPr>
                <w:rStyle w:val="Hyperlink"/>
                <w:color w:val="auto"/>
                <w:u w:val="none"/>
              </w:rPr>
            </w:pPr>
            <w:r>
              <w:rPr>
                <w:rStyle w:val="Hyperlink"/>
                <w:color w:val="auto"/>
                <w:u w:val="none"/>
              </w:rPr>
              <w:t xml:space="preserve">Address two </w:t>
            </w:r>
            <w:r w:rsidRPr="00AF6A75">
              <w:rPr>
                <w:rStyle w:val="Hyperlink"/>
                <w:color w:val="auto"/>
              </w:rPr>
              <w:t>perceptions</w:t>
            </w:r>
            <w:r>
              <w:rPr>
                <w:rStyle w:val="Hyperlink"/>
                <w:color w:val="auto"/>
                <w:u w:val="none"/>
              </w:rPr>
              <w:t xml:space="preserve"> before they take on undue prominence:</w:t>
            </w:r>
          </w:p>
          <w:p w14:paraId="2464C833" w14:textId="418A8EF6" w:rsidR="00AF6A75" w:rsidRDefault="00BE0029" w:rsidP="00AF6A75">
            <w:pPr>
              <w:pStyle w:val="attendees"/>
              <w:numPr>
                <w:ilvl w:val="2"/>
                <w:numId w:val="21"/>
              </w:numPr>
              <w:tabs>
                <w:tab w:val="clear" w:pos="6829"/>
                <w:tab w:val="left" w:pos="1080"/>
              </w:tabs>
              <w:spacing w:after="0"/>
              <w:ind w:left="1500"/>
              <w:rPr>
                <w:rStyle w:val="Hyperlink"/>
                <w:color w:val="auto"/>
                <w:u w:val="none"/>
              </w:rPr>
            </w:pPr>
            <w:r>
              <w:rPr>
                <w:rStyle w:val="Hyperlink"/>
                <w:color w:val="auto"/>
                <w:u w:val="none"/>
              </w:rPr>
              <w:t>Perception that Sarah chases shiny objects</w:t>
            </w:r>
            <w:r w:rsidR="00E647F5">
              <w:rPr>
                <w:rStyle w:val="Hyperlink"/>
                <w:color w:val="auto"/>
                <w:u w:val="none"/>
              </w:rPr>
              <w:t xml:space="preserve"> and moves on when interest is lost</w:t>
            </w:r>
          </w:p>
          <w:p w14:paraId="6B0FCDB5" w14:textId="5FF87EE8" w:rsidR="00BE0029" w:rsidRDefault="00BE0029" w:rsidP="00AF6A75">
            <w:pPr>
              <w:pStyle w:val="attendees"/>
              <w:numPr>
                <w:ilvl w:val="2"/>
                <w:numId w:val="21"/>
              </w:numPr>
              <w:tabs>
                <w:tab w:val="clear" w:pos="6829"/>
                <w:tab w:val="left" w:pos="1080"/>
              </w:tabs>
              <w:spacing w:after="0"/>
              <w:ind w:left="1500"/>
              <w:rPr>
                <w:rStyle w:val="Hyperlink"/>
                <w:color w:val="auto"/>
                <w:u w:val="none"/>
              </w:rPr>
            </w:pPr>
            <w:r>
              <w:rPr>
                <w:rStyle w:val="Hyperlink"/>
                <w:color w:val="auto"/>
                <w:u w:val="none"/>
              </w:rPr>
              <w:t xml:space="preserve">Perception that Sarah </w:t>
            </w:r>
            <w:proofErr w:type="gramStart"/>
            <w:r>
              <w:rPr>
                <w:rStyle w:val="Hyperlink"/>
                <w:color w:val="auto"/>
                <w:u w:val="none"/>
              </w:rPr>
              <w:t>doesn’t</w:t>
            </w:r>
            <w:proofErr w:type="gramEnd"/>
            <w:r>
              <w:rPr>
                <w:rStyle w:val="Hyperlink"/>
                <w:color w:val="auto"/>
                <w:u w:val="none"/>
              </w:rPr>
              <w:t xml:space="preserve"> develop long-term client relationships </w:t>
            </w:r>
          </w:p>
          <w:p w14:paraId="22BCDF19" w14:textId="77777777" w:rsidR="00AF6A75" w:rsidRDefault="00AF6A75" w:rsidP="00AF6A75">
            <w:pPr>
              <w:pStyle w:val="attendees"/>
              <w:numPr>
                <w:ilvl w:val="1"/>
                <w:numId w:val="21"/>
              </w:numPr>
              <w:tabs>
                <w:tab w:val="clear" w:pos="6829"/>
                <w:tab w:val="left" w:pos="1080"/>
              </w:tabs>
              <w:spacing w:after="0"/>
              <w:rPr>
                <w:rStyle w:val="Hyperlink"/>
                <w:color w:val="auto"/>
                <w:u w:val="none"/>
              </w:rPr>
            </w:pPr>
            <w:r>
              <w:rPr>
                <w:rStyle w:val="Hyperlink"/>
                <w:color w:val="auto"/>
                <w:u w:val="none"/>
              </w:rPr>
              <w:t>Obtain experience working with contracts</w:t>
            </w:r>
          </w:p>
          <w:p w14:paraId="46954B00" w14:textId="4DE70441" w:rsidR="00BE0029" w:rsidRPr="00BE0029" w:rsidRDefault="00AF6A75" w:rsidP="00BE0029">
            <w:pPr>
              <w:pStyle w:val="attendees"/>
              <w:numPr>
                <w:ilvl w:val="1"/>
                <w:numId w:val="21"/>
              </w:numPr>
              <w:tabs>
                <w:tab w:val="clear" w:pos="6829"/>
                <w:tab w:val="left" w:pos="1080"/>
              </w:tabs>
              <w:spacing w:after="0"/>
              <w:rPr>
                <w:rStyle w:val="Hyperlink"/>
                <w:color w:val="auto"/>
                <w:u w:val="none"/>
              </w:rPr>
            </w:pPr>
            <w:proofErr w:type="gramStart"/>
            <w:r>
              <w:rPr>
                <w:rStyle w:val="Hyperlink"/>
                <w:color w:val="auto"/>
                <w:u w:val="none"/>
              </w:rPr>
              <w:t>Work on balancing</w:t>
            </w:r>
            <w:proofErr w:type="gramEnd"/>
            <w:r>
              <w:rPr>
                <w:rStyle w:val="Hyperlink"/>
                <w:color w:val="auto"/>
                <w:u w:val="none"/>
              </w:rPr>
              <w:t xml:space="preserve"> her instinct to dig into </w:t>
            </w:r>
            <w:r w:rsidR="00BE0029">
              <w:rPr>
                <w:rStyle w:val="Hyperlink"/>
                <w:color w:val="auto"/>
                <w:u w:val="none"/>
              </w:rPr>
              <w:t xml:space="preserve">interesting and complex problems against risk </w:t>
            </w:r>
          </w:p>
        </w:tc>
      </w:tr>
    </w:tbl>
    <w:p w14:paraId="214643A6" w14:textId="39888B65" w:rsidR="00A82CC2" w:rsidRPr="00C60C26" w:rsidRDefault="00A82CC2" w:rsidP="00C8643A">
      <w:pPr>
        <w:pStyle w:val="attendees"/>
        <w:tabs>
          <w:tab w:val="clear" w:pos="6829"/>
          <w:tab w:val="left" w:pos="1080"/>
        </w:tabs>
        <w:ind w:left="1440"/>
        <w:rPr>
          <w:rStyle w:val="Hyperlink"/>
          <w:color w:val="auto"/>
          <w:u w:val="none"/>
        </w:rPr>
      </w:pPr>
      <w:r w:rsidRPr="00A82CC2">
        <w:rPr>
          <w:rStyle w:val="Hyperlink"/>
          <w:color w:val="auto"/>
          <w:u w:val="none"/>
        </w:rPr>
        <w:t xml:space="preserve"> </w:t>
      </w:r>
    </w:p>
    <w:p w14:paraId="599BD409" w14:textId="77777777" w:rsidR="00D94756" w:rsidRDefault="00D94756" w:rsidP="00D94756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Action Items</w:t>
      </w:r>
      <w:r>
        <w:rPr>
          <w:bCs/>
        </w:rPr>
        <w:t xml:space="preserve">: </w:t>
      </w:r>
    </w:p>
    <w:p w14:paraId="70AAFAA6" w14:textId="77777777" w:rsidR="00C8643A" w:rsidRDefault="00C8643A" w:rsidP="00C8643A">
      <w:pPr>
        <w:pStyle w:val="attendees"/>
        <w:numPr>
          <w:ilvl w:val="0"/>
          <w:numId w:val="20"/>
        </w:numPr>
        <w:tabs>
          <w:tab w:val="clear" w:pos="6829"/>
          <w:tab w:val="left" w:pos="1080"/>
        </w:tabs>
        <w:ind w:left="1440"/>
        <w:rPr>
          <w:bCs/>
          <w:color w:val="FF0000"/>
        </w:rPr>
      </w:pPr>
      <w:r w:rsidRPr="00C8643A">
        <w:rPr>
          <w:bCs/>
          <w:color w:val="FF0000"/>
        </w:rPr>
        <w:t>Alina is scheduled to interview Veronica Parsell on 8/23/2024.</w:t>
      </w:r>
    </w:p>
    <w:p w14:paraId="4A224532" w14:textId="7C34CC7E" w:rsidR="00D94756" w:rsidRDefault="00AD250F" w:rsidP="00D94756">
      <w:pPr>
        <w:pStyle w:val="attendees"/>
        <w:numPr>
          <w:ilvl w:val="0"/>
          <w:numId w:val="20"/>
        </w:numPr>
        <w:tabs>
          <w:tab w:val="clear" w:pos="6829"/>
          <w:tab w:val="left" w:pos="1080"/>
        </w:tabs>
        <w:ind w:left="1440"/>
        <w:rPr>
          <w:bCs/>
          <w:color w:val="FF0000"/>
        </w:rPr>
      </w:pPr>
      <w:r w:rsidRPr="00AD250F">
        <w:rPr>
          <w:bCs/>
          <w:color w:val="FF0000"/>
        </w:rPr>
        <w:t xml:space="preserve">Paul </w:t>
      </w:r>
      <w:r w:rsidR="003E43EB" w:rsidRPr="00241D88">
        <w:rPr>
          <w:bCs/>
          <w:color w:val="FF0000"/>
        </w:rPr>
        <w:t xml:space="preserve">will interview </w:t>
      </w:r>
      <w:r w:rsidR="00F21CF7">
        <w:rPr>
          <w:bCs/>
          <w:color w:val="FF0000"/>
        </w:rPr>
        <w:t>Lisa Ungar when she returns to the office on 8/26/2024</w:t>
      </w:r>
      <w:r w:rsidR="003E43EB" w:rsidRPr="00241D88">
        <w:rPr>
          <w:bCs/>
          <w:color w:val="FF0000"/>
        </w:rPr>
        <w:t>.</w:t>
      </w:r>
      <w:r w:rsidR="00F21CF7">
        <w:rPr>
          <w:bCs/>
          <w:color w:val="FF0000"/>
        </w:rPr>
        <w:t xml:space="preserve"> If this </w:t>
      </w:r>
      <w:proofErr w:type="gramStart"/>
      <w:r w:rsidR="00F21CF7">
        <w:rPr>
          <w:bCs/>
          <w:color w:val="FF0000"/>
        </w:rPr>
        <w:t>can’t</w:t>
      </w:r>
      <w:proofErr w:type="gramEnd"/>
      <w:r w:rsidR="00F21CF7">
        <w:rPr>
          <w:bCs/>
          <w:color w:val="FF0000"/>
        </w:rPr>
        <w:t xml:space="preserve"> be scheduled before Paul goes on vacation on 9/3/2024, Rachael will interview Lisa instead.</w:t>
      </w:r>
    </w:p>
    <w:p w14:paraId="0ED24209" w14:textId="0726FAEC" w:rsidR="00C8643A" w:rsidRDefault="00A82CC2" w:rsidP="00CC5ACE">
      <w:pPr>
        <w:pStyle w:val="attendees"/>
        <w:numPr>
          <w:ilvl w:val="0"/>
          <w:numId w:val="20"/>
        </w:numPr>
        <w:tabs>
          <w:tab w:val="clear" w:pos="6829"/>
          <w:tab w:val="left" w:pos="1080"/>
        </w:tabs>
        <w:ind w:left="1440"/>
        <w:rPr>
          <w:bCs/>
          <w:color w:val="FF0000"/>
        </w:rPr>
      </w:pPr>
      <w:r>
        <w:rPr>
          <w:bCs/>
          <w:color w:val="FF0000"/>
        </w:rPr>
        <w:t>Sarah</w:t>
      </w:r>
      <w:r w:rsidR="00F21CF7">
        <w:rPr>
          <w:bCs/>
          <w:color w:val="FF0000"/>
        </w:rPr>
        <w:t>,</w:t>
      </w:r>
      <w:r w:rsidR="00F21CF7" w:rsidRPr="00F21CF7">
        <w:t xml:space="preserve"> </w:t>
      </w:r>
      <w:r w:rsidR="00F21CF7" w:rsidRPr="00F21CF7">
        <w:rPr>
          <w:bCs/>
          <w:color w:val="FF0000"/>
        </w:rPr>
        <w:t>Rachael, Alina</w:t>
      </w:r>
      <w:r>
        <w:rPr>
          <w:bCs/>
          <w:color w:val="FF0000"/>
        </w:rPr>
        <w:t xml:space="preserve"> will </w:t>
      </w:r>
      <w:r w:rsidR="00F21CF7">
        <w:rPr>
          <w:bCs/>
          <w:color w:val="FF0000"/>
        </w:rPr>
        <w:t>review the feedback notes and respond to Paul’s summary noted above with other opinions/interpretations</w:t>
      </w:r>
      <w:r>
        <w:rPr>
          <w:bCs/>
          <w:color w:val="FF0000"/>
        </w:rPr>
        <w:t>.</w:t>
      </w:r>
    </w:p>
    <w:p w14:paraId="4C54D52F" w14:textId="5D08FA98" w:rsidR="00B0334D" w:rsidRPr="00CC5ACE" w:rsidRDefault="00B0334D" w:rsidP="00CC5ACE">
      <w:pPr>
        <w:pStyle w:val="attendees"/>
        <w:numPr>
          <w:ilvl w:val="0"/>
          <w:numId w:val="20"/>
        </w:numPr>
        <w:tabs>
          <w:tab w:val="clear" w:pos="6829"/>
          <w:tab w:val="left" w:pos="1080"/>
        </w:tabs>
        <w:ind w:left="1440"/>
        <w:rPr>
          <w:bCs/>
          <w:color w:val="FF0000"/>
        </w:rPr>
      </w:pPr>
      <w:r>
        <w:rPr>
          <w:bCs/>
          <w:color w:val="FF0000"/>
        </w:rPr>
        <w:lastRenderedPageBreak/>
        <w:t xml:space="preserve">Sarah will consider a focus feedback meeting with Todd Fasking to discuss his feedback (as interpreted by Paul), especially his comments on relationships that he feels Sarah may have dropped (e.g., Flint Hills, </w:t>
      </w:r>
      <w:r w:rsidRPr="00B0334D">
        <w:rPr>
          <w:bCs/>
          <w:color w:val="FF0000"/>
        </w:rPr>
        <w:t>Ecosphere acquisition</w:t>
      </w:r>
      <w:r>
        <w:rPr>
          <w:bCs/>
          <w:color w:val="FF0000"/>
        </w:rPr>
        <w:t>)</w:t>
      </w:r>
    </w:p>
    <w:p w14:paraId="1FC56688" w14:textId="77777777" w:rsidR="00D94756" w:rsidRDefault="00D94756" w:rsidP="00D94756">
      <w:pPr>
        <w:pStyle w:val="attendees"/>
        <w:rPr>
          <w:b/>
          <w:color w:val="365F91" w:themeColor="accent1" w:themeShade="BF"/>
        </w:rPr>
      </w:pPr>
    </w:p>
    <w:bookmarkEnd w:id="1"/>
    <w:p w14:paraId="0F708A4C" w14:textId="3C497429" w:rsidR="00E5193C" w:rsidRDefault="00C8643A" w:rsidP="057C50C8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bCs/>
          <w:color w:val="365F91" w:themeColor="accent1" w:themeShade="BF"/>
        </w:rPr>
      </w:pPr>
      <w:r>
        <w:rPr>
          <w:b/>
          <w:bCs/>
          <w:color w:val="365F91" w:themeColor="accent1" w:themeShade="BF"/>
        </w:rPr>
        <w:t xml:space="preserve">Long Form: </w:t>
      </w:r>
    </w:p>
    <w:p w14:paraId="18E9818D" w14:textId="70879599" w:rsidR="0012220D" w:rsidRDefault="0020649A" w:rsidP="009A55EE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Status</w:t>
      </w:r>
    </w:p>
    <w:p w14:paraId="72EC3946" w14:textId="038D7DC3" w:rsidR="001049C4" w:rsidRDefault="00C8643A" w:rsidP="00151470">
      <w:pPr>
        <w:pStyle w:val="attendees"/>
        <w:numPr>
          <w:ilvl w:val="0"/>
          <w:numId w:val="18"/>
        </w:numPr>
        <w:tabs>
          <w:tab w:val="clear" w:pos="6829"/>
          <w:tab w:val="left" w:pos="1080"/>
        </w:tabs>
        <w:ind w:left="1440"/>
        <w:rPr>
          <w:bCs/>
        </w:rPr>
      </w:pPr>
      <w:r w:rsidRPr="00C8643A">
        <w:rPr>
          <w:bCs/>
        </w:rPr>
        <w:t>Sarah to start populating “</w:t>
      </w:r>
      <w:hyperlink r:id="rId12" w:history="1">
        <w:r w:rsidRPr="00C8643A">
          <w:rPr>
            <w:rStyle w:val="Hyperlink"/>
            <w:bCs/>
          </w:rPr>
          <w:t>Principal VP Evaluation Form.docx</w:t>
        </w:r>
      </w:hyperlink>
      <w:r w:rsidRPr="00C8643A">
        <w:rPr>
          <w:bCs/>
        </w:rPr>
        <w:t>” in the “Shared documents” root folder</w:t>
      </w:r>
      <w:r w:rsidR="001049C4">
        <w:rPr>
          <w:bCs/>
        </w:rPr>
        <w:t xml:space="preserve">. </w:t>
      </w:r>
      <w:r w:rsidR="00C21EB8">
        <w:rPr>
          <w:bCs/>
        </w:rPr>
        <w:t>Past versions should be saved to the “Superseded folder with the version date (e.g., 2024-08-22 appended to the filename).</w:t>
      </w:r>
    </w:p>
    <w:p w14:paraId="32DBCBB2" w14:textId="5B351FD8" w:rsidR="00C21EB8" w:rsidRDefault="00C21EB8" w:rsidP="00151470">
      <w:pPr>
        <w:pStyle w:val="attendees"/>
        <w:numPr>
          <w:ilvl w:val="0"/>
          <w:numId w:val="18"/>
        </w:numPr>
        <w:tabs>
          <w:tab w:val="clear" w:pos="6829"/>
          <w:tab w:val="left" w:pos="1080"/>
        </w:tabs>
        <w:ind w:left="1440"/>
        <w:rPr>
          <w:bCs/>
        </w:rPr>
      </w:pPr>
      <w:r>
        <w:rPr>
          <w:bCs/>
        </w:rPr>
        <w:t xml:space="preserve">The goal is to have a solid draft ready by the end of 2024 </w:t>
      </w:r>
    </w:p>
    <w:p w14:paraId="606E2E0F" w14:textId="7633E80E" w:rsidR="00A852A7" w:rsidRDefault="0020649A" w:rsidP="009A55EE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Action Items</w:t>
      </w:r>
    </w:p>
    <w:p w14:paraId="7FF1B26D" w14:textId="5A120855" w:rsidR="00AD6FA4" w:rsidRPr="0080481D" w:rsidRDefault="00AD250F" w:rsidP="057C50C8">
      <w:pPr>
        <w:pStyle w:val="attendees"/>
        <w:numPr>
          <w:ilvl w:val="0"/>
          <w:numId w:val="18"/>
        </w:numPr>
        <w:tabs>
          <w:tab w:val="clear" w:pos="6829"/>
          <w:tab w:val="left" w:pos="1080"/>
        </w:tabs>
        <w:ind w:left="1440"/>
        <w:rPr>
          <w:color w:val="FF0000"/>
        </w:rPr>
      </w:pPr>
      <w:r>
        <w:rPr>
          <w:color w:val="FF0000"/>
        </w:rPr>
        <w:t>Sarah</w:t>
      </w:r>
      <w:r w:rsidR="00F049F2" w:rsidRPr="057C50C8">
        <w:rPr>
          <w:color w:val="FF0000"/>
        </w:rPr>
        <w:t xml:space="preserve"> will </w:t>
      </w:r>
      <w:r w:rsidR="00C21EB8">
        <w:rPr>
          <w:color w:val="FF0000"/>
        </w:rPr>
        <w:t xml:space="preserve">start to </w:t>
      </w:r>
      <w:r>
        <w:rPr>
          <w:color w:val="FF0000"/>
        </w:rPr>
        <w:t>populate the form</w:t>
      </w:r>
      <w:r w:rsidR="00C21EB8">
        <w:rPr>
          <w:color w:val="FF0000"/>
        </w:rPr>
        <w:t xml:space="preserve">, </w:t>
      </w:r>
      <w:r w:rsidR="00CC5ACE">
        <w:rPr>
          <w:color w:val="FF0000"/>
        </w:rPr>
        <w:t xml:space="preserve">(i) </w:t>
      </w:r>
      <w:r w:rsidR="00C21EB8">
        <w:rPr>
          <w:color w:val="FF0000"/>
        </w:rPr>
        <w:t xml:space="preserve">using information obtained from the feedback interviews, </w:t>
      </w:r>
      <w:r w:rsidR="00CC5ACE">
        <w:rPr>
          <w:color w:val="FF0000"/>
        </w:rPr>
        <w:t xml:space="preserve">(ii) after reviewing the four example long forms saved </w:t>
      </w:r>
      <w:hyperlink r:id="rId13" w:history="1">
        <w:r w:rsidR="00CC5ACE" w:rsidRPr="00CC5ACE">
          <w:rPr>
            <w:rStyle w:val="Hyperlink"/>
          </w:rPr>
          <w:t>here</w:t>
        </w:r>
      </w:hyperlink>
      <w:r w:rsidR="00CC5ACE">
        <w:rPr>
          <w:color w:val="FF0000"/>
        </w:rPr>
        <w:t xml:space="preserve">, (iii) </w:t>
      </w:r>
      <w:r w:rsidR="00C21EB8">
        <w:rPr>
          <w:color w:val="FF0000"/>
        </w:rPr>
        <w:t>leveraging the memori</w:t>
      </w:r>
      <w:r w:rsidR="00CC5ACE">
        <w:rPr>
          <w:color w:val="FF0000"/>
        </w:rPr>
        <w:t>e</w:t>
      </w:r>
      <w:r w:rsidR="00C21EB8">
        <w:rPr>
          <w:color w:val="FF0000"/>
        </w:rPr>
        <w:t>s of folks she has worked with over the years</w:t>
      </w:r>
      <w:r w:rsidR="00CC5ACE">
        <w:rPr>
          <w:color w:val="FF0000"/>
        </w:rPr>
        <w:t>, and (iv) seeking guidance from the coaching team as necessary</w:t>
      </w:r>
      <w:r w:rsidR="001049C4" w:rsidRPr="057C50C8">
        <w:rPr>
          <w:color w:val="FF0000"/>
        </w:rPr>
        <w:t>.</w:t>
      </w:r>
      <w:r w:rsidR="00E647F5">
        <w:rPr>
          <w:color w:val="FF0000"/>
        </w:rPr>
        <w:t xml:space="preserve"> She will try to have made a start by the next co</w:t>
      </w:r>
      <w:r w:rsidR="00E47CBE">
        <w:rPr>
          <w:color w:val="FF0000"/>
        </w:rPr>
        <w:t>a</w:t>
      </w:r>
      <w:r w:rsidR="00E647F5">
        <w:rPr>
          <w:color w:val="FF0000"/>
        </w:rPr>
        <w:t>ching meeting scheduled for 10/3/2024.</w:t>
      </w:r>
    </w:p>
    <w:p w14:paraId="60962512" w14:textId="77777777" w:rsidR="00BE0029" w:rsidRDefault="00BE0029" w:rsidP="00BE0029">
      <w:pPr>
        <w:pStyle w:val="attendees"/>
        <w:rPr>
          <w:b/>
          <w:color w:val="365F91" w:themeColor="accent1" w:themeShade="BF"/>
        </w:rPr>
      </w:pPr>
    </w:p>
    <w:p w14:paraId="7B190012" w14:textId="5A8E7B4C" w:rsidR="00BE0029" w:rsidRDefault="00BE0029" w:rsidP="00BE0029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bCs/>
          <w:color w:val="365F91" w:themeColor="accent1" w:themeShade="BF"/>
        </w:rPr>
      </w:pPr>
      <w:r>
        <w:rPr>
          <w:b/>
          <w:bCs/>
          <w:color w:val="365F91" w:themeColor="accent1" w:themeShade="BF"/>
        </w:rPr>
        <w:t xml:space="preserve">Process moving forward: </w:t>
      </w:r>
    </w:p>
    <w:p w14:paraId="0924BF42" w14:textId="77777777" w:rsidR="00BE0029" w:rsidRDefault="00BE0029" w:rsidP="00BE0029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Status</w:t>
      </w:r>
    </w:p>
    <w:p w14:paraId="61C9FF3F" w14:textId="7FEA69EC" w:rsidR="00BE0029" w:rsidRDefault="00BE0029" w:rsidP="00BE0029">
      <w:pPr>
        <w:pStyle w:val="attendees"/>
        <w:numPr>
          <w:ilvl w:val="0"/>
          <w:numId w:val="18"/>
        </w:numPr>
        <w:tabs>
          <w:tab w:val="clear" w:pos="6829"/>
          <w:tab w:val="left" w:pos="1080"/>
        </w:tabs>
        <w:ind w:left="1440"/>
        <w:rPr>
          <w:bCs/>
        </w:rPr>
      </w:pPr>
      <w:r w:rsidRPr="00C8643A">
        <w:rPr>
          <w:bCs/>
        </w:rPr>
        <w:t xml:space="preserve">Sarah </w:t>
      </w:r>
      <w:r>
        <w:rPr>
          <w:bCs/>
        </w:rPr>
        <w:t xml:space="preserve">asked for a summary of the process over the current cycle, to supplement the process explained in the </w:t>
      </w:r>
      <w:hyperlink r:id="rId14" w:history="1">
        <w:r w:rsidR="00B0334D">
          <w:rPr>
            <w:rStyle w:val="Hyperlink"/>
            <w:bCs/>
          </w:rPr>
          <w:t>process flowchart</w:t>
        </w:r>
      </w:hyperlink>
      <w:r>
        <w:rPr>
          <w:bCs/>
        </w:rPr>
        <w:t>. Paul and Rachael provided the following:</w:t>
      </w:r>
    </w:p>
    <w:p w14:paraId="44131568" w14:textId="77777777" w:rsidR="005B3FC7" w:rsidRDefault="005B3FC7" w:rsidP="00B0334D">
      <w:pPr>
        <w:pStyle w:val="attendees"/>
        <w:numPr>
          <w:ilvl w:val="0"/>
          <w:numId w:val="22"/>
        </w:numPr>
        <w:tabs>
          <w:tab w:val="left" w:pos="1080"/>
        </w:tabs>
        <w:rPr>
          <w:bCs/>
        </w:rPr>
      </w:pPr>
      <w:proofErr w:type="gramStart"/>
      <w:r>
        <w:rPr>
          <w:bCs/>
        </w:rPr>
        <w:t>Work on preparing</w:t>
      </w:r>
      <w:proofErr w:type="gramEnd"/>
      <w:r>
        <w:rPr>
          <w:bCs/>
        </w:rPr>
        <w:t xml:space="preserve"> the long form between now and the end of 2024.</w:t>
      </w:r>
    </w:p>
    <w:p w14:paraId="3702F515" w14:textId="77777777" w:rsidR="005B3FC7" w:rsidRPr="00B0334D" w:rsidRDefault="005B3FC7" w:rsidP="005B3FC7">
      <w:pPr>
        <w:pStyle w:val="attendees"/>
        <w:numPr>
          <w:ilvl w:val="0"/>
          <w:numId w:val="22"/>
        </w:numPr>
        <w:tabs>
          <w:tab w:val="left" w:pos="1080"/>
        </w:tabs>
        <w:rPr>
          <w:bCs/>
        </w:rPr>
      </w:pPr>
      <w:r w:rsidRPr="00B0334D">
        <w:rPr>
          <w:bCs/>
        </w:rPr>
        <w:t>A non-binding survey will be sent to the EM officers in late November.</w:t>
      </w:r>
    </w:p>
    <w:p w14:paraId="36EE5B4B" w14:textId="4E2CFED1" w:rsidR="00A403A7" w:rsidRPr="00A403A7" w:rsidRDefault="00A403A7" w:rsidP="00A403A7">
      <w:pPr>
        <w:pStyle w:val="attendees"/>
        <w:numPr>
          <w:ilvl w:val="0"/>
          <w:numId w:val="22"/>
        </w:numPr>
        <w:tabs>
          <w:tab w:val="left" w:pos="1080"/>
        </w:tabs>
        <w:rPr>
          <w:bCs/>
        </w:rPr>
      </w:pPr>
      <w:r>
        <w:rPr>
          <w:bCs/>
        </w:rPr>
        <w:t xml:space="preserve">The coaching team decides whether to recommend the candidate for nomination and provides the long form and a summary pptx to the EM </w:t>
      </w:r>
      <w:r w:rsidRPr="00B0334D">
        <w:rPr>
          <w:bCs/>
        </w:rPr>
        <w:t>Nominating Committee</w:t>
      </w:r>
      <w:r>
        <w:rPr>
          <w:bCs/>
        </w:rPr>
        <w:t xml:space="preserve"> for its consideration. </w:t>
      </w:r>
    </w:p>
    <w:p w14:paraId="38CE08C4" w14:textId="31D9F9E2" w:rsidR="005B3FC7" w:rsidRPr="00B0334D" w:rsidRDefault="005B3FC7" w:rsidP="005B3FC7">
      <w:pPr>
        <w:pStyle w:val="attendees"/>
        <w:numPr>
          <w:ilvl w:val="0"/>
          <w:numId w:val="22"/>
        </w:numPr>
        <w:tabs>
          <w:tab w:val="left" w:pos="1080"/>
        </w:tabs>
        <w:rPr>
          <w:bCs/>
        </w:rPr>
      </w:pPr>
      <w:r w:rsidRPr="00B0334D">
        <w:rPr>
          <w:bCs/>
        </w:rPr>
        <w:t>The Nominating Committee will convene in early January</w:t>
      </w:r>
      <w:r>
        <w:rPr>
          <w:bCs/>
        </w:rPr>
        <w:t>,</w:t>
      </w:r>
      <w:r w:rsidRPr="00B0334D">
        <w:rPr>
          <w:bCs/>
        </w:rPr>
        <w:t xml:space="preserve"> conduct their work</w:t>
      </w:r>
      <w:r>
        <w:rPr>
          <w:bCs/>
        </w:rPr>
        <w:t>,</w:t>
      </w:r>
      <w:r w:rsidRPr="00B0334D">
        <w:rPr>
          <w:bCs/>
        </w:rPr>
        <w:t xml:space="preserve"> </w:t>
      </w:r>
      <w:r>
        <w:rPr>
          <w:bCs/>
        </w:rPr>
        <w:t xml:space="preserve">and deliver their recommendation to Todd by </w:t>
      </w:r>
      <w:r w:rsidRPr="00B0334D">
        <w:rPr>
          <w:bCs/>
        </w:rPr>
        <w:t>mid-February.</w:t>
      </w:r>
    </w:p>
    <w:p w14:paraId="7FC8D25C" w14:textId="3440D929" w:rsidR="00B0334D" w:rsidRDefault="00B0334D" w:rsidP="00B0334D">
      <w:pPr>
        <w:pStyle w:val="attendees"/>
        <w:numPr>
          <w:ilvl w:val="0"/>
          <w:numId w:val="22"/>
        </w:numPr>
        <w:tabs>
          <w:tab w:val="clear" w:pos="6829"/>
          <w:tab w:val="left" w:pos="1080"/>
        </w:tabs>
        <w:rPr>
          <w:bCs/>
        </w:rPr>
      </w:pPr>
      <w:r w:rsidRPr="00B0334D">
        <w:rPr>
          <w:bCs/>
        </w:rPr>
        <w:t xml:space="preserve">After taking into account input from the </w:t>
      </w:r>
      <w:r w:rsidR="005B3FC7">
        <w:rPr>
          <w:bCs/>
        </w:rPr>
        <w:t xml:space="preserve">coaching team </w:t>
      </w:r>
      <w:r w:rsidRPr="00B0334D">
        <w:rPr>
          <w:bCs/>
        </w:rPr>
        <w:t>and the Nominating Committee, Todd will decide, by late February, whether a candidate will proceed to a dialogue session</w:t>
      </w:r>
      <w:r w:rsidR="005B3FC7">
        <w:rPr>
          <w:bCs/>
        </w:rPr>
        <w:t xml:space="preserve"> with the EM officers</w:t>
      </w:r>
      <w:r w:rsidRPr="00B0334D">
        <w:rPr>
          <w:bCs/>
        </w:rPr>
        <w:t>.</w:t>
      </w:r>
    </w:p>
    <w:p w14:paraId="444F3CA9" w14:textId="5FE05B89" w:rsidR="005673D7" w:rsidRDefault="005673D7" w:rsidP="00B0334D">
      <w:pPr>
        <w:pStyle w:val="attendees"/>
        <w:numPr>
          <w:ilvl w:val="0"/>
          <w:numId w:val="22"/>
        </w:numPr>
        <w:tabs>
          <w:tab w:val="clear" w:pos="6829"/>
          <w:tab w:val="left" w:pos="1080"/>
        </w:tabs>
        <w:rPr>
          <w:bCs/>
        </w:rPr>
      </w:pPr>
      <w:r>
        <w:rPr>
          <w:bCs/>
        </w:rPr>
        <w:t xml:space="preserve">The coaching team sends the long form and a brief pptx to the EM officers ahead of the </w:t>
      </w:r>
      <w:r w:rsidRPr="00B0334D">
        <w:rPr>
          <w:bCs/>
        </w:rPr>
        <w:t>dialogue session</w:t>
      </w:r>
      <w:r>
        <w:rPr>
          <w:bCs/>
        </w:rPr>
        <w:t xml:space="preserve"> held in mid-March.</w:t>
      </w:r>
    </w:p>
    <w:p w14:paraId="3349DF56" w14:textId="3B9AD757" w:rsidR="005673D7" w:rsidRDefault="005673D7" w:rsidP="005673D7">
      <w:pPr>
        <w:pStyle w:val="attendees"/>
        <w:numPr>
          <w:ilvl w:val="0"/>
          <w:numId w:val="22"/>
        </w:numPr>
        <w:tabs>
          <w:tab w:val="clear" w:pos="6829"/>
          <w:tab w:val="left" w:pos="1080"/>
        </w:tabs>
        <w:rPr>
          <w:bCs/>
        </w:rPr>
      </w:pPr>
      <w:r>
        <w:rPr>
          <w:bCs/>
        </w:rPr>
        <w:t xml:space="preserve">The EM officers meet to discuss the candidacy and submit their votes </w:t>
      </w:r>
      <w:r w:rsidRPr="005673D7">
        <w:rPr>
          <w:bCs/>
        </w:rPr>
        <w:t>via the EM Officer Candidate Rating Form (</w:t>
      </w:r>
      <w:r w:rsidR="005C6090" w:rsidRPr="005673D7">
        <w:rPr>
          <w:bCs/>
        </w:rPr>
        <w:t>SurveyMonkey</w:t>
      </w:r>
      <w:r w:rsidRPr="005673D7">
        <w:rPr>
          <w:bCs/>
        </w:rPr>
        <w:t>)</w:t>
      </w:r>
      <w:r>
        <w:rPr>
          <w:bCs/>
        </w:rPr>
        <w:t xml:space="preserve"> in late-March</w:t>
      </w:r>
      <w:r w:rsidRPr="005673D7">
        <w:rPr>
          <w:bCs/>
        </w:rPr>
        <w:t xml:space="preserve">. </w:t>
      </w:r>
    </w:p>
    <w:p w14:paraId="36664E7D" w14:textId="0755593B" w:rsidR="0020649A" w:rsidRPr="00A403A7" w:rsidRDefault="005673D7" w:rsidP="0020649A">
      <w:pPr>
        <w:pStyle w:val="attendees"/>
        <w:numPr>
          <w:ilvl w:val="0"/>
          <w:numId w:val="22"/>
        </w:numPr>
        <w:tabs>
          <w:tab w:val="clear" w:pos="6829"/>
          <w:tab w:val="left" w:pos="1080"/>
        </w:tabs>
        <w:rPr>
          <w:bCs/>
        </w:rPr>
      </w:pPr>
      <w:r w:rsidRPr="00B0334D">
        <w:rPr>
          <w:bCs/>
        </w:rPr>
        <w:t>After taking into account input from the Nominating Committee</w:t>
      </w:r>
      <w:r>
        <w:rPr>
          <w:bCs/>
        </w:rPr>
        <w:t>,</w:t>
      </w:r>
      <w:r w:rsidRPr="00B0334D">
        <w:rPr>
          <w:bCs/>
        </w:rPr>
        <w:t xml:space="preserve"> the </w:t>
      </w:r>
      <w:r>
        <w:rPr>
          <w:bCs/>
        </w:rPr>
        <w:t>EM officers</w:t>
      </w:r>
      <w:r w:rsidRPr="00B0334D">
        <w:rPr>
          <w:bCs/>
        </w:rPr>
        <w:t xml:space="preserve">, </w:t>
      </w:r>
      <w:r w:rsidRPr="005673D7">
        <w:rPr>
          <w:bCs/>
        </w:rPr>
        <w:t>the dialogue session</w:t>
      </w:r>
      <w:r w:rsidR="00A403A7">
        <w:rPr>
          <w:bCs/>
        </w:rPr>
        <w:t>,</w:t>
      </w:r>
      <w:r w:rsidRPr="005673D7">
        <w:rPr>
          <w:bCs/>
        </w:rPr>
        <w:t xml:space="preserve"> </w:t>
      </w:r>
      <w:r w:rsidR="00A403A7">
        <w:rPr>
          <w:bCs/>
        </w:rPr>
        <w:t xml:space="preserve">and edge matching with other BUs, </w:t>
      </w:r>
      <w:r w:rsidRPr="00B0334D">
        <w:rPr>
          <w:bCs/>
        </w:rPr>
        <w:t xml:space="preserve">Todd will decide </w:t>
      </w:r>
      <w:r>
        <w:rPr>
          <w:bCs/>
        </w:rPr>
        <w:t>in April</w:t>
      </w:r>
      <w:r w:rsidRPr="00B0334D">
        <w:rPr>
          <w:bCs/>
        </w:rPr>
        <w:t xml:space="preserve"> whether </w:t>
      </w:r>
      <w:r>
        <w:rPr>
          <w:bCs/>
        </w:rPr>
        <w:t>the</w:t>
      </w:r>
      <w:r w:rsidRPr="00B0334D">
        <w:rPr>
          <w:bCs/>
        </w:rPr>
        <w:t xml:space="preserve"> candidate </w:t>
      </w:r>
      <w:r>
        <w:rPr>
          <w:bCs/>
        </w:rPr>
        <w:t>is</w:t>
      </w:r>
      <w:r w:rsidRPr="005673D7">
        <w:rPr>
          <w:bCs/>
        </w:rPr>
        <w:t xml:space="preserve"> to be nominated and sends </w:t>
      </w:r>
      <w:r>
        <w:rPr>
          <w:bCs/>
        </w:rPr>
        <w:t xml:space="preserve">his </w:t>
      </w:r>
      <w:r w:rsidRPr="005673D7">
        <w:rPr>
          <w:bCs/>
        </w:rPr>
        <w:t>decision to the Board of Directors and Management Team.</w:t>
      </w:r>
    </w:p>
    <w:sectPr w:rsidR="0020649A" w:rsidRPr="00A403A7" w:rsidSect="000D50C5">
      <w:footerReference w:type="default" r:id="rId15"/>
      <w:headerReference w:type="first" r:id="rId16"/>
      <w:type w:val="continuous"/>
      <w:pgSz w:w="12240" w:h="15840" w:code="1"/>
      <w:pgMar w:top="1440" w:right="1354" w:bottom="1080" w:left="1440" w:header="36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C05BDF" w14:textId="77777777" w:rsidR="00B474C6" w:rsidRDefault="00B474C6" w:rsidP="00D33117">
      <w:r>
        <w:separator/>
      </w:r>
    </w:p>
  </w:endnote>
  <w:endnote w:type="continuationSeparator" w:id="0">
    <w:p w14:paraId="27E585DE" w14:textId="77777777" w:rsidR="00B474C6" w:rsidRDefault="00B474C6" w:rsidP="00D33117">
      <w:r>
        <w:continuationSeparator/>
      </w:r>
    </w:p>
  </w:endnote>
  <w:endnote w:type="continuationNotice" w:id="1">
    <w:p w14:paraId="4F5CDDE6" w14:textId="77777777" w:rsidR="00B474C6" w:rsidRDefault="00B474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D50719" w14:textId="7D952A47" w:rsidR="00C86664" w:rsidRPr="00CD50DE" w:rsidRDefault="00151470" w:rsidP="00470FA7">
    <w:pPr>
      <w:pStyle w:val="Footer"/>
      <w:tabs>
        <w:tab w:val="clear" w:pos="8640"/>
        <w:tab w:val="right" w:pos="9446"/>
      </w:tabs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FILENAME   \* MERGEFORMAT </w:instrText>
    </w:r>
    <w:r>
      <w:rPr>
        <w:sz w:val="20"/>
        <w:szCs w:val="20"/>
      </w:rPr>
      <w:fldChar w:fldCharType="separate"/>
    </w:r>
    <w:r w:rsidR="00452F26">
      <w:rPr>
        <w:noProof/>
        <w:sz w:val="20"/>
        <w:szCs w:val="20"/>
      </w:rPr>
      <w:t>2024-08-22 Meeting (SLJ2).docx</w:t>
    </w:r>
    <w:r>
      <w:rPr>
        <w:sz w:val="20"/>
        <w:szCs w:val="20"/>
      </w:rPr>
      <w:fldChar w:fldCharType="end"/>
    </w:r>
    <w:r w:rsidR="00470FA7">
      <w:rPr>
        <w:noProof/>
        <w:sz w:val="20"/>
        <w:szCs w:val="20"/>
      </w:rPr>
      <w:tab/>
      <w:t xml:space="preserve">Page </w:t>
    </w:r>
    <w:r w:rsidR="00470FA7">
      <w:rPr>
        <w:noProof/>
        <w:sz w:val="20"/>
        <w:szCs w:val="20"/>
      </w:rPr>
      <w:fldChar w:fldCharType="begin"/>
    </w:r>
    <w:r w:rsidR="00470FA7">
      <w:rPr>
        <w:noProof/>
        <w:sz w:val="20"/>
        <w:szCs w:val="20"/>
      </w:rPr>
      <w:instrText xml:space="preserve"> PAGE  \* Arabic  \* MERGEFORMAT </w:instrText>
    </w:r>
    <w:r w:rsidR="00470FA7">
      <w:rPr>
        <w:noProof/>
        <w:sz w:val="20"/>
        <w:szCs w:val="20"/>
      </w:rPr>
      <w:fldChar w:fldCharType="separate"/>
    </w:r>
    <w:r w:rsidR="00470FA7">
      <w:rPr>
        <w:noProof/>
        <w:sz w:val="20"/>
        <w:szCs w:val="20"/>
      </w:rPr>
      <w:t>1</w:t>
    </w:r>
    <w:r w:rsidR="00470FA7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2ACAA6" w14:textId="77777777" w:rsidR="00B474C6" w:rsidRDefault="00B474C6" w:rsidP="00D33117">
      <w:r>
        <w:separator/>
      </w:r>
    </w:p>
  </w:footnote>
  <w:footnote w:type="continuationSeparator" w:id="0">
    <w:p w14:paraId="0AB0A50D" w14:textId="77777777" w:rsidR="00B474C6" w:rsidRDefault="00B474C6" w:rsidP="00D33117">
      <w:r>
        <w:continuationSeparator/>
      </w:r>
    </w:p>
  </w:footnote>
  <w:footnote w:type="continuationNotice" w:id="1">
    <w:p w14:paraId="06ACC445" w14:textId="77777777" w:rsidR="00B474C6" w:rsidRDefault="00B474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CB0DB8" w14:textId="77777777" w:rsidR="00C86664" w:rsidRDefault="00C86664" w:rsidP="000B2C0A">
    <w:pPr>
      <w:pStyle w:val="Header"/>
      <w:jc w:val="right"/>
    </w:pPr>
    <w:r>
      <w:rPr>
        <w:noProof/>
      </w:rPr>
      <w:drawing>
        <wp:inline distT="0" distB="0" distL="0" distR="0" wp14:anchorId="2FBC7995" wp14:editId="6C91097D">
          <wp:extent cx="3268345" cy="950595"/>
          <wp:effectExtent l="0" t="0" r="8255" b="1905"/>
          <wp:docPr id="1" name="Picture 1" descr="ElecLetterhead_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lecLetterhead_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8345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BeZ949Ru" int2:invalidationBookmarkName="" int2:hashCode="bszyfa787Vaqi1" int2:id="3tDi98VI">
      <int2:state int2:value="Rejected" int2:type="AugLoop_Acronyms_Acronyms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F4DED"/>
    <w:multiLevelType w:val="hybridMultilevel"/>
    <w:tmpl w:val="8CF07A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E35925"/>
    <w:multiLevelType w:val="hybridMultilevel"/>
    <w:tmpl w:val="283C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238AA"/>
    <w:multiLevelType w:val="hybridMultilevel"/>
    <w:tmpl w:val="553AFE7E"/>
    <w:lvl w:ilvl="0" w:tplc="7C52B258">
      <w:numFmt w:val="bullet"/>
      <w:lvlText w:val="–"/>
      <w:lvlJc w:val="left"/>
      <w:pPr>
        <w:ind w:left="1440" w:hanging="360"/>
      </w:pPr>
      <w:rPr>
        <w:rFonts w:ascii="Segoe UI" w:eastAsia="Cambr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7A3241"/>
    <w:multiLevelType w:val="hybridMultilevel"/>
    <w:tmpl w:val="DA38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F2841"/>
    <w:multiLevelType w:val="hybridMultilevel"/>
    <w:tmpl w:val="15466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DD265A"/>
    <w:multiLevelType w:val="hybridMultilevel"/>
    <w:tmpl w:val="2A489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FA21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732399"/>
    <w:multiLevelType w:val="hybridMultilevel"/>
    <w:tmpl w:val="332804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1A72008"/>
    <w:multiLevelType w:val="hybridMultilevel"/>
    <w:tmpl w:val="F9024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16913"/>
    <w:multiLevelType w:val="hybridMultilevel"/>
    <w:tmpl w:val="9A24D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D3782E"/>
    <w:multiLevelType w:val="hybridMultilevel"/>
    <w:tmpl w:val="90CC70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5464B09"/>
    <w:multiLevelType w:val="hybridMultilevel"/>
    <w:tmpl w:val="183E6D3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6C948D1"/>
    <w:multiLevelType w:val="hybridMultilevel"/>
    <w:tmpl w:val="5C56E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2C4B95"/>
    <w:multiLevelType w:val="hybridMultilevel"/>
    <w:tmpl w:val="8BD4A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37C74A1"/>
    <w:multiLevelType w:val="hybridMultilevel"/>
    <w:tmpl w:val="6036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420B94"/>
    <w:multiLevelType w:val="hybridMultilevel"/>
    <w:tmpl w:val="A33849F0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6" w15:restartNumberingAfterBreak="0">
    <w:nsid w:val="6962171A"/>
    <w:multiLevelType w:val="hybridMultilevel"/>
    <w:tmpl w:val="C7824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09F4AB4"/>
    <w:multiLevelType w:val="multilevel"/>
    <w:tmpl w:val="53E4C26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72487BE7"/>
    <w:multiLevelType w:val="hybridMultilevel"/>
    <w:tmpl w:val="B8F89E46"/>
    <w:lvl w:ilvl="0" w:tplc="62C48E1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C94E00"/>
    <w:multiLevelType w:val="hybridMultilevel"/>
    <w:tmpl w:val="26BC4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7B76CAB"/>
    <w:multiLevelType w:val="hybridMultilevel"/>
    <w:tmpl w:val="635E6E2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C9128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7749075">
    <w:abstractNumId w:val="3"/>
  </w:num>
  <w:num w:numId="2" w16cid:durableId="1060179615">
    <w:abstractNumId w:val="14"/>
  </w:num>
  <w:num w:numId="3" w16cid:durableId="716707408">
    <w:abstractNumId w:val="18"/>
  </w:num>
  <w:num w:numId="4" w16cid:durableId="1953126860">
    <w:abstractNumId w:val="8"/>
  </w:num>
  <w:num w:numId="5" w16cid:durableId="302857349">
    <w:abstractNumId w:val="19"/>
  </w:num>
  <w:num w:numId="6" w16cid:durableId="1241058017">
    <w:abstractNumId w:val="4"/>
  </w:num>
  <w:num w:numId="7" w16cid:durableId="808864052">
    <w:abstractNumId w:val="1"/>
  </w:num>
  <w:num w:numId="8" w16cid:durableId="1389449188">
    <w:abstractNumId w:val="9"/>
  </w:num>
  <w:num w:numId="9" w16cid:durableId="35862951">
    <w:abstractNumId w:val="12"/>
  </w:num>
  <w:num w:numId="10" w16cid:durableId="1649094794">
    <w:abstractNumId w:val="21"/>
  </w:num>
  <w:num w:numId="11" w16cid:durableId="958344082">
    <w:abstractNumId w:val="17"/>
  </w:num>
  <w:num w:numId="12" w16cid:durableId="1411580669">
    <w:abstractNumId w:val="13"/>
  </w:num>
  <w:num w:numId="13" w16cid:durableId="26219106">
    <w:abstractNumId w:val="2"/>
  </w:num>
  <w:num w:numId="14" w16cid:durableId="412435739">
    <w:abstractNumId w:val="16"/>
  </w:num>
  <w:num w:numId="15" w16cid:durableId="185943447">
    <w:abstractNumId w:val="5"/>
  </w:num>
  <w:num w:numId="16" w16cid:durableId="2055690025">
    <w:abstractNumId w:val="6"/>
  </w:num>
  <w:num w:numId="17" w16cid:durableId="1515460588">
    <w:abstractNumId w:val="15"/>
  </w:num>
  <w:num w:numId="18" w16cid:durableId="15470656">
    <w:abstractNumId w:val="7"/>
  </w:num>
  <w:num w:numId="19" w16cid:durableId="1322269707">
    <w:abstractNumId w:val="10"/>
  </w:num>
  <w:num w:numId="20" w16cid:durableId="1443769823">
    <w:abstractNumId w:val="0"/>
  </w:num>
  <w:num w:numId="21" w16cid:durableId="311104731">
    <w:abstractNumId w:val="11"/>
  </w:num>
  <w:num w:numId="22" w16cid:durableId="5132262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attachedTemplate r:id="rId1"/>
  <w:defaultTabStop w:val="36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0MTY1MDE0NLQwMTZQ0lEKTi0uzszPAykwrAUAdAaLHCwAAAA="/>
  </w:docVars>
  <w:rsids>
    <w:rsidRoot w:val="007E547C"/>
    <w:rsid w:val="00005FF7"/>
    <w:rsid w:val="00010879"/>
    <w:rsid w:val="000157CF"/>
    <w:rsid w:val="00017AEC"/>
    <w:rsid w:val="00025922"/>
    <w:rsid w:val="00030E0E"/>
    <w:rsid w:val="00065BD7"/>
    <w:rsid w:val="00077BA7"/>
    <w:rsid w:val="00083770"/>
    <w:rsid w:val="00085ACA"/>
    <w:rsid w:val="00092171"/>
    <w:rsid w:val="00097DF5"/>
    <w:rsid w:val="000A4E56"/>
    <w:rsid w:val="000B2C0A"/>
    <w:rsid w:val="000B2D40"/>
    <w:rsid w:val="000B5652"/>
    <w:rsid w:val="000C2B6A"/>
    <w:rsid w:val="000D3579"/>
    <w:rsid w:val="000D4D54"/>
    <w:rsid w:val="000D50C5"/>
    <w:rsid w:val="000D69EB"/>
    <w:rsid w:val="000E5C45"/>
    <w:rsid w:val="000E76A1"/>
    <w:rsid w:val="000F3D36"/>
    <w:rsid w:val="000F4787"/>
    <w:rsid w:val="000F67D1"/>
    <w:rsid w:val="001049C4"/>
    <w:rsid w:val="00111F25"/>
    <w:rsid w:val="00113082"/>
    <w:rsid w:val="0012220D"/>
    <w:rsid w:val="00123601"/>
    <w:rsid w:val="0013026B"/>
    <w:rsid w:val="00137BD9"/>
    <w:rsid w:val="001453C6"/>
    <w:rsid w:val="00151470"/>
    <w:rsid w:val="0015187B"/>
    <w:rsid w:val="00180B61"/>
    <w:rsid w:val="001852CA"/>
    <w:rsid w:val="00195030"/>
    <w:rsid w:val="00195495"/>
    <w:rsid w:val="0019772E"/>
    <w:rsid w:val="001A36C9"/>
    <w:rsid w:val="001A658F"/>
    <w:rsid w:val="001B3E7F"/>
    <w:rsid w:val="001B6B5D"/>
    <w:rsid w:val="001C2C4D"/>
    <w:rsid w:val="001C2F25"/>
    <w:rsid w:val="001D02EC"/>
    <w:rsid w:val="001D1119"/>
    <w:rsid w:val="001E2EE0"/>
    <w:rsid w:val="001E6088"/>
    <w:rsid w:val="001E6A33"/>
    <w:rsid w:val="001E7CC2"/>
    <w:rsid w:val="001F4387"/>
    <w:rsid w:val="0020381E"/>
    <w:rsid w:val="0020649A"/>
    <w:rsid w:val="0021683B"/>
    <w:rsid w:val="0021706A"/>
    <w:rsid w:val="00217B94"/>
    <w:rsid w:val="0022130A"/>
    <w:rsid w:val="00240337"/>
    <w:rsid w:val="00241D88"/>
    <w:rsid w:val="00242C99"/>
    <w:rsid w:val="00247FE8"/>
    <w:rsid w:val="00252448"/>
    <w:rsid w:val="00257069"/>
    <w:rsid w:val="00265B69"/>
    <w:rsid w:val="0026618C"/>
    <w:rsid w:val="002711AD"/>
    <w:rsid w:val="002739EF"/>
    <w:rsid w:val="002769F1"/>
    <w:rsid w:val="00285769"/>
    <w:rsid w:val="002913FC"/>
    <w:rsid w:val="00293DF4"/>
    <w:rsid w:val="002951F3"/>
    <w:rsid w:val="00297CCF"/>
    <w:rsid w:val="002A6383"/>
    <w:rsid w:val="002B57F1"/>
    <w:rsid w:val="002C0288"/>
    <w:rsid w:val="002C4E59"/>
    <w:rsid w:val="002D17FB"/>
    <w:rsid w:val="002DE7C6"/>
    <w:rsid w:val="002E3E77"/>
    <w:rsid w:val="002F0DCC"/>
    <w:rsid w:val="00312910"/>
    <w:rsid w:val="003138C0"/>
    <w:rsid w:val="00315B9C"/>
    <w:rsid w:val="00316917"/>
    <w:rsid w:val="00322134"/>
    <w:rsid w:val="003234A0"/>
    <w:rsid w:val="0032558A"/>
    <w:rsid w:val="00332571"/>
    <w:rsid w:val="00350A3A"/>
    <w:rsid w:val="00351AA6"/>
    <w:rsid w:val="00362CFA"/>
    <w:rsid w:val="003664EC"/>
    <w:rsid w:val="00370311"/>
    <w:rsid w:val="00380F9F"/>
    <w:rsid w:val="0038772D"/>
    <w:rsid w:val="003922C5"/>
    <w:rsid w:val="003925AE"/>
    <w:rsid w:val="00393592"/>
    <w:rsid w:val="003A07A7"/>
    <w:rsid w:val="003A6D7C"/>
    <w:rsid w:val="003B0E5B"/>
    <w:rsid w:val="003C1A45"/>
    <w:rsid w:val="003C596B"/>
    <w:rsid w:val="003D01C9"/>
    <w:rsid w:val="003D3B82"/>
    <w:rsid w:val="003E0F85"/>
    <w:rsid w:val="003E253F"/>
    <w:rsid w:val="003E2C3C"/>
    <w:rsid w:val="003E43EB"/>
    <w:rsid w:val="003F0E53"/>
    <w:rsid w:val="003F565A"/>
    <w:rsid w:val="00411301"/>
    <w:rsid w:val="00412C7C"/>
    <w:rsid w:val="004219A7"/>
    <w:rsid w:val="004265F9"/>
    <w:rsid w:val="00440CBA"/>
    <w:rsid w:val="00446287"/>
    <w:rsid w:val="00452F26"/>
    <w:rsid w:val="0045753B"/>
    <w:rsid w:val="00467F84"/>
    <w:rsid w:val="00470FA7"/>
    <w:rsid w:val="00474C8B"/>
    <w:rsid w:val="00481A21"/>
    <w:rsid w:val="00482811"/>
    <w:rsid w:val="004B087B"/>
    <w:rsid w:val="004B567C"/>
    <w:rsid w:val="004B5887"/>
    <w:rsid w:val="004B7C47"/>
    <w:rsid w:val="004C3611"/>
    <w:rsid w:val="004E3A24"/>
    <w:rsid w:val="0051426F"/>
    <w:rsid w:val="00525894"/>
    <w:rsid w:val="00531BAA"/>
    <w:rsid w:val="0053516B"/>
    <w:rsid w:val="005508B6"/>
    <w:rsid w:val="00551BDC"/>
    <w:rsid w:val="00554ED4"/>
    <w:rsid w:val="00556E2B"/>
    <w:rsid w:val="00560758"/>
    <w:rsid w:val="005673D7"/>
    <w:rsid w:val="00567747"/>
    <w:rsid w:val="00573B2F"/>
    <w:rsid w:val="005767D6"/>
    <w:rsid w:val="0058169B"/>
    <w:rsid w:val="00581757"/>
    <w:rsid w:val="005A437B"/>
    <w:rsid w:val="005A4EF1"/>
    <w:rsid w:val="005B3FC7"/>
    <w:rsid w:val="005C6090"/>
    <w:rsid w:val="005E6816"/>
    <w:rsid w:val="005F0021"/>
    <w:rsid w:val="005F5A4F"/>
    <w:rsid w:val="00605B91"/>
    <w:rsid w:val="0061297C"/>
    <w:rsid w:val="00625BB0"/>
    <w:rsid w:val="00625F94"/>
    <w:rsid w:val="00630451"/>
    <w:rsid w:val="00630A1C"/>
    <w:rsid w:val="00642B05"/>
    <w:rsid w:val="0066280A"/>
    <w:rsid w:val="00663FB8"/>
    <w:rsid w:val="00666AB1"/>
    <w:rsid w:val="0067375F"/>
    <w:rsid w:val="0069086F"/>
    <w:rsid w:val="006925A0"/>
    <w:rsid w:val="006A2966"/>
    <w:rsid w:val="006B46B8"/>
    <w:rsid w:val="006B61B0"/>
    <w:rsid w:val="006B6413"/>
    <w:rsid w:val="006E4ACE"/>
    <w:rsid w:val="006F5BA1"/>
    <w:rsid w:val="0070381F"/>
    <w:rsid w:val="00703843"/>
    <w:rsid w:val="00716A2E"/>
    <w:rsid w:val="00717E89"/>
    <w:rsid w:val="00727804"/>
    <w:rsid w:val="00754973"/>
    <w:rsid w:val="00754D14"/>
    <w:rsid w:val="007567ED"/>
    <w:rsid w:val="00757F29"/>
    <w:rsid w:val="007628E0"/>
    <w:rsid w:val="00765F99"/>
    <w:rsid w:val="00775565"/>
    <w:rsid w:val="00783BFC"/>
    <w:rsid w:val="00795A26"/>
    <w:rsid w:val="00796DF8"/>
    <w:rsid w:val="0079799D"/>
    <w:rsid w:val="007B11DF"/>
    <w:rsid w:val="007B3DBF"/>
    <w:rsid w:val="007C7D2E"/>
    <w:rsid w:val="007E28FE"/>
    <w:rsid w:val="007E4317"/>
    <w:rsid w:val="007E5240"/>
    <w:rsid w:val="007E547C"/>
    <w:rsid w:val="008024E3"/>
    <w:rsid w:val="0080282A"/>
    <w:rsid w:val="008046BE"/>
    <w:rsid w:val="00806C25"/>
    <w:rsid w:val="00814E3B"/>
    <w:rsid w:val="008271C7"/>
    <w:rsid w:val="008403F4"/>
    <w:rsid w:val="00846581"/>
    <w:rsid w:val="00850730"/>
    <w:rsid w:val="0086355C"/>
    <w:rsid w:val="008677E2"/>
    <w:rsid w:val="00887513"/>
    <w:rsid w:val="00887DFF"/>
    <w:rsid w:val="0089067F"/>
    <w:rsid w:val="008A0DEF"/>
    <w:rsid w:val="008A2743"/>
    <w:rsid w:val="008A4FC2"/>
    <w:rsid w:val="008A73D0"/>
    <w:rsid w:val="008B6AC8"/>
    <w:rsid w:val="008C1AAE"/>
    <w:rsid w:val="008C61C7"/>
    <w:rsid w:val="008D1AF1"/>
    <w:rsid w:val="008E5F36"/>
    <w:rsid w:val="008F2AD6"/>
    <w:rsid w:val="00901B42"/>
    <w:rsid w:val="0090788B"/>
    <w:rsid w:val="0092430F"/>
    <w:rsid w:val="00930A4F"/>
    <w:rsid w:val="009366CF"/>
    <w:rsid w:val="00944FCD"/>
    <w:rsid w:val="00946363"/>
    <w:rsid w:val="00954545"/>
    <w:rsid w:val="00956721"/>
    <w:rsid w:val="009670BE"/>
    <w:rsid w:val="009706AC"/>
    <w:rsid w:val="0098268D"/>
    <w:rsid w:val="00983748"/>
    <w:rsid w:val="009862DF"/>
    <w:rsid w:val="009863EA"/>
    <w:rsid w:val="00986FB6"/>
    <w:rsid w:val="00987773"/>
    <w:rsid w:val="009877E1"/>
    <w:rsid w:val="00992136"/>
    <w:rsid w:val="00992380"/>
    <w:rsid w:val="0099652A"/>
    <w:rsid w:val="009A55EE"/>
    <w:rsid w:val="009B0C52"/>
    <w:rsid w:val="009C1D65"/>
    <w:rsid w:val="009C441D"/>
    <w:rsid w:val="009C4A9E"/>
    <w:rsid w:val="009D1E36"/>
    <w:rsid w:val="009E1DAF"/>
    <w:rsid w:val="009F00A9"/>
    <w:rsid w:val="009F7A8C"/>
    <w:rsid w:val="00A119AE"/>
    <w:rsid w:val="00A22BAA"/>
    <w:rsid w:val="00A22EEE"/>
    <w:rsid w:val="00A403A7"/>
    <w:rsid w:val="00A5569D"/>
    <w:rsid w:val="00A573FD"/>
    <w:rsid w:val="00A705B9"/>
    <w:rsid w:val="00A74987"/>
    <w:rsid w:val="00A81D90"/>
    <w:rsid w:val="00A82CC2"/>
    <w:rsid w:val="00A852A7"/>
    <w:rsid w:val="00A93B0C"/>
    <w:rsid w:val="00AB598A"/>
    <w:rsid w:val="00AD250F"/>
    <w:rsid w:val="00AD2F69"/>
    <w:rsid w:val="00AD6FA4"/>
    <w:rsid w:val="00AE76C4"/>
    <w:rsid w:val="00AF60C1"/>
    <w:rsid w:val="00AF6A75"/>
    <w:rsid w:val="00B001C2"/>
    <w:rsid w:val="00B0334D"/>
    <w:rsid w:val="00B054CE"/>
    <w:rsid w:val="00B066B0"/>
    <w:rsid w:val="00B15DD8"/>
    <w:rsid w:val="00B17DA1"/>
    <w:rsid w:val="00B22C9C"/>
    <w:rsid w:val="00B24C00"/>
    <w:rsid w:val="00B30A01"/>
    <w:rsid w:val="00B31677"/>
    <w:rsid w:val="00B31D8C"/>
    <w:rsid w:val="00B42A6E"/>
    <w:rsid w:val="00B44F18"/>
    <w:rsid w:val="00B470AD"/>
    <w:rsid w:val="00B474C6"/>
    <w:rsid w:val="00B5236B"/>
    <w:rsid w:val="00B53C1F"/>
    <w:rsid w:val="00B54F33"/>
    <w:rsid w:val="00B74A62"/>
    <w:rsid w:val="00B7700A"/>
    <w:rsid w:val="00B7754F"/>
    <w:rsid w:val="00B83060"/>
    <w:rsid w:val="00B95852"/>
    <w:rsid w:val="00BA6099"/>
    <w:rsid w:val="00BD1F7A"/>
    <w:rsid w:val="00BD5C9B"/>
    <w:rsid w:val="00BD7521"/>
    <w:rsid w:val="00BE0029"/>
    <w:rsid w:val="00BE10A7"/>
    <w:rsid w:val="00BE22BA"/>
    <w:rsid w:val="00BF251F"/>
    <w:rsid w:val="00BF7BE9"/>
    <w:rsid w:val="00C127CE"/>
    <w:rsid w:val="00C16472"/>
    <w:rsid w:val="00C2122B"/>
    <w:rsid w:val="00C21EB8"/>
    <w:rsid w:val="00C27928"/>
    <w:rsid w:val="00C3301A"/>
    <w:rsid w:val="00C4737D"/>
    <w:rsid w:val="00C521E5"/>
    <w:rsid w:val="00C6789A"/>
    <w:rsid w:val="00C72F12"/>
    <w:rsid w:val="00C73946"/>
    <w:rsid w:val="00C7443D"/>
    <w:rsid w:val="00C75B77"/>
    <w:rsid w:val="00C81D4D"/>
    <w:rsid w:val="00C84DA8"/>
    <w:rsid w:val="00C8643A"/>
    <w:rsid w:val="00C86664"/>
    <w:rsid w:val="00C93046"/>
    <w:rsid w:val="00C951CC"/>
    <w:rsid w:val="00CC5ACE"/>
    <w:rsid w:val="00CC77FD"/>
    <w:rsid w:val="00CD1BA8"/>
    <w:rsid w:val="00CD2363"/>
    <w:rsid w:val="00CD50DE"/>
    <w:rsid w:val="00CD6C86"/>
    <w:rsid w:val="00CD6F9B"/>
    <w:rsid w:val="00CE3A73"/>
    <w:rsid w:val="00D0097D"/>
    <w:rsid w:val="00D03049"/>
    <w:rsid w:val="00D03201"/>
    <w:rsid w:val="00D04D54"/>
    <w:rsid w:val="00D075D2"/>
    <w:rsid w:val="00D17826"/>
    <w:rsid w:val="00D33117"/>
    <w:rsid w:val="00D33EFF"/>
    <w:rsid w:val="00D53243"/>
    <w:rsid w:val="00D56512"/>
    <w:rsid w:val="00D5661F"/>
    <w:rsid w:val="00D5668C"/>
    <w:rsid w:val="00D816E1"/>
    <w:rsid w:val="00D92C5B"/>
    <w:rsid w:val="00D94756"/>
    <w:rsid w:val="00D97022"/>
    <w:rsid w:val="00D97B07"/>
    <w:rsid w:val="00DB3AB0"/>
    <w:rsid w:val="00DB53F4"/>
    <w:rsid w:val="00DC0017"/>
    <w:rsid w:val="00DD35E9"/>
    <w:rsid w:val="00DD5075"/>
    <w:rsid w:val="00DD75D2"/>
    <w:rsid w:val="00DE2AD4"/>
    <w:rsid w:val="00DE5026"/>
    <w:rsid w:val="00DF1B20"/>
    <w:rsid w:val="00DF3D78"/>
    <w:rsid w:val="00E00935"/>
    <w:rsid w:val="00E04DEB"/>
    <w:rsid w:val="00E119A1"/>
    <w:rsid w:val="00E13A8D"/>
    <w:rsid w:val="00E15B13"/>
    <w:rsid w:val="00E30848"/>
    <w:rsid w:val="00E33DE4"/>
    <w:rsid w:val="00E47CBE"/>
    <w:rsid w:val="00E5193C"/>
    <w:rsid w:val="00E56D5F"/>
    <w:rsid w:val="00E578D4"/>
    <w:rsid w:val="00E62B8B"/>
    <w:rsid w:val="00E647F5"/>
    <w:rsid w:val="00E658E8"/>
    <w:rsid w:val="00E83D23"/>
    <w:rsid w:val="00E86845"/>
    <w:rsid w:val="00E86A11"/>
    <w:rsid w:val="00E9195B"/>
    <w:rsid w:val="00E927AD"/>
    <w:rsid w:val="00E9636F"/>
    <w:rsid w:val="00EA70E3"/>
    <w:rsid w:val="00EB0F38"/>
    <w:rsid w:val="00EB1B35"/>
    <w:rsid w:val="00EB6EF9"/>
    <w:rsid w:val="00ED4A05"/>
    <w:rsid w:val="00EE5E62"/>
    <w:rsid w:val="00EF0E54"/>
    <w:rsid w:val="00F02791"/>
    <w:rsid w:val="00F049F2"/>
    <w:rsid w:val="00F050F4"/>
    <w:rsid w:val="00F07183"/>
    <w:rsid w:val="00F201DC"/>
    <w:rsid w:val="00F21CF7"/>
    <w:rsid w:val="00F26272"/>
    <w:rsid w:val="00F33088"/>
    <w:rsid w:val="00F42A53"/>
    <w:rsid w:val="00F43CE7"/>
    <w:rsid w:val="00F46B37"/>
    <w:rsid w:val="00F52424"/>
    <w:rsid w:val="00F5765F"/>
    <w:rsid w:val="00F70CDF"/>
    <w:rsid w:val="00F85FB0"/>
    <w:rsid w:val="00F94526"/>
    <w:rsid w:val="00FA22C8"/>
    <w:rsid w:val="00FA313F"/>
    <w:rsid w:val="00FA6F2D"/>
    <w:rsid w:val="00FC1A4D"/>
    <w:rsid w:val="00FC3F15"/>
    <w:rsid w:val="00FD0B89"/>
    <w:rsid w:val="00FD556C"/>
    <w:rsid w:val="00FD794F"/>
    <w:rsid w:val="00FE4F09"/>
    <w:rsid w:val="057C50C8"/>
    <w:rsid w:val="288824F5"/>
    <w:rsid w:val="48400316"/>
    <w:rsid w:val="4E6FE729"/>
    <w:rsid w:val="5662281B"/>
    <w:rsid w:val="62DF2F85"/>
    <w:rsid w:val="6D20F21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24DAAB"/>
  <w15:docId w15:val="{190A5919-B5B5-42D7-B083-14EE6D92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0"/>
    <w:rPr>
      <w:rFonts w:ascii="Times New Roman" w:hAnsi="Times New Roman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6E4ACE"/>
    <w:pPr>
      <w:spacing w:after="280"/>
      <w:jc w:val="center"/>
      <w:outlineLvl w:val="0"/>
    </w:pPr>
    <w:rPr>
      <w:rFonts w:ascii="Century Gothic" w:hAnsi="Century Gothic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6E4ACE"/>
    <w:pPr>
      <w:pBdr>
        <w:bottom w:val="single" w:sz="4" w:space="1" w:color="365F91" w:themeColor="accent1" w:themeShade="BF"/>
      </w:pBdr>
      <w:tabs>
        <w:tab w:val="left" w:pos="6829"/>
      </w:tabs>
      <w:outlineLvl w:val="1"/>
    </w:pPr>
    <w:rPr>
      <w:rFonts w:ascii="Century Gothic" w:hAnsi="Century Gothic"/>
      <w:b/>
      <w:color w:val="0066A5"/>
    </w:rPr>
  </w:style>
  <w:style w:type="paragraph" w:styleId="Heading3">
    <w:name w:val="heading 3"/>
    <w:basedOn w:val="Normal"/>
    <w:next w:val="Normal"/>
    <w:link w:val="Heading3Char"/>
    <w:qFormat/>
    <w:rsid w:val="0079799D"/>
    <w:pPr>
      <w:keepNext/>
      <w:keepLines/>
      <w:spacing w:line="360" w:lineRule="auto"/>
      <w:outlineLvl w:val="2"/>
    </w:pPr>
    <w:rPr>
      <w:rFonts w:ascii="Century Gothic" w:eastAsia="Times New Roman" w:hAnsi="Century Gothic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79799D"/>
    <w:pPr>
      <w:keepNext/>
      <w:keepLines/>
      <w:spacing w:line="360" w:lineRule="auto"/>
      <w:outlineLvl w:val="3"/>
    </w:pPr>
    <w:rPr>
      <w:rFonts w:ascii="Century Gothic" w:eastAsia="Times New Roman" w:hAnsi="Century Gothic"/>
      <w:b/>
      <w:sz w:val="18"/>
      <w:szCs w:val="20"/>
    </w:rPr>
  </w:style>
  <w:style w:type="paragraph" w:styleId="Heading5">
    <w:name w:val="heading 5"/>
    <w:basedOn w:val="Normal"/>
    <w:next w:val="Normal"/>
    <w:link w:val="Heading5Char"/>
    <w:qFormat/>
    <w:rsid w:val="0079799D"/>
    <w:pPr>
      <w:keepNext/>
      <w:keepLines/>
      <w:spacing w:line="360" w:lineRule="auto"/>
      <w:outlineLvl w:val="4"/>
    </w:pPr>
    <w:rPr>
      <w:rFonts w:ascii="Century Gothic" w:eastAsia="Times New Roman" w:hAnsi="Century Gothic"/>
      <w:b/>
      <w:i/>
      <w:sz w:val="18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799D"/>
    <w:pPr>
      <w:spacing w:after="120"/>
      <w:outlineLvl w:val="5"/>
    </w:pPr>
    <w:rPr>
      <w:rFonts w:ascii="Century Gothic" w:eastAsia="Times New Roman" w:hAnsi="Century Gothic"/>
      <w:b/>
      <w:bCs/>
      <w:i/>
      <w:sz w:val="18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9D"/>
    <w:pPr>
      <w:spacing w:before="240" w:after="60"/>
      <w:outlineLvl w:val="6"/>
    </w:pPr>
    <w:rPr>
      <w:rFonts w:ascii="Calibri" w:eastAsia="Times New Roman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C0A"/>
    <w:pPr>
      <w:tabs>
        <w:tab w:val="center" w:pos="4320"/>
      </w:tabs>
      <w:spacing w:before="320" w:after="320"/>
      <w:ind w:right="-720"/>
      <w:contextualSpacing/>
    </w:pPr>
    <w:rPr>
      <w:rFonts w:ascii="Century Gothic" w:hAnsi="Century Gothic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0B2C0A"/>
    <w:rPr>
      <w:rFonts w:ascii="Century Gothic" w:hAnsi="Century Gothic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B2D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D40"/>
  </w:style>
  <w:style w:type="character" w:customStyle="1" w:styleId="Heading1Char">
    <w:name w:val="Heading 1 Char"/>
    <w:basedOn w:val="DefaultParagraphFont"/>
    <w:link w:val="Heading1"/>
    <w:rsid w:val="006E4ACE"/>
    <w:rPr>
      <w:rFonts w:ascii="Century Gothic" w:hAnsi="Century Gothic"/>
      <w:b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E4ACE"/>
    <w:rPr>
      <w:rFonts w:ascii="Century Gothic" w:hAnsi="Century Gothic"/>
      <w:b/>
      <w:color w:val="0066A5"/>
      <w:sz w:val="22"/>
      <w:szCs w:val="24"/>
    </w:rPr>
  </w:style>
  <w:style w:type="character" w:customStyle="1" w:styleId="Heading3Char">
    <w:name w:val="Heading 3 Char"/>
    <w:basedOn w:val="DefaultParagraphFont"/>
    <w:link w:val="Heading3"/>
    <w:rsid w:val="00C7443D"/>
    <w:rPr>
      <w:rFonts w:ascii="Century Gothic" w:eastAsia="Times New Roman" w:hAnsi="Century Gothic"/>
      <w:b/>
      <w:sz w:val="22"/>
    </w:rPr>
  </w:style>
  <w:style w:type="character" w:customStyle="1" w:styleId="Heading4Char">
    <w:name w:val="Heading 4 Char"/>
    <w:basedOn w:val="DefaultParagraphFont"/>
    <w:link w:val="Heading4"/>
    <w:rsid w:val="00C7443D"/>
    <w:rPr>
      <w:rFonts w:ascii="Century Gothic" w:eastAsia="Times New Roman" w:hAnsi="Century Gothic"/>
      <w:b/>
      <w:sz w:val="18"/>
    </w:rPr>
  </w:style>
  <w:style w:type="character" w:customStyle="1" w:styleId="Heading5Char">
    <w:name w:val="Heading 5 Char"/>
    <w:basedOn w:val="DefaultParagraphFont"/>
    <w:link w:val="Heading5"/>
    <w:rsid w:val="00C7443D"/>
    <w:rPr>
      <w:rFonts w:ascii="Century Gothic" w:eastAsia="Times New Roman" w:hAnsi="Century Gothic"/>
      <w:b/>
      <w:i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sid w:val="0079799D"/>
    <w:rPr>
      <w:rFonts w:ascii="Century Gothic" w:eastAsia="Times New Roman" w:hAnsi="Century Gothic"/>
      <w:b/>
      <w:bCs/>
      <w:i/>
      <w:sz w:val="18"/>
      <w:szCs w:val="22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9D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3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BD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56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66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661F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6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61F"/>
    <w:rPr>
      <w:rFonts w:ascii="Times New Roman" w:hAnsi="Times New Roman"/>
      <w:b/>
      <w:bCs/>
    </w:rPr>
  </w:style>
  <w:style w:type="table" w:styleId="TableGrid">
    <w:name w:val="Table Grid"/>
    <w:basedOn w:val="TableNormal"/>
    <w:uiPriority w:val="59"/>
    <w:rsid w:val="00C7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etingdetailsheadings">
    <w:name w:val="meeting details headings"/>
    <w:basedOn w:val="DefaultParagraphFont"/>
    <w:uiPriority w:val="1"/>
    <w:qFormat/>
    <w:rsid w:val="006E4ACE"/>
    <w:rPr>
      <w:rFonts w:ascii="Century Gothic" w:hAnsi="Century Gothic"/>
      <w:b/>
      <w:color w:val="0066A5"/>
    </w:rPr>
  </w:style>
  <w:style w:type="paragraph" w:customStyle="1" w:styleId="attendees">
    <w:name w:val="attendees"/>
    <w:basedOn w:val="Normal"/>
    <w:qFormat/>
    <w:rsid w:val="00A705B9"/>
    <w:pPr>
      <w:tabs>
        <w:tab w:val="left" w:pos="6829"/>
      </w:tabs>
      <w:spacing w:after="240"/>
      <w:contextualSpacing/>
    </w:pPr>
    <w:rPr>
      <w:rFonts w:ascii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007B3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1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C61C7"/>
    <w:rPr>
      <w:rFonts w:ascii="Times New Roman" w:hAnsi="Times New Roman"/>
      <w:sz w:val="22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1D4D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D250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50F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AD250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barr.sharepoint.com/sites/PICdev/SLJ2/Shared%20Documents/TemplatesCandidateTools/Example%20Long%20Forms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barr.sharepoint.com/sites/PICdev/SLJ2/Shared%20Documents/Superseded/Principal%20VP%20Evaluation%20Form%20(SLJ2)%202025-01-27.docx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arr.sharepoint.com/sites/PICdev/SLJ2/Shared%20Documents/Feedback/Feedback%20Collected%20(SLJ2).docx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barr.sharepoint.com/:b:/r/sites/PICdev/SLJ2/Shared%20Documents/TemplatesCandidateTools/Process%20for%20developing%20and%20appointing%20business%20unit%20vice%20presidents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P\Appdata\Roaming\Microsoft\Templates\Reports,%20Agendas,%20and%20Minutes\Agenda-Bar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106034EF23654B9CA7A362EEB3F5EF" ma:contentTypeVersion="4" ma:contentTypeDescription="Create a new document." ma:contentTypeScope="" ma:versionID="0516814805978e717df724ab6c5c1e59">
  <xsd:schema xmlns:xsd="http://www.w3.org/2001/XMLSchema" xmlns:xs="http://www.w3.org/2001/XMLSchema" xmlns:p="http://schemas.microsoft.com/office/2006/metadata/properties" xmlns:ns2="447ce1fc-9806-4364-b711-8cffa1c7b43e" targetNamespace="http://schemas.microsoft.com/office/2006/metadata/properties" ma:root="true" ma:fieldsID="f6c883bbd439aff838ffd6fc2e9c1d58" ns2:_="">
    <xsd:import namespace="447ce1fc-9806-4364-b711-8cffa1c7b4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e1fc-9806-4364-b711-8cffa1c7b4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211DD3-9DD2-470A-919D-8730DC1456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258C26-3539-422C-9B9F-617B4A0EE78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465A6D-E3F9-4741-80E2-A51A5A361F42}"/>
</file>

<file path=customXml/itemProps4.xml><?xml version="1.0" encoding="utf-8"?>
<ds:datastoreItem xmlns:ds="http://schemas.openxmlformats.org/officeDocument/2006/customXml" ds:itemID="{46A3CF21-5AFE-4C9D-ABB4-AC3E3BA146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Agenda-Barr.dotx</Template>
  <TotalTime>484</TotalTime>
  <Pages>2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Polzin</dc:creator>
  <cp:lastModifiedBy>Paul Taylor</cp:lastModifiedBy>
  <cp:revision>6</cp:revision>
  <cp:lastPrinted>2013-04-05T14:58:00Z</cp:lastPrinted>
  <dcterms:created xsi:type="dcterms:W3CDTF">2024-08-22T15:29:00Z</dcterms:created>
  <dcterms:modified xsi:type="dcterms:W3CDTF">2024-08-22T23:39:00Z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0x010100DB106034EF23654B9CA7A362EEB3F5EF</vt:lpwstr>
  </property>
  <property fmtid="{D5CDD505-2E9C-101B-9397-08002B2CF9AE}" pid="3" name="Order">
    <vt:r8>800</vt:r8>
  </property>
  <property fmtid="{D5CDD505-2E9C-101B-9397-08002B2CF9AE}" pid="4" name="xd_ProgID">
    <vt:lpwstr/>
  </property>
  <property fmtid="{D5CDD505-2E9C-101B-9397-08002B2CF9AE}" pid="5" name="TemplateUrl">
    <vt:lpwstr/>
  </property>
</Properties>
</file>