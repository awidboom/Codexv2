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r w:rsidRPr="057C50C8">
        <w:rPr>
          <w:color w:val="0066A5"/>
        </w:rPr>
        <w:t>PIC Development Progress Meeting</w:t>
      </w:r>
    </w:p>
    <w:p w14:paraId="588F4CA2" w14:textId="582A5ED7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442D39">
        <w:rPr>
          <w:rStyle w:val="meetingdetailsheadings"/>
          <w:color w:val="auto"/>
        </w:rPr>
        <w:t>Decem</w:t>
      </w:r>
      <w:r w:rsidR="008E6C54">
        <w:rPr>
          <w:rStyle w:val="meetingdetailsheadings"/>
          <w:color w:val="auto"/>
        </w:rPr>
        <w:t xml:space="preserve">ber </w:t>
      </w:r>
      <w:r w:rsidR="00442D39">
        <w:rPr>
          <w:rStyle w:val="meetingdetailsheadings"/>
          <w:color w:val="auto"/>
        </w:rPr>
        <w:t>4</w:t>
      </w:r>
      <w:r w:rsidR="00FC31F7">
        <w:rPr>
          <w:rStyle w:val="meetingdetailsheadings"/>
          <w:color w:val="auto"/>
        </w:rPr>
        <w:t>, 2025</w:t>
      </w:r>
    </w:p>
    <w:p w14:paraId="0C7BDA5E" w14:textId="354C7AA8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442D39">
        <w:rPr>
          <w:rFonts w:ascii="Century Gothic" w:hAnsi="Century Gothic"/>
          <w:b/>
          <w:color w:val="000000" w:themeColor="text1"/>
        </w:rPr>
        <w:t>13</w:t>
      </w:r>
      <w:r w:rsidR="00F21CF7">
        <w:rPr>
          <w:rFonts w:ascii="Century Gothic" w:hAnsi="Century Gothic"/>
          <w:b/>
          <w:color w:val="000000" w:themeColor="text1"/>
        </w:rPr>
        <w:t>:</w:t>
      </w:r>
      <w:r w:rsidR="00442D39">
        <w:rPr>
          <w:rFonts w:ascii="Century Gothic" w:hAnsi="Century Gothic"/>
          <w:b/>
          <w:color w:val="000000" w:themeColor="text1"/>
        </w:rPr>
        <w:t>0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442D39">
        <w:rPr>
          <w:rFonts w:ascii="Century Gothic" w:hAnsi="Century Gothic"/>
          <w:b/>
          <w:color w:val="000000" w:themeColor="text1"/>
        </w:rPr>
        <w:t>3</w:t>
      </w:r>
      <w:r>
        <w:rPr>
          <w:rFonts w:ascii="Century Gothic" w:hAnsi="Century Gothic"/>
          <w:b/>
          <w:color w:val="000000" w:themeColor="text1"/>
        </w:rPr>
        <w:t>:</w:t>
      </w:r>
      <w:r w:rsidR="00442D39">
        <w:rPr>
          <w:rFonts w:ascii="Century Gothic" w:hAnsi="Century Gothic"/>
          <w:b/>
          <w:color w:val="000000" w:themeColor="text1"/>
        </w:rPr>
        <w:t>12</w:t>
      </w:r>
      <w:r>
        <w:rPr>
          <w:rFonts w:ascii="Century Gothic" w:hAnsi="Century Gothic"/>
          <w:b/>
          <w:color w:val="000000" w:themeColor="text1"/>
        </w:rPr>
        <w:t xml:space="preserve">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4801D326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FC31F7">
        <w:rPr>
          <w:rStyle w:val="meetingdetailsheadings"/>
          <w:color w:val="auto"/>
        </w:rPr>
        <w:t>5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71597C2F" w:rsidR="009B0C52" w:rsidRDefault="009B0C52" w:rsidP="00FC31F7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AD250F" w:rsidRPr="00AD250F">
        <w:t xml:space="preserve">Sarah Johnson (candidate), Alina Heydt </w:t>
      </w:r>
      <w:r w:rsidR="004B4B87">
        <w:t xml:space="preserve">(coach </w:t>
      </w:r>
      <w:r w:rsidR="0048066F">
        <w:t xml:space="preserve">and </w:t>
      </w:r>
      <w:r w:rsidR="004B4B87" w:rsidRPr="00AD250F">
        <w:t>coaching committee member</w:t>
      </w:r>
      <w:r w:rsidR="004B4B87">
        <w:t xml:space="preserve">), </w:t>
      </w:r>
      <w:r w:rsidR="001A093E">
        <w:t>Allison Pearson (</w:t>
      </w:r>
      <w:r w:rsidR="001A093E" w:rsidRPr="00AD250F">
        <w:t>coaching committee member</w:t>
      </w:r>
      <w:r w:rsidR="001A093E">
        <w:t xml:space="preserve">), </w:t>
      </w:r>
      <w:r w:rsidR="00AD250F" w:rsidRPr="00AD250F">
        <w:t>Paul Taylor (EM leadership coach</w:t>
      </w:r>
      <w:r w:rsidR="00FC31F7">
        <w:rPr>
          <w:bCs/>
        </w:rPr>
        <w:t>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0" w:name="_Hlk76549714"/>
    </w:p>
    <w:p w14:paraId="3C1EA2CB" w14:textId="32C97BEE" w:rsidR="00D94756" w:rsidRDefault="00007EC5" w:rsidP="00007EC5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Status </w:t>
      </w:r>
      <w:r w:rsidRPr="00805899">
        <w:rPr>
          <w:b/>
          <w:color w:val="365F91" w:themeColor="accent1" w:themeShade="BF"/>
        </w:rPr>
        <w:t>Update</w:t>
      </w:r>
      <w:r w:rsidR="00E647F5">
        <w:rPr>
          <w:b/>
          <w:color w:val="365F91" w:themeColor="accent1" w:themeShade="BF"/>
        </w:rPr>
        <w:t xml:space="preserve"> </w:t>
      </w:r>
    </w:p>
    <w:p w14:paraId="41108421" w14:textId="77777777" w:rsidR="00D01EF3" w:rsidRDefault="00D01EF3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Additional Feedback:</w:t>
      </w:r>
    </w:p>
    <w:p w14:paraId="62380D8A" w14:textId="638B6183" w:rsidR="00AE6943" w:rsidRPr="00403B77" w:rsidRDefault="00B73007" w:rsidP="00BC2D03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403B77">
        <w:rPr>
          <w:rStyle w:val="normaltextrun"/>
          <w:rFonts w:ascii="Segoe UI" w:hAnsi="Segoe UI" w:cs="Segoe UI"/>
          <w:sz w:val="22"/>
          <w:szCs w:val="22"/>
        </w:rPr>
        <w:t xml:space="preserve">Allison reported </w:t>
      </w:r>
      <w:r w:rsidR="00442D39" w:rsidRPr="00403B77">
        <w:rPr>
          <w:rStyle w:val="normaltextrun"/>
          <w:rFonts w:ascii="Segoe UI" w:hAnsi="Segoe UI" w:cs="Segoe UI"/>
          <w:sz w:val="22"/>
          <w:szCs w:val="22"/>
        </w:rPr>
        <w:t>that she has scheduled a call with Keith Fox regarding Sarah’s involvement in his on-boarding</w:t>
      </w:r>
      <w:r w:rsidR="00F751FA" w:rsidRPr="00403B77">
        <w:rPr>
          <w:rStyle w:val="normaltextrun"/>
          <w:rFonts w:ascii="Segoe UI" w:hAnsi="Segoe UI" w:cs="Segoe UI"/>
          <w:sz w:val="22"/>
          <w:szCs w:val="22"/>
        </w:rPr>
        <w:t xml:space="preserve"> for Tuesday 12/9/2025. She will </w:t>
      </w:r>
      <w:r w:rsidR="006E1D75" w:rsidRPr="00403B77">
        <w:rPr>
          <w:rStyle w:val="normaltextrun"/>
          <w:rFonts w:ascii="Segoe UI" w:hAnsi="Segoe UI" w:cs="Segoe UI"/>
          <w:sz w:val="22"/>
          <w:szCs w:val="22"/>
        </w:rPr>
        <w:t>document</w:t>
      </w:r>
      <w:r w:rsidR="00F751FA" w:rsidRPr="00403B77">
        <w:rPr>
          <w:rStyle w:val="normaltextrun"/>
          <w:rFonts w:ascii="Segoe UI" w:hAnsi="Segoe UI" w:cs="Segoe UI"/>
          <w:sz w:val="22"/>
          <w:szCs w:val="22"/>
        </w:rPr>
        <w:t xml:space="preserve"> the </w:t>
      </w:r>
      <w:r w:rsidR="00403B77" w:rsidRPr="00403B77">
        <w:rPr>
          <w:rStyle w:val="normaltextrun"/>
          <w:rFonts w:ascii="Segoe UI" w:hAnsi="Segoe UI" w:cs="Segoe UI"/>
          <w:sz w:val="22"/>
          <w:szCs w:val="22"/>
        </w:rPr>
        <w:t xml:space="preserve">conversation </w:t>
      </w:r>
      <w:r w:rsidR="006E1D75" w:rsidRPr="00403B77">
        <w:rPr>
          <w:rStyle w:val="normaltextrun"/>
          <w:rFonts w:ascii="Segoe UI" w:hAnsi="Segoe UI" w:cs="Segoe UI"/>
          <w:sz w:val="22"/>
          <w:szCs w:val="22"/>
        </w:rPr>
        <w:t xml:space="preserve">in </w:t>
      </w:r>
      <w:r w:rsidR="004D2C6B" w:rsidRPr="00403B77">
        <w:rPr>
          <w:rStyle w:val="normaltextrun"/>
          <w:rFonts w:ascii="Segoe UI" w:hAnsi="Segoe UI" w:cs="Segoe UI"/>
          <w:sz w:val="22"/>
          <w:szCs w:val="22"/>
        </w:rPr>
        <w:t>“</w:t>
      </w:r>
      <w:hyperlink r:id="rId11" w:history="1">
        <w:r w:rsidR="004D2C6B" w:rsidRPr="00403B77">
          <w:rPr>
            <w:rStyle w:val="Hyperlink"/>
            <w:rFonts w:ascii="Segoe UI" w:hAnsi="Segoe UI" w:cs="Segoe UI"/>
            <w:sz w:val="22"/>
            <w:szCs w:val="22"/>
          </w:rPr>
          <w:t>Feedback Collected (SLJ2).docx</w:t>
        </w:r>
      </w:hyperlink>
      <w:r w:rsidR="004D2C6B" w:rsidRPr="00403B77">
        <w:rPr>
          <w:rStyle w:val="normaltextrun"/>
          <w:rFonts w:ascii="Segoe UI" w:hAnsi="Segoe UI" w:cs="Segoe UI"/>
          <w:sz w:val="22"/>
          <w:szCs w:val="22"/>
        </w:rPr>
        <w:t>”)</w:t>
      </w:r>
      <w:r w:rsidRPr="00403B77">
        <w:rPr>
          <w:rStyle w:val="normaltextrun"/>
          <w:rFonts w:ascii="Segoe UI" w:hAnsi="Segoe UI" w:cs="Segoe UI"/>
          <w:sz w:val="22"/>
          <w:szCs w:val="22"/>
        </w:rPr>
        <w:t xml:space="preserve">. </w:t>
      </w:r>
    </w:p>
    <w:p w14:paraId="612FC1AC" w14:textId="3B53F1EB" w:rsidR="00816001" w:rsidRDefault="006E26F2" w:rsidP="00816001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164940">
        <w:rPr>
          <w:rFonts w:ascii="Segoe UI" w:hAnsi="Segoe UI" w:cs="Segoe UI"/>
          <w:sz w:val="22"/>
          <w:szCs w:val="22"/>
        </w:rPr>
        <w:t>Long Form</w:t>
      </w:r>
      <w:r w:rsidR="00816001">
        <w:rPr>
          <w:rStyle w:val="normaltextrun"/>
          <w:rFonts w:ascii="Segoe UI" w:hAnsi="Segoe UI" w:cs="Segoe UI"/>
          <w:sz w:val="22"/>
          <w:szCs w:val="22"/>
        </w:rPr>
        <w:t>:</w:t>
      </w:r>
    </w:p>
    <w:p w14:paraId="27712224" w14:textId="57E18F4A" w:rsidR="00BA0405" w:rsidRPr="006E26F2" w:rsidRDefault="00375ACD" w:rsidP="00DC11C9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6E26F2">
        <w:rPr>
          <w:rStyle w:val="normaltextrun"/>
          <w:rFonts w:ascii="Segoe UI" w:hAnsi="Segoe UI" w:cs="Segoe UI"/>
          <w:sz w:val="22"/>
          <w:szCs w:val="22"/>
        </w:rPr>
        <w:t xml:space="preserve">Paul </w:t>
      </w:r>
      <w:r w:rsidR="00403B77" w:rsidRPr="006E26F2">
        <w:rPr>
          <w:rStyle w:val="normaltextrun"/>
          <w:rFonts w:ascii="Segoe UI" w:hAnsi="Segoe UI" w:cs="Segoe UI"/>
          <w:sz w:val="22"/>
          <w:szCs w:val="22"/>
        </w:rPr>
        <w:t xml:space="preserve">and Allison reviewed </w:t>
      </w:r>
      <w:r w:rsidR="00506CB7" w:rsidRPr="006E26F2">
        <w:rPr>
          <w:rStyle w:val="normaltextrun"/>
          <w:rFonts w:ascii="Segoe UI" w:hAnsi="Segoe UI" w:cs="Segoe UI"/>
          <w:sz w:val="22"/>
          <w:szCs w:val="22"/>
        </w:rPr>
        <w:t xml:space="preserve">and provided comments on Sarah’s </w:t>
      </w:r>
      <w:hyperlink r:id="rId12" w:history="1">
        <w:r w:rsidR="00164940" w:rsidRPr="00F82EB0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821003" w:rsidRPr="006E26F2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506CB7" w:rsidRPr="006E26F2">
        <w:rPr>
          <w:rStyle w:val="normaltextrun"/>
          <w:rFonts w:ascii="Segoe UI" w:hAnsi="Segoe UI" w:cs="Segoe UI"/>
          <w:sz w:val="22"/>
          <w:szCs w:val="22"/>
        </w:rPr>
        <w:t xml:space="preserve">on 12/3/2025. </w:t>
      </w:r>
      <w:r w:rsidR="00B6432F" w:rsidRPr="006E26F2">
        <w:rPr>
          <w:rStyle w:val="normaltextrun"/>
          <w:rFonts w:ascii="Segoe UI" w:hAnsi="Segoe UI" w:cs="Segoe UI"/>
          <w:sz w:val="22"/>
          <w:szCs w:val="22"/>
        </w:rPr>
        <w:t xml:space="preserve">Alina will do likewise today. </w:t>
      </w:r>
    </w:p>
    <w:p w14:paraId="16FC967D" w14:textId="691A076B" w:rsidR="00221DE2" w:rsidRDefault="00221DE2" w:rsidP="00221DE2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Results of the </w:t>
      </w:r>
      <w:r w:rsidR="00CB4557">
        <w:rPr>
          <w:rFonts w:ascii="Segoe UI" w:hAnsi="Segoe UI" w:cs="Segoe UI"/>
          <w:sz w:val="22"/>
          <w:szCs w:val="22"/>
        </w:rPr>
        <w:t>November 2025 EM Officers “Pulse Survey”</w:t>
      </w:r>
      <w:r>
        <w:rPr>
          <w:rStyle w:val="normaltextrun"/>
          <w:rFonts w:ascii="Segoe UI" w:hAnsi="Segoe UI" w:cs="Segoe UI"/>
          <w:sz w:val="22"/>
          <w:szCs w:val="22"/>
        </w:rPr>
        <w:t>:</w:t>
      </w:r>
    </w:p>
    <w:p w14:paraId="7325F008" w14:textId="7EC9EC59" w:rsidR="00221DE2" w:rsidRPr="006E26F2" w:rsidRDefault="00221DE2" w:rsidP="00221DE2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6E26F2">
        <w:rPr>
          <w:rStyle w:val="normaltextrun"/>
          <w:rFonts w:ascii="Segoe UI" w:hAnsi="Segoe UI" w:cs="Segoe UI"/>
          <w:sz w:val="22"/>
          <w:szCs w:val="22"/>
        </w:rPr>
        <w:t xml:space="preserve">Paul </w:t>
      </w:r>
      <w:r w:rsidR="00CB4557">
        <w:rPr>
          <w:rStyle w:val="normaltextrun"/>
          <w:rFonts w:ascii="Segoe UI" w:hAnsi="Segoe UI" w:cs="Segoe UI"/>
          <w:sz w:val="22"/>
          <w:szCs w:val="22"/>
        </w:rPr>
        <w:t xml:space="preserve">posted </w:t>
      </w:r>
      <w:r w:rsidR="003C073E">
        <w:rPr>
          <w:rStyle w:val="normaltextrun"/>
          <w:rFonts w:ascii="Segoe UI" w:hAnsi="Segoe UI" w:cs="Segoe UI"/>
          <w:sz w:val="22"/>
          <w:szCs w:val="22"/>
        </w:rPr>
        <w:t>“</w:t>
      </w:r>
      <w:hyperlink r:id="rId13" w:history="1">
        <w:r w:rsidR="003C073E" w:rsidRPr="0048525B">
          <w:rPr>
            <w:rStyle w:val="Hyperlink"/>
            <w:rFonts w:ascii="Segoe UI" w:hAnsi="Segoe UI" w:cs="Segoe UI"/>
            <w:sz w:val="22"/>
            <w:szCs w:val="22"/>
          </w:rPr>
          <w:t>Compare EM PIC Surveys (SLJ2).xlsx</w:t>
        </w:r>
      </w:hyperlink>
      <w:r w:rsidR="003C073E">
        <w:rPr>
          <w:rStyle w:val="normaltextrun"/>
          <w:rFonts w:ascii="Segoe UI" w:hAnsi="Segoe UI" w:cs="Segoe UI"/>
          <w:sz w:val="22"/>
          <w:szCs w:val="22"/>
        </w:rPr>
        <w:t>”</w:t>
      </w:r>
      <w:r w:rsidR="00CB4557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48525B">
        <w:rPr>
          <w:rStyle w:val="normaltextrun"/>
          <w:rFonts w:ascii="Segoe UI" w:hAnsi="Segoe UI" w:cs="Segoe UI"/>
          <w:sz w:val="22"/>
          <w:szCs w:val="22"/>
        </w:rPr>
        <w:t>to</w:t>
      </w:r>
      <w:r w:rsidR="00A70CD8">
        <w:rPr>
          <w:rStyle w:val="normaltextrun"/>
          <w:rFonts w:ascii="Segoe UI" w:hAnsi="Segoe UI" w:cs="Segoe UI"/>
          <w:sz w:val="22"/>
          <w:szCs w:val="22"/>
        </w:rPr>
        <w:t xml:space="preserve"> Sarah’s Feedback folder this morning. The results were overwhelmingly in favor of Sarah’s nomination </w:t>
      </w:r>
      <w:r w:rsidR="007914E1">
        <w:rPr>
          <w:rStyle w:val="normaltextrun"/>
          <w:rFonts w:ascii="Segoe UI" w:hAnsi="Segoe UI" w:cs="Segoe UI"/>
          <w:sz w:val="22"/>
          <w:szCs w:val="22"/>
        </w:rPr>
        <w:t>this cycle</w:t>
      </w:r>
      <w:r w:rsidR="000B0850">
        <w:rPr>
          <w:rStyle w:val="normaltextrun"/>
          <w:rFonts w:ascii="Segoe UI" w:hAnsi="Segoe UI" w:cs="Segoe UI"/>
          <w:sz w:val="22"/>
          <w:szCs w:val="22"/>
        </w:rPr>
        <w:t xml:space="preserve"> (19 “Yes”, 0 “No”, </w:t>
      </w:r>
      <w:r w:rsidR="00161BA0">
        <w:rPr>
          <w:rStyle w:val="normaltextrun"/>
          <w:rFonts w:ascii="Segoe UI" w:hAnsi="Segoe UI" w:cs="Segoe UI"/>
          <w:sz w:val="22"/>
          <w:szCs w:val="22"/>
        </w:rPr>
        <w:t>0 “Maybe”; 1 “No line of sight” and 1 “No response”)</w:t>
      </w:r>
      <w:r w:rsidR="007914E1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7DD2DA46" w14:textId="77777777" w:rsidR="00AE1515" w:rsidRDefault="00AE1515" w:rsidP="00AE1515">
      <w:pPr>
        <w:pStyle w:val="attendees"/>
        <w:keepNext/>
        <w:tabs>
          <w:tab w:val="clear" w:pos="6829"/>
          <w:tab w:val="left" w:pos="1080"/>
        </w:tabs>
        <w:rPr>
          <w:bCs/>
          <w:u w:val="single"/>
        </w:rPr>
      </w:pPr>
    </w:p>
    <w:p w14:paraId="22DF9505" w14:textId="77777777" w:rsidR="00AE1515" w:rsidRPr="00007EC5" w:rsidRDefault="00AE1515" w:rsidP="00007EC5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 w:rsidRPr="00007EC5">
        <w:rPr>
          <w:b/>
          <w:color w:val="365F91" w:themeColor="accent1" w:themeShade="BF"/>
        </w:rPr>
        <w:t xml:space="preserve">Action Items: </w:t>
      </w:r>
    </w:p>
    <w:p w14:paraId="573D1480" w14:textId="5991A56C" w:rsidR="00F82EB0" w:rsidRDefault="00F82EB0" w:rsidP="00F82EB0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Allison will </w:t>
      </w:r>
      <w:r w:rsidR="00161BA0">
        <w:rPr>
          <w:rStyle w:val="normaltextrun"/>
          <w:rFonts w:ascii="Segoe UI" w:hAnsi="Segoe UI" w:cs="Segoe UI"/>
          <w:sz w:val="22"/>
          <w:szCs w:val="22"/>
        </w:rPr>
        <w:t>conduct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a feedback interview with </w:t>
      </w:r>
      <w:r w:rsidR="000D274B">
        <w:rPr>
          <w:rStyle w:val="normaltextrun"/>
          <w:rFonts w:ascii="Segoe UI" w:hAnsi="Segoe UI" w:cs="Segoe UI"/>
          <w:sz w:val="22"/>
          <w:szCs w:val="22"/>
        </w:rPr>
        <w:t>Keith Fox</w:t>
      </w:r>
      <w:r w:rsidR="00161BA0">
        <w:rPr>
          <w:rStyle w:val="normaltextrun"/>
          <w:rFonts w:ascii="Segoe UI" w:hAnsi="Segoe UI" w:cs="Segoe UI"/>
          <w:sz w:val="22"/>
          <w:szCs w:val="22"/>
        </w:rPr>
        <w:t xml:space="preserve"> and enter t</w:t>
      </w:r>
      <w:r>
        <w:rPr>
          <w:rStyle w:val="normaltextrun"/>
          <w:rFonts w:ascii="Segoe UI" w:hAnsi="Segoe UI" w:cs="Segoe UI"/>
          <w:sz w:val="22"/>
          <w:szCs w:val="22"/>
        </w:rPr>
        <w:t xml:space="preserve">he interview notes in </w:t>
      </w:r>
      <w:hyperlink r:id="rId14" w:history="1">
        <w:r w:rsidRPr="008E6C54">
          <w:rPr>
            <w:rStyle w:val="Hyperlink"/>
            <w:rFonts w:ascii="Segoe UI" w:hAnsi="Segoe UI" w:cs="Segoe UI"/>
            <w:sz w:val="22"/>
            <w:szCs w:val="22"/>
          </w:rPr>
          <w:t>Feedback Collected (SLJ2).docx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4CEA56A7" w14:textId="765C5E2C" w:rsidR="008E6C54" w:rsidRDefault="00D4576D" w:rsidP="00307F7F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Alina will review/edit </w:t>
      </w:r>
      <w:r w:rsidR="008E6C54">
        <w:rPr>
          <w:rStyle w:val="normaltextrun"/>
          <w:rFonts w:ascii="Segoe UI" w:hAnsi="Segoe UI" w:cs="Segoe UI"/>
          <w:sz w:val="22"/>
          <w:szCs w:val="22"/>
        </w:rPr>
        <w:t>Sarah</w:t>
      </w:r>
      <w:r>
        <w:rPr>
          <w:rStyle w:val="normaltextrun"/>
          <w:rFonts w:ascii="Segoe UI" w:hAnsi="Segoe UI" w:cs="Segoe UI"/>
          <w:sz w:val="22"/>
          <w:szCs w:val="22"/>
        </w:rPr>
        <w:t xml:space="preserve">’s </w:t>
      </w:r>
      <w:hyperlink r:id="rId15" w:history="1">
        <w:r w:rsidRPr="00F82EB0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>
        <w:t xml:space="preserve">. </w:t>
      </w:r>
      <w:r w:rsidR="00957814" w:rsidRPr="006E26F2">
        <w:rPr>
          <w:rStyle w:val="normaltextrun"/>
          <w:rFonts w:ascii="Segoe UI" w:hAnsi="Segoe UI" w:cs="Segoe UI"/>
          <w:sz w:val="22"/>
          <w:szCs w:val="22"/>
        </w:rPr>
        <w:t xml:space="preserve">Sarah will </w:t>
      </w:r>
      <w:r w:rsidR="00957814">
        <w:rPr>
          <w:rStyle w:val="normaltextrun"/>
          <w:rFonts w:ascii="Segoe UI" w:hAnsi="Segoe UI" w:cs="Segoe UI"/>
          <w:sz w:val="22"/>
          <w:szCs w:val="22"/>
        </w:rPr>
        <w:t>review the coaching team’s edits/comments</w:t>
      </w:r>
      <w:r w:rsidR="00ED4A4B">
        <w:rPr>
          <w:rStyle w:val="normaltextrun"/>
          <w:rFonts w:ascii="Segoe UI" w:hAnsi="Segoe UI" w:cs="Segoe UI"/>
          <w:sz w:val="22"/>
          <w:szCs w:val="22"/>
        </w:rPr>
        <w:t xml:space="preserve"> and</w:t>
      </w:r>
      <w:r w:rsidR="00957814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957814" w:rsidRPr="006E26F2">
        <w:rPr>
          <w:rStyle w:val="normaltextrun"/>
          <w:rFonts w:ascii="Segoe UI" w:hAnsi="Segoe UI" w:cs="Segoe UI"/>
          <w:sz w:val="22"/>
          <w:szCs w:val="22"/>
        </w:rPr>
        <w:t>accept/reject</w:t>
      </w:r>
      <w:r w:rsidR="00ED4A4B">
        <w:rPr>
          <w:rStyle w:val="normaltextrun"/>
          <w:rFonts w:ascii="Segoe UI" w:hAnsi="Segoe UI" w:cs="Segoe UI"/>
          <w:sz w:val="22"/>
          <w:szCs w:val="22"/>
        </w:rPr>
        <w:t>,</w:t>
      </w:r>
      <w:r w:rsidR="00957814" w:rsidRPr="006E26F2">
        <w:rPr>
          <w:rStyle w:val="normaltextrun"/>
          <w:rFonts w:ascii="Segoe UI" w:hAnsi="Segoe UI" w:cs="Segoe UI"/>
          <w:sz w:val="22"/>
          <w:szCs w:val="22"/>
        </w:rPr>
        <w:t xml:space="preserve"> as appropriate, such that the long form will be finalized, other than updating the LFAR data once the 2025 data </w:t>
      </w:r>
      <w:proofErr w:type="gramStart"/>
      <w:r w:rsidR="00957814" w:rsidRPr="006E26F2">
        <w:rPr>
          <w:rStyle w:val="normaltextrun"/>
          <w:rFonts w:ascii="Segoe UI" w:hAnsi="Segoe UI" w:cs="Segoe UI"/>
          <w:sz w:val="22"/>
          <w:szCs w:val="22"/>
        </w:rPr>
        <w:t>becomes</w:t>
      </w:r>
      <w:proofErr w:type="gramEnd"/>
      <w:r w:rsidR="00957814" w:rsidRPr="006E26F2">
        <w:rPr>
          <w:rStyle w:val="normaltextrun"/>
          <w:rFonts w:ascii="Segoe UI" w:hAnsi="Segoe UI" w:cs="Segoe UI"/>
          <w:sz w:val="22"/>
          <w:szCs w:val="22"/>
        </w:rPr>
        <w:t xml:space="preserve"> available in early 2026.</w:t>
      </w:r>
      <w:bookmarkEnd w:id="0"/>
    </w:p>
    <w:sectPr w:rsidR="008E6C54" w:rsidSect="000D50C5">
      <w:footerReference w:type="default" r:id="rId16"/>
      <w:headerReference w:type="first" r:id="rId17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03CE3" w14:textId="77777777" w:rsidR="00FA1D0B" w:rsidRDefault="00FA1D0B" w:rsidP="00D33117">
      <w:r>
        <w:separator/>
      </w:r>
    </w:p>
  </w:endnote>
  <w:endnote w:type="continuationSeparator" w:id="0">
    <w:p w14:paraId="5DA96838" w14:textId="77777777" w:rsidR="00FA1D0B" w:rsidRDefault="00FA1D0B" w:rsidP="00D33117">
      <w:r>
        <w:continuationSeparator/>
      </w:r>
    </w:p>
  </w:endnote>
  <w:endnote w:type="continuationNotice" w:id="1">
    <w:p w14:paraId="4D2BC659" w14:textId="77777777" w:rsidR="00FA1D0B" w:rsidRDefault="00FA1D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0719" w14:textId="717E5BB3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ED4A4B">
      <w:rPr>
        <w:noProof/>
        <w:sz w:val="20"/>
        <w:szCs w:val="20"/>
      </w:rPr>
      <w:t>2025-12-04 Meeting (SLJ2).docx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61164" w14:textId="77777777" w:rsidR="00FA1D0B" w:rsidRDefault="00FA1D0B" w:rsidP="00D33117">
      <w:r>
        <w:separator/>
      </w:r>
    </w:p>
  </w:footnote>
  <w:footnote w:type="continuationSeparator" w:id="0">
    <w:p w14:paraId="5F021C29" w14:textId="77777777" w:rsidR="00FA1D0B" w:rsidRDefault="00FA1D0B" w:rsidP="00D33117">
      <w:r>
        <w:continuationSeparator/>
      </w:r>
    </w:p>
  </w:footnote>
  <w:footnote w:type="continuationNotice" w:id="1">
    <w:p w14:paraId="4DDAE2AF" w14:textId="77777777" w:rsidR="00FA1D0B" w:rsidRDefault="00FA1D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C602D"/>
    <w:multiLevelType w:val="hybridMultilevel"/>
    <w:tmpl w:val="9968D2A0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B">
      <w:start w:val="1"/>
      <w:numFmt w:val="lowerRoman"/>
      <w:lvlText w:val="%2."/>
      <w:lvlJc w:val="right"/>
      <w:pPr>
        <w:ind w:left="2520" w:hanging="360"/>
      </w:p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4DD13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464B09"/>
    <w:multiLevelType w:val="hybridMultilevel"/>
    <w:tmpl w:val="183E6D3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7B76CAB"/>
    <w:multiLevelType w:val="hybridMultilevel"/>
    <w:tmpl w:val="635E6E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7749075">
    <w:abstractNumId w:val="3"/>
  </w:num>
  <w:num w:numId="2" w16cid:durableId="1060179615">
    <w:abstractNumId w:val="16"/>
  </w:num>
  <w:num w:numId="3" w16cid:durableId="716707408">
    <w:abstractNumId w:val="20"/>
  </w:num>
  <w:num w:numId="4" w16cid:durableId="1953126860">
    <w:abstractNumId w:val="8"/>
  </w:num>
  <w:num w:numId="5" w16cid:durableId="302857349">
    <w:abstractNumId w:val="21"/>
  </w:num>
  <w:num w:numId="6" w16cid:durableId="1241058017">
    <w:abstractNumId w:val="4"/>
  </w:num>
  <w:num w:numId="7" w16cid:durableId="808864052">
    <w:abstractNumId w:val="1"/>
  </w:num>
  <w:num w:numId="8" w16cid:durableId="1389449188">
    <w:abstractNumId w:val="10"/>
  </w:num>
  <w:num w:numId="9" w16cid:durableId="35862951">
    <w:abstractNumId w:val="14"/>
  </w:num>
  <w:num w:numId="10" w16cid:durableId="1649094794">
    <w:abstractNumId w:val="23"/>
  </w:num>
  <w:num w:numId="11" w16cid:durableId="958344082">
    <w:abstractNumId w:val="19"/>
  </w:num>
  <w:num w:numId="12" w16cid:durableId="1411580669">
    <w:abstractNumId w:val="15"/>
  </w:num>
  <w:num w:numId="13" w16cid:durableId="26219106">
    <w:abstractNumId w:val="2"/>
  </w:num>
  <w:num w:numId="14" w16cid:durableId="412435739">
    <w:abstractNumId w:val="18"/>
  </w:num>
  <w:num w:numId="15" w16cid:durableId="185943447">
    <w:abstractNumId w:val="5"/>
  </w:num>
  <w:num w:numId="16" w16cid:durableId="2055690025">
    <w:abstractNumId w:val="6"/>
  </w:num>
  <w:num w:numId="17" w16cid:durableId="1515460588">
    <w:abstractNumId w:val="17"/>
  </w:num>
  <w:num w:numId="18" w16cid:durableId="15470656">
    <w:abstractNumId w:val="7"/>
  </w:num>
  <w:num w:numId="19" w16cid:durableId="1322269707">
    <w:abstractNumId w:val="11"/>
  </w:num>
  <w:num w:numId="20" w16cid:durableId="1443769823">
    <w:abstractNumId w:val="0"/>
  </w:num>
  <w:num w:numId="21" w16cid:durableId="311104731">
    <w:abstractNumId w:val="13"/>
  </w:num>
  <w:num w:numId="22" w16cid:durableId="513226282">
    <w:abstractNumId w:val="22"/>
  </w:num>
  <w:num w:numId="23" w16cid:durableId="1538469502">
    <w:abstractNumId w:val="9"/>
  </w:num>
  <w:num w:numId="24" w16cid:durableId="18924239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FF7"/>
    <w:rsid w:val="00007EC5"/>
    <w:rsid w:val="0001032B"/>
    <w:rsid w:val="00010879"/>
    <w:rsid w:val="000157CF"/>
    <w:rsid w:val="00017AEC"/>
    <w:rsid w:val="00025922"/>
    <w:rsid w:val="00026D1F"/>
    <w:rsid w:val="00030E0E"/>
    <w:rsid w:val="000343F8"/>
    <w:rsid w:val="00040F42"/>
    <w:rsid w:val="00042788"/>
    <w:rsid w:val="00043044"/>
    <w:rsid w:val="00053443"/>
    <w:rsid w:val="00065BD7"/>
    <w:rsid w:val="00073864"/>
    <w:rsid w:val="000746CA"/>
    <w:rsid w:val="00077BA7"/>
    <w:rsid w:val="00083470"/>
    <w:rsid w:val="00083770"/>
    <w:rsid w:val="000846B8"/>
    <w:rsid w:val="00085ACA"/>
    <w:rsid w:val="000874D4"/>
    <w:rsid w:val="00090B76"/>
    <w:rsid w:val="00092171"/>
    <w:rsid w:val="00093E5A"/>
    <w:rsid w:val="00097DF5"/>
    <w:rsid w:val="000A4E56"/>
    <w:rsid w:val="000B0850"/>
    <w:rsid w:val="000B2C0A"/>
    <w:rsid w:val="000B2D40"/>
    <w:rsid w:val="000B2E25"/>
    <w:rsid w:val="000B5652"/>
    <w:rsid w:val="000B64E0"/>
    <w:rsid w:val="000C2B6A"/>
    <w:rsid w:val="000D274B"/>
    <w:rsid w:val="000D3579"/>
    <w:rsid w:val="000D4D54"/>
    <w:rsid w:val="000D50C5"/>
    <w:rsid w:val="000D69EB"/>
    <w:rsid w:val="000E5557"/>
    <w:rsid w:val="000E5C45"/>
    <w:rsid w:val="000E76A1"/>
    <w:rsid w:val="000F0764"/>
    <w:rsid w:val="000F3D36"/>
    <w:rsid w:val="000F4787"/>
    <w:rsid w:val="000F67D1"/>
    <w:rsid w:val="000F7ABB"/>
    <w:rsid w:val="00102116"/>
    <w:rsid w:val="00103824"/>
    <w:rsid w:val="001049C4"/>
    <w:rsid w:val="00111F25"/>
    <w:rsid w:val="00113082"/>
    <w:rsid w:val="001151B1"/>
    <w:rsid w:val="0012220D"/>
    <w:rsid w:val="00123601"/>
    <w:rsid w:val="00125598"/>
    <w:rsid w:val="001275AA"/>
    <w:rsid w:val="0013026B"/>
    <w:rsid w:val="001336DC"/>
    <w:rsid w:val="001377E7"/>
    <w:rsid w:val="00137BD9"/>
    <w:rsid w:val="001453C6"/>
    <w:rsid w:val="00151470"/>
    <w:rsid w:val="0015187B"/>
    <w:rsid w:val="00161BA0"/>
    <w:rsid w:val="00164940"/>
    <w:rsid w:val="00180B61"/>
    <w:rsid w:val="00183D71"/>
    <w:rsid w:val="001852CA"/>
    <w:rsid w:val="0019389E"/>
    <w:rsid w:val="00195030"/>
    <w:rsid w:val="00195495"/>
    <w:rsid w:val="0019772E"/>
    <w:rsid w:val="001A093E"/>
    <w:rsid w:val="001A36C9"/>
    <w:rsid w:val="001A4D71"/>
    <w:rsid w:val="001A658F"/>
    <w:rsid w:val="001B3E7F"/>
    <w:rsid w:val="001B6B5D"/>
    <w:rsid w:val="001C0F04"/>
    <w:rsid w:val="001C2C4D"/>
    <w:rsid w:val="001C2F25"/>
    <w:rsid w:val="001C428A"/>
    <w:rsid w:val="001D02EC"/>
    <w:rsid w:val="001D1119"/>
    <w:rsid w:val="001D2A73"/>
    <w:rsid w:val="001D5217"/>
    <w:rsid w:val="001D5FE1"/>
    <w:rsid w:val="001D6254"/>
    <w:rsid w:val="001E2EE0"/>
    <w:rsid w:val="001E6088"/>
    <w:rsid w:val="001E6A33"/>
    <w:rsid w:val="001E7CC2"/>
    <w:rsid w:val="001F22A6"/>
    <w:rsid w:val="001F4387"/>
    <w:rsid w:val="001F66D7"/>
    <w:rsid w:val="0020381E"/>
    <w:rsid w:val="0020649A"/>
    <w:rsid w:val="0021683B"/>
    <w:rsid w:val="0021706A"/>
    <w:rsid w:val="00217B94"/>
    <w:rsid w:val="0022130A"/>
    <w:rsid w:val="00221DE2"/>
    <w:rsid w:val="00221F0B"/>
    <w:rsid w:val="00234281"/>
    <w:rsid w:val="0023674F"/>
    <w:rsid w:val="00240337"/>
    <w:rsid w:val="00241D88"/>
    <w:rsid w:val="00242C99"/>
    <w:rsid w:val="00243808"/>
    <w:rsid w:val="00247FE8"/>
    <w:rsid w:val="00252448"/>
    <w:rsid w:val="00257069"/>
    <w:rsid w:val="00263944"/>
    <w:rsid w:val="00265B69"/>
    <w:rsid w:val="0026618C"/>
    <w:rsid w:val="00270FF8"/>
    <w:rsid w:val="002711AD"/>
    <w:rsid w:val="00272BC1"/>
    <w:rsid w:val="002739EF"/>
    <w:rsid w:val="002769F1"/>
    <w:rsid w:val="00285769"/>
    <w:rsid w:val="002913FC"/>
    <w:rsid w:val="00292FA6"/>
    <w:rsid w:val="002933BB"/>
    <w:rsid w:val="00293DF4"/>
    <w:rsid w:val="002951F3"/>
    <w:rsid w:val="00295AF1"/>
    <w:rsid w:val="00297CCF"/>
    <w:rsid w:val="002A2E84"/>
    <w:rsid w:val="002A6383"/>
    <w:rsid w:val="002B4664"/>
    <w:rsid w:val="002B57F1"/>
    <w:rsid w:val="002C0288"/>
    <w:rsid w:val="002C4E59"/>
    <w:rsid w:val="002D17FB"/>
    <w:rsid w:val="002D5880"/>
    <w:rsid w:val="002DE7C6"/>
    <w:rsid w:val="002E3E77"/>
    <w:rsid w:val="002F0747"/>
    <w:rsid w:val="002F0DCC"/>
    <w:rsid w:val="00307F7F"/>
    <w:rsid w:val="00312910"/>
    <w:rsid w:val="003138C0"/>
    <w:rsid w:val="00315B9C"/>
    <w:rsid w:val="00315CFD"/>
    <w:rsid w:val="0031657A"/>
    <w:rsid w:val="00316917"/>
    <w:rsid w:val="00322134"/>
    <w:rsid w:val="003234A0"/>
    <w:rsid w:val="0032558A"/>
    <w:rsid w:val="00332571"/>
    <w:rsid w:val="00334AE3"/>
    <w:rsid w:val="00336569"/>
    <w:rsid w:val="00340456"/>
    <w:rsid w:val="00341F94"/>
    <w:rsid w:val="00342827"/>
    <w:rsid w:val="00343BB1"/>
    <w:rsid w:val="00350A3A"/>
    <w:rsid w:val="00351AA6"/>
    <w:rsid w:val="003609ED"/>
    <w:rsid w:val="00362CFA"/>
    <w:rsid w:val="003664EC"/>
    <w:rsid w:val="00370311"/>
    <w:rsid w:val="00375ACD"/>
    <w:rsid w:val="00380F9F"/>
    <w:rsid w:val="0038772D"/>
    <w:rsid w:val="003922C5"/>
    <w:rsid w:val="003925AE"/>
    <w:rsid w:val="00393592"/>
    <w:rsid w:val="00393CC2"/>
    <w:rsid w:val="003A07A7"/>
    <w:rsid w:val="003A27A9"/>
    <w:rsid w:val="003A48F3"/>
    <w:rsid w:val="003A6D7C"/>
    <w:rsid w:val="003B0E5B"/>
    <w:rsid w:val="003B6A3B"/>
    <w:rsid w:val="003C073E"/>
    <w:rsid w:val="003C1A45"/>
    <w:rsid w:val="003C596B"/>
    <w:rsid w:val="003D01C9"/>
    <w:rsid w:val="003D3B82"/>
    <w:rsid w:val="003E0F85"/>
    <w:rsid w:val="003E253F"/>
    <w:rsid w:val="003E2C3C"/>
    <w:rsid w:val="003E3D7C"/>
    <w:rsid w:val="003E43EB"/>
    <w:rsid w:val="003E7769"/>
    <w:rsid w:val="003F0E53"/>
    <w:rsid w:val="003F565A"/>
    <w:rsid w:val="003F6CF1"/>
    <w:rsid w:val="00403B77"/>
    <w:rsid w:val="004105CA"/>
    <w:rsid w:val="00411301"/>
    <w:rsid w:val="00412C7C"/>
    <w:rsid w:val="00415ECB"/>
    <w:rsid w:val="004219A7"/>
    <w:rsid w:val="00425C8C"/>
    <w:rsid w:val="004265F9"/>
    <w:rsid w:val="00433CBE"/>
    <w:rsid w:val="00440CBA"/>
    <w:rsid w:val="00442D39"/>
    <w:rsid w:val="00446287"/>
    <w:rsid w:val="00452F26"/>
    <w:rsid w:val="0045753B"/>
    <w:rsid w:val="00457F7B"/>
    <w:rsid w:val="00467F84"/>
    <w:rsid w:val="00470FA7"/>
    <w:rsid w:val="004717F1"/>
    <w:rsid w:val="00474C8B"/>
    <w:rsid w:val="0048066F"/>
    <w:rsid w:val="00480F2E"/>
    <w:rsid w:val="00481A21"/>
    <w:rsid w:val="00482811"/>
    <w:rsid w:val="00483B96"/>
    <w:rsid w:val="0048525B"/>
    <w:rsid w:val="004A4FA0"/>
    <w:rsid w:val="004B04C3"/>
    <w:rsid w:val="004B087B"/>
    <w:rsid w:val="004B47CE"/>
    <w:rsid w:val="004B4B87"/>
    <w:rsid w:val="004B567C"/>
    <w:rsid w:val="004B5887"/>
    <w:rsid w:val="004B7C47"/>
    <w:rsid w:val="004C3611"/>
    <w:rsid w:val="004D2C6B"/>
    <w:rsid w:val="004E3A24"/>
    <w:rsid w:val="004F57FF"/>
    <w:rsid w:val="00505934"/>
    <w:rsid w:val="00506CB7"/>
    <w:rsid w:val="0051426F"/>
    <w:rsid w:val="00525894"/>
    <w:rsid w:val="00531BAA"/>
    <w:rsid w:val="0053516B"/>
    <w:rsid w:val="005508B6"/>
    <w:rsid w:val="00551BDC"/>
    <w:rsid w:val="00554ED4"/>
    <w:rsid w:val="00556E2B"/>
    <w:rsid w:val="00560758"/>
    <w:rsid w:val="0056160B"/>
    <w:rsid w:val="005673D7"/>
    <w:rsid w:val="00567747"/>
    <w:rsid w:val="00573A47"/>
    <w:rsid w:val="00573B2F"/>
    <w:rsid w:val="005767D6"/>
    <w:rsid w:val="0058169B"/>
    <w:rsid w:val="00581757"/>
    <w:rsid w:val="0059384F"/>
    <w:rsid w:val="005A437B"/>
    <w:rsid w:val="005A4EF1"/>
    <w:rsid w:val="005B3FC7"/>
    <w:rsid w:val="005B64A2"/>
    <w:rsid w:val="005B6ED7"/>
    <w:rsid w:val="005C5845"/>
    <w:rsid w:val="005C6090"/>
    <w:rsid w:val="005D65DF"/>
    <w:rsid w:val="005E6816"/>
    <w:rsid w:val="005F0021"/>
    <w:rsid w:val="005F5A4F"/>
    <w:rsid w:val="005F722F"/>
    <w:rsid w:val="00605B91"/>
    <w:rsid w:val="0061297C"/>
    <w:rsid w:val="00625BB0"/>
    <w:rsid w:val="00625F94"/>
    <w:rsid w:val="00630451"/>
    <w:rsid w:val="00630A1C"/>
    <w:rsid w:val="00631808"/>
    <w:rsid w:val="006322D2"/>
    <w:rsid w:val="00642B05"/>
    <w:rsid w:val="00647EA7"/>
    <w:rsid w:val="00654937"/>
    <w:rsid w:val="00655398"/>
    <w:rsid w:val="00661C7D"/>
    <w:rsid w:val="00661D03"/>
    <w:rsid w:val="0066280A"/>
    <w:rsid w:val="00663183"/>
    <w:rsid w:val="00663FB8"/>
    <w:rsid w:val="00666AB1"/>
    <w:rsid w:val="00670B39"/>
    <w:rsid w:val="0067375F"/>
    <w:rsid w:val="006878BD"/>
    <w:rsid w:val="0069086F"/>
    <w:rsid w:val="006925A0"/>
    <w:rsid w:val="006A2966"/>
    <w:rsid w:val="006B02A3"/>
    <w:rsid w:val="006B46B8"/>
    <w:rsid w:val="006B61B0"/>
    <w:rsid w:val="006B6413"/>
    <w:rsid w:val="006D5867"/>
    <w:rsid w:val="006E1D75"/>
    <w:rsid w:val="006E26F2"/>
    <w:rsid w:val="006E4ACE"/>
    <w:rsid w:val="006F5BA1"/>
    <w:rsid w:val="00700902"/>
    <w:rsid w:val="0070381F"/>
    <w:rsid w:val="00703843"/>
    <w:rsid w:val="00705771"/>
    <w:rsid w:val="00710D8F"/>
    <w:rsid w:val="00716A2E"/>
    <w:rsid w:val="00717E89"/>
    <w:rsid w:val="00722F4C"/>
    <w:rsid w:val="00727804"/>
    <w:rsid w:val="0073012B"/>
    <w:rsid w:val="007443E6"/>
    <w:rsid w:val="0074617F"/>
    <w:rsid w:val="00746C1D"/>
    <w:rsid w:val="007527A4"/>
    <w:rsid w:val="00754973"/>
    <w:rsid w:val="00754D14"/>
    <w:rsid w:val="007567ED"/>
    <w:rsid w:val="00757F29"/>
    <w:rsid w:val="007628E0"/>
    <w:rsid w:val="00765F99"/>
    <w:rsid w:val="007736E9"/>
    <w:rsid w:val="00775565"/>
    <w:rsid w:val="00783BFC"/>
    <w:rsid w:val="007914E1"/>
    <w:rsid w:val="00795A26"/>
    <w:rsid w:val="00796DF8"/>
    <w:rsid w:val="0079799D"/>
    <w:rsid w:val="007A333B"/>
    <w:rsid w:val="007A384E"/>
    <w:rsid w:val="007B11DF"/>
    <w:rsid w:val="007B3DBF"/>
    <w:rsid w:val="007C7D2E"/>
    <w:rsid w:val="007D1B93"/>
    <w:rsid w:val="007E0649"/>
    <w:rsid w:val="007E28FE"/>
    <w:rsid w:val="007E4317"/>
    <w:rsid w:val="007E5240"/>
    <w:rsid w:val="007E547C"/>
    <w:rsid w:val="008024E3"/>
    <w:rsid w:val="0080282A"/>
    <w:rsid w:val="008046BE"/>
    <w:rsid w:val="00806C25"/>
    <w:rsid w:val="00807F22"/>
    <w:rsid w:val="00814E3B"/>
    <w:rsid w:val="00816001"/>
    <w:rsid w:val="00821003"/>
    <w:rsid w:val="008271C7"/>
    <w:rsid w:val="00831ED5"/>
    <w:rsid w:val="008403F4"/>
    <w:rsid w:val="00845CE9"/>
    <w:rsid w:val="00846581"/>
    <w:rsid w:val="00850730"/>
    <w:rsid w:val="00850DC5"/>
    <w:rsid w:val="0086355C"/>
    <w:rsid w:val="00866B8A"/>
    <w:rsid w:val="008677E2"/>
    <w:rsid w:val="00884489"/>
    <w:rsid w:val="00887513"/>
    <w:rsid w:val="00887DFF"/>
    <w:rsid w:val="0089067F"/>
    <w:rsid w:val="008A0DEF"/>
    <w:rsid w:val="008A2743"/>
    <w:rsid w:val="008A4FC2"/>
    <w:rsid w:val="008A73D0"/>
    <w:rsid w:val="008B6AC8"/>
    <w:rsid w:val="008C1AAE"/>
    <w:rsid w:val="008C61C7"/>
    <w:rsid w:val="008D1AF1"/>
    <w:rsid w:val="008E5F36"/>
    <w:rsid w:val="008E6C54"/>
    <w:rsid w:val="008F2AD6"/>
    <w:rsid w:val="00901B42"/>
    <w:rsid w:val="0090788B"/>
    <w:rsid w:val="0092199F"/>
    <w:rsid w:val="0092430F"/>
    <w:rsid w:val="00930A4F"/>
    <w:rsid w:val="009366CF"/>
    <w:rsid w:val="00944FCD"/>
    <w:rsid w:val="00946363"/>
    <w:rsid w:val="00947A5E"/>
    <w:rsid w:val="00954545"/>
    <w:rsid w:val="00956721"/>
    <w:rsid w:val="009574D8"/>
    <w:rsid w:val="00957814"/>
    <w:rsid w:val="009670BE"/>
    <w:rsid w:val="009706AC"/>
    <w:rsid w:val="0098268D"/>
    <w:rsid w:val="00983748"/>
    <w:rsid w:val="009862DF"/>
    <w:rsid w:val="009863EA"/>
    <w:rsid w:val="00986FB6"/>
    <w:rsid w:val="00987773"/>
    <w:rsid w:val="009877E1"/>
    <w:rsid w:val="00992136"/>
    <w:rsid w:val="00992380"/>
    <w:rsid w:val="0099652A"/>
    <w:rsid w:val="00996D12"/>
    <w:rsid w:val="00997DC9"/>
    <w:rsid w:val="009A55EE"/>
    <w:rsid w:val="009B0C52"/>
    <w:rsid w:val="009C1D65"/>
    <w:rsid w:val="009C441D"/>
    <w:rsid w:val="009C4A9E"/>
    <w:rsid w:val="009C6494"/>
    <w:rsid w:val="009D1E36"/>
    <w:rsid w:val="009D3C8D"/>
    <w:rsid w:val="009E1DAF"/>
    <w:rsid w:val="009F00A9"/>
    <w:rsid w:val="009F7A8C"/>
    <w:rsid w:val="00A119AE"/>
    <w:rsid w:val="00A22043"/>
    <w:rsid w:val="00A22BAA"/>
    <w:rsid w:val="00A22EEE"/>
    <w:rsid w:val="00A25C20"/>
    <w:rsid w:val="00A32D6A"/>
    <w:rsid w:val="00A358A9"/>
    <w:rsid w:val="00A403A7"/>
    <w:rsid w:val="00A47646"/>
    <w:rsid w:val="00A5569D"/>
    <w:rsid w:val="00A573FD"/>
    <w:rsid w:val="00A705B9"/>
    <w:rsid w:val="00A70CD8"/>
    <w:rsid w:val="00A74987"/>
    <w:rsid w:val="00A81D90"/>
    <w:rsid w:val="00A82A73"/>
    <w:rsid w:val="00A82CC2"/>
    <w:rsid w:val="00A849AC"/>
    <w:rsid w:val="00A852A7"/>
    <w:rsid w:val="00A86182"/>
    <w:rsid w:val="00A92C74"/>
    <w:rsid w:val="00A93B0C"/>
    <w:rsid w:val="00AA0D07"/>
    <w:rsid w:val="00AA5BE5"/>
    <w:rsid w:val="00AB598A"/>
    <w:rsid w:val="00AD250F"/>
    <w:rsid w:val="00AD2F69"/>
    <w:rsid w:val="00AD6FA4"/>
    <w:rsid w:val="00AE1515"/>
    <w:rsid w:val="00AE4E74"/>
    <w:rsid w:val="00AE6943"/>
    <w:rsid w:val="00AE76C4"/>
    <w:rsid w:val="00AF08A6"/>
    <w:rsid w:val="00AF60C1"/>
    <w:rsid w:val="00AF6A75"/>
    <w:rsid w:val="00B001C2"/>
    <w:rsid w:val="00B01A6A"/>
    <w:rsid w:val="00B0334D"/>
    <w:rsid w:val="00B054CE"/>
    <w:rsid w:val="00B066B0"/>
    <w:rsid w:val="00B15DD8"/>
    <w:rsid w:val="00B17DA1"/>
    <w:rsid w:val="00B22C9C"/>
    <w:rsid w:val="00B24C00"/>
    <w:rsid w:val="00B256F6"/>
    <w:rsid w:val="00B30A01"/>
    <w:rsid w:val="00B31677"/>
    <w:rsid w:val="00B31D8C"/>
    <w:rsid w:val="00B40C49"/>
    <w:rsid w:val="00B42A6E"/>
    <w:rsid w:val="00B44F18"/>
    <w:rsid w:val="00B470AD"/>
    <w:rsid w:val="00B474C6"/>
    <w:rsid w:val="00B5236B"/>
    <w:rsid w:val="00B52638"/>
    <w:rsid w:val="00B53C1F"/>
    <w:rsid w:val="00B54F33"/>
    <w:rsid w:val="00B55C77"/>
    <w:rsid w:val="00B6432F"/>
    <w:rsid w:val="00B73007"/>
    <w:rsid w:val="00B74A62"/>
    <w:rsid w:val="00B76E51"/>
    <w:rsid w:val="00B7700A"/>
    <w:rsid w:val="00B7754F"/>
    <w:rsid w:val="00B8292C"/>
    <w:rsid w:val="00B83060"/>
    <w:rsid w:val="00B95852"/>
    <w:rsid w:val="00B96EA7"/>
    <w:rsid w:val="00BA0405"/>
    <w:rsid w:val="00BA6099"/>
    <w:rsid w:val="00BA734A"/>
    <w:rsid w:val="00BC39DE"/>
    <w:rsid w:val="00BD0040"/>
    <w:rsid w:val="00BD04EB"/>
    <w:rsid w:val="00BD1F7A"/>
    <w:rsid w:val="00BD5C9B"/>
    <w:rsid w:val="00BD70F5"/>
    <w:rsid w:val="00BD7521"/>
    <w:rsid w:val="00BE0029"/>
    <w:rsid w:val="00BE10A7"/>
    <w:rsid w:val="00BE22BA"/>
    <w:rsid w:val="00BE3646"/>
    <w:rsid w:val="00BF251F"/>
    <w:rsid w:val="00BF7BE9"/>
    <w:rsid w:val="00C127CE"/>
    <w:rsid w:val="00C16472"/>
    <w:rsid w:val="00C2122B"/>
    <w:rsid w:val="00C21EB8"/>
    <w:rsid w:val="00C243F9"/>
    <w:rsid w:val="00C27928"/>
    <w:rsid w:val="00C3301A"/>
    <w:rsid w:val="00C46AC6"/>
    <w:rsid w:val="00C4737D"/>
    <w:rsid w:val="00C521E5"/>
    <w:rsid w:val="00C5483E"/>
    <w:rsid w:val="00C64458"/>
    <w:rsid w:val="00C6789A"/>
    <w:rsid w:val="00C72F12"/>
    <w:rsid w:val="00C73946"/>
    <w:rsid w:val="00C7443D"/>
    <w:rsid w:val="00C75B77"/>
    <w:rsid w:val="00C81D4D"/>
    <w:rsid w:val="00C82C71"/>
    <w:rsid w:val="00C84DA8"/>
    <w:rsid w:val="00C8643A"/>
    <w:rsid w:val="00C86664"/>
    <w:rsid w:val="00C93046"/>
    <w:rsid w:val="00C951CC"/>
    <w:rsid w:val="00CA51F4"/>
    <w:rsid w:val="00CB4557"/>
    <w:rsid w:val="00CC3A51"/>
    <w:rsid w:val="00CC5ACE"/>
    <w:rsid w:val="00CC77FD"/>
    <w:rsid w:val="00CD048F"/>
    <w:rsid w:val="00CD1BA8"/>
    <w:rsid w:val="00CD2363"/>
    <w:rsid w:val="00CD50DE"/>
    <w:rsid w:val="00CD6C86"/>
    <w:rsid w:val="00CD6F9B"/>
    <w:rsid w:val="00CE3A73"/>
    <w:rsid w:val="00D0097D"/>
    <w:rsid w:val="00D01EF3"/>
    <w:rsid w:val="00D01F86"/>
    <w:rsid w:val="00D03049"/>
    <w:rsid w:val="00D03201"/>
    <w:rsid w:val="00D04D54"/>
    <w:rsid w:val="00D075D2"/>
    <w:rsid w:val="00D17826"/>
    <w:rsid w:val="00D33117"/>
    <w:rsid w:val="00D33EFF"/>
    <w:rsid w:val="00D4576D"/>
    <w:rsid w:val="00D53243"/>
    <w:rsid w:val="00D55480"/>
    <w:rsid w:val="00D56512"/>
    <w:rsid w:val="00D5661F"/>
    <w:rsid w:val="00D5668C"/>
    <w:rsid w:val="00D63D44"/>
    <w:rsid w:val="00D75177"/>
    <w:rsid w:val="00D76488"/>
    <w:rsid w:val="00D816E1"/>
    <w:rsid w:val="00D92C5B"/>
    <w:rsid w:val="00D94756"/>
    <w:rsid w:val="00D97022"/>
    <w:rsid w:val="00D979FA"/>
    <w:rsid w:val="00D97B07"/>
    <w:rsid w:val="00DB2FE8"/>
    <w:rsid w:val="00DB3AB0"/>
    <w:rsid w:val="00DB53F4"/>
    <w:rsid w:val="00DC0017"/>
    <w:rsid w:val="00DC1913"/>
    <w:rsid w:val="00DD21FA"/>
    <w:rsid w:val="00DD35E9"/>
    <w:rsid w:val="00DD5075"/>
    <w:rsid w:val="00DD75D2"/>
    <w:rsid w:val="00DE2AD4"/>
    <w:rsid w:val="00DE5026"/>
    <w:rsid w:val="00DF1B20"/>
    <w:rsid w:val="00DF1E5C"/>
    <w:rsid w:val="00DF2C5F"/>
    <w:rsid w:val="00DF3D78"/>
    <w:rsid w:val="00E00935"/>
    <w:rsid w:val="00E04DEB"/>
    <w:rsid w:val="00E119A1"/>
    <w:rsid w:val="00E13A8D"/>
    <w:rsid w:val="00E15B13"/>
    <w:rsid w:val="00E240C6"/>
    <w:rsid w:val="00E30848"/>
    <w:rsid w:val="00E33DE4"/>
    <w:rsid w:val="00E34F43"/>
    <w:rsid w:val="00E47CBE"/>
    <w:rsid w:val="00E5193C"/>
    <w:rsid w:val="00E56D5F"/>
    <w:rsid w:val="00E578D4"/>
    <w:rsid w:val="00E62B8B"/>
    <w:rsid w:val="00E647F5"/>
    <w:rsid w:val="00E658E8"/>
    <w:rsid w:val="00E718EF"/>
    <w:rsid w:val="00E77536"/>
    <w:rsid w:val="00E83D23"/>
    <w:rsid w:val="00E86845"/>
    <w:rsid w:val="00E86A11"/>
    <w:rsid w:val="00E900B3"/>
    <w:rsid w:val="00E9195B"/>
    <w:rsid w:val="00E927AD"/>
    <w:rsid w:val="00E962E3"/>
    <w:rsid w:val="00E9636F"/>
    <w:rsid w:val="00EA36E3"/>
    <w:rsid w:val="00EA70E3"/>
    <w:rsid w:val="00EB0B54"/>
    <w:rsid w:val="00EB0F38"/>
    <w:rsid w:val="00EB1B35"/>
    <w:rsid w:val="00EB6EF9"/>
    <w:rsid w:val="00ED4A05"/>
    <w:rsid w:val="00ED4A4B"/>
    <w:rsid w:val="00ED6584"/>
    <w:rsid w:val="00ED6A07"/>
    <w:rsid w:val="00EE20C8"/>
    <w:rsid w:val="00EE5E62"/>
    <w:rsid w:val="00EF0E54"/>
    <w:rsid w:val="00F013A9"/>
    <w:rsid w:val="00F02791"/>
    <w:rsid w:val="00F049F2"/>
    <w:rsid w:val="00F050F4"/>
    <w:rsid w:val="00F07183"/>
    <w:rsid w:val="00F201DC"/>
    <w:rsid w:val="00F21845"/>
    <w:rsid w:val="00F21CF7"/>
    <w:rsid w:val="00F25BD4"/>
    <w:rsid w:val="00F26272"/>
    <w:rsid w:val="00F33088"/>
    <w:rsid w:val="00F42A53"/>
    <w:rsid w:val="00F43CE7"/>
    <w:rsid w:val="00F44E2F"/>
    <w:rsid w:val="00F46B37"/>
    <w:rsid w:val="00F52424"/>
    <w:rsid w:val="00F5765F"/>
    <w:rsid w:val="00F676D9"/>
    <w:rsid w:val="00F70CDF"/>
    <w:rsid w:val="00F751FA"/>
    <w:rsid w:val="00F76DBB"/>
    <w:rsid w:val="00F82EB0"/>
    <w:rsid w:val="00F85FB0"/>
    <w:rsid w:val="00F94526"/>
    <w:rsid w:val="00FA0BCC"/>
    <w:rsid w:val="00FA1D0B"/>
    <w:rsid w:val="00FA22C8"/>
    <w:rsid w:val="00FA313F"/>
    <w:rsid w:val="00FA6F2D"/>
    <w:rsid w:val="00FB6D64"/>
    <w:rsid w:val="00FC1A4D"/>
    <w:rsid w:val="00FC31F7"/>
    <w:rsid w:val="00FC3F15"/>
    <w:rsid w:val="00FD0895"/>
    <w:rsid w:val="00FD0B89"/>
    <w:rsid w:val="00FD556C"/>
    <w:rsid w:val="00FD557A"/>
    <w:rsid w:val="00FD794F"/>
    <w:rsid w:val="00FE4F09"/>
    <w:rsid w:val="00FF2B4E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250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50F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AD250F"/>
    <w:rPr>
      <w:vertAlign w:val="superscript"/>
    </w:rPr>
  </w:style>
  <w:style w:type="paragraph" w:customStyle="1" w:styleId="paragraph">
    <w:name w:val="paragraph"/>
    <w:basedOn w:val="Normal"/>
    <w:rsid w:val="00007EC5"/>
    <w:pPr>
      <w:spacing w:before="100" w:beforeAutospacing="1" w:after="100" w:afterAutospacing="1"/>
    </w:pPr>
    <w:rPr>
      <w:rFonts w:eastAsia="Times New Roman"/>
      <w:sz w:val="24"/>
    </w:rPr>
  </w:style>
  <w:style w:type="character" w:customStyle="1" w:styleId="normaltextrun">
    <w:name w:val="normaltextrun"/>
    <w:basedOn w:val="DefaultParagraphFont"/>
    <w:rsid w:val="00007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8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arr.sharepoint.com/sites/PICdev/SLJ2/Shared%20Documents/Feedback/Compare%20EM%20PIC%20Surveys%20(SLJ2).xlsx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arr.sharepoint.com/sites/PICdev/SLJ2/Shared%20Documents/Principal%20VP%20Evaluation%20Form%20(SLJ2).docx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rr.sharepoint.com/sites/PICdev/SLJ2/Shared%20Documents/Feedback/Feedback%20Collected%20(SLJ2).doc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barr.sharepoint.com/sites/PICdev/SLJ2/Shared%20Documents/Principal%20VP%20Evaluation%20Form%20(SLJ2).docx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arr.sharepoint.com/sites/PICdev/SLJ2/Shared%20Documents/Feedback/Feedback%20Collected%20(SLJ2)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06034EF23654B9CA7A362EEB3F5EF" ma:contentTypeVersion="4" ma:contentTypeDescription="Create a new document." ma:contentTypeScope="" ma:versionID="ea8190de011ad1a820a1793d7a44f2f9">
  <xsd:schema xmlns:xsd="http://www.w3.org/2001/XMLSchema" xmlns:xs="http://www.w3.org/2001/XMLSchema" xmlns:p="http://schemas.microsoft.com/office/2006/metadata/properties" xmlns:ns2="447ce1fc-9806-4364-b711-8cffa1c7b43e" targetNamespace="http://schemas.microsoft.com/office/2006/metadata/properties" ma:root="true" ma:fieldsID="a58eb4d5dbeb304d111c4675e7b0e3f2" ns2:_="">
    <xsd:import namespace="447ce1fc-9806-4364-b711-8cffa1c7b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e1fc-9806-4364-b711-8cffa1c7b4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211DD3-9DD2-470A-919D-8730DC1456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AFC15D-4159-4F25-8355-3541EED5B7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7ce1fc-9806-4364-b711-8cffa1c7b4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32</TotalTime>
  <Pages>1</Pages>
  <Words>211</Words>
  <Characters>1194</Characters>
  <Application>Microsoft Office Word</Application>
  <DocSecurity>0</DocSecurity>
  <Lines>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Paul Taylor</cp:lastModifiedBy>
  <cp:revision>30</cp:revision>
  <cp:lastPrinted>2013-04-05T14:58:00Z</cp:lastPrinted>
  <dcterms:created xsi:type="dcterms:W3CDTF">2025-12-04T19:14:00Z</dcterms:created>
  <dcterms:modified xsi:type="dcterms:W3CDTF">2025-12-30T14:42:00Z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0x010100DB106034EF23654B9CA7A362EEB3F5EF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GrammarlyDocumentId">
    <vt:lpwstr>f498df3c-6f6e-4183-ac0a-e39407d6b041</vt:lpwstr>
  </property>
  <property fmtid="{D5CDD505-2E9C-101B-9397-08002B2CF9AE}" pid="7" name="docLang">
    <vt:lpwstr>en</vt:lpwstr>
  </property>
</Properties>
</file>