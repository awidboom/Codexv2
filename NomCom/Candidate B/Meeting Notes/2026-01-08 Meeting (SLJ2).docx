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31F73CBF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DF34CF">
        <w:rPr>
          <w:rStyle w:val="meetingdetailsheadings"/>
          <w:color w:val="auto"/>
        </w:rPr>
        <w:t>January 8, 2026</w:t>
      </w:r>
    </w:p>
    <w:p w14:paraId="0C7BDA5E" w14:textId="533C1F5B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8A1978">
        <w:rPr>
          <w:rFonts w:ascii="Century Gothic" w:hAnsi="Century Gothic"/>
          <w:b/>
          <w:color w:val="000000" w:themeColor="text1"/>
        </w:rPr>
        <w:t>09</w:t>
      </w:r>
      <w:r w:rsidR="00F21CF7">
        <w:rPr>
          <w:rFonts w:ascii="Century Gothic" w:hAnsi="Century Gothic"/>
          <w:b/>
          <w:color w:val="000000" w:themeColor="text1"/>
        </w:rPr>
        <w:t>:</w:t>
      </w:r>
      <w:r w:rsidR="007C03E7">
        <w:rPr>
          <w:rFonts w:ascii="Century Gothic" w:hAnsi="Century Gothic"/>
          <w:b/>
          <w:color w:val="000000" w:themeColor="text1"/>
        </w:rPr>
        <w:t>3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7C03E7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:</w:t>
      </w:r>
      <w:r w:rsidR="007C03E7">
        <w:rPr>
          <w:rFonts w:ascii="Century Gothic" w:hAnsi="Century Gothic"/>
          <w:b/>
          <w:color w:val="000000" w:themeColor="text1"/>
        </w:rPr>
        <w:t>00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4352E970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7C03E7">
        <w:rPr>
          <w:rStyle w:val="meetingdetailsheadings"/>
          <w:color w:val="auto"/>
        </w:rPr>
        <w:t>6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71597C2F" w:rsidR="009B0C52" w:rsidRDefault="009B0C52" w:rsidP="00FC31F7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 xml:space="preserve">Sarah Johnson (candidate), Alina Heydt </w:t>
      </w:r>
      <w:r w:rsidR="004B4B87">
        <w:t xml:space="preserve">(coach </w:t>
      </w:r>
      <w:r w:rsidR="0048066F">
        <w:t xml:space="preserve">and </w:t>
      </w:r>
      <w:r w:rsidR="004B4B87" w:rsidRPr="00AD250F">
        <w:t>coaching committee member</w:t>
      </w:r>
      <w:r w:rsidR="004B4B87">
        <w:t xml:space="preserve">), </w:t>
      </w:r>
      <w:r w:rsidR="001A093E">
        <w:t>Allison Pearson (</w:t>
      </w:r>
      <w:r w:rsidR="001A093E" w:rsidRPr="00AD250F">
        <w:t>coaching committee member</w:t>
      </w:r>
      <w:r w:rsidR="001A093E">
        <w:t xml:space="preserve">), </w:t>
      </w:r>
      <w:r w:rsidR="00AD250F" w:rsidRPr="00AD250F">
        <w:t>Paul Taylor (EM leadership coach</w:t>
      </w:r>
      <w:r w:rsidR="00FC31F7">
        <w:rPr>
          <w:bCs/>
        </w:rPr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p w14:paraId="3C1EA2CB" w14:textId="32C97BEE" w:rsidR="00D94756" w:rsidRDefault="00007EC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805899">
        <w:rPr>
          <w:b/>
          <w:color w:val="365F91" w:themeColor="accent1" w:themeShade="BF"/>
        </w:rPr>
        <w:t>Update</w:t>
      </w:r>
      <w:r w:rsidR="00E647F5">
        <w:rPr>
          <w:b/>
          <w:color w:val="365F91" w:themeColor="accent1" w:themeShade="BF"/>
        </w:rPr>
        <w:t xml:space="preserve"> </w:t>
      </w:r>
    </w:p>
    <w:p w14:paraId="41108421" w14:textId="77777777" w:rsidR="00D01EF3" w:rsidRDefault="00D01EF3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Additional Feedback:</w:t>
      </w:r>
    </w:p>
    <w:p w14:paraId="62380D8A" w14:textId="5E27D13D" w:rsidR="00AE6943" w:rsidRPr="00403B77" w:rsidRDefault="00B73007" w:rsidP="00BC2D03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403B77">
        <w:rPr>
          <w:rStyle w:val="normaltextrun"/>
          <w:rFonts w:ascii="Segoe UI" w:hAnsi="Segoe UI" w:cs="Segoe UI"/>
          <w:sz w:val="22"/>
          <w:szCs w:val="22"/>
        </w:rPr>
        <w:t xml:space="preserve">Allison reported </w:t>
      </w:r>
      <w:r w:rsidR="00B43030">
        <w:rPr>
          <w:rStyle w:val="normaltextrun"/>
          <w:rFonts w:ascii="Segoe UI" w:hAnsi="Segoe UI" w:cs="Segoe UI"/>
          <w:sz w:val="22"/>
          <w:szCs w:val="22"/>
        </w:rPr>
        <w:t xml:space="preserve">on </w:t>
      </w:r>
      <w:r w:rsidR="00B06056">
        <w:rPr>
          <w:rStyle w:val="normaltextrun"/>
          <w:rFonts w:ascii="Segoe UI" w:hAnsi="Segoe UI" w:cs="Segoe UI"/>
          <w:sz w:val="22"/>
          <w:szCs w:val="22"/>
        </w:rPr>
        <w:t xml:space="preserve">a </w:t>
      </w:r>
      <w:r w:rsidR="00B43030">
        <w:rPr>
          <w:rStyle w:val="normaltextrun"/>
          <w:rFonts w:ascii="Segoe UI" w:hAnsi="Segoe UI" w:cs="Segoe UI"/>
          <w:sz w:val="22"/>
          <w:szCs w:val="22"/>
        </w:rPr>
        <w:t xml:space="preserve">feedback </w:t>
      </w:r>
      <w:r w:rsidR="00B06056">
        <w:rPr>
          <w:rStyle w:val="normaltextrun"/>
          <w:rFonts w:ascii="Segoe UI" w:hAnsi="Segoe UI" w:cs="Segoe UI"/>
          <w:sz w:val="22"/>
          <w:szCs w:val="22"/>
        </w:rPr>
        <w:t>interview</w:t>
      </w:r>
      <w:r w:rsidR="00442D39" w:rsidRPr="00403B77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875CD8">
        <w:rPr>
          <w:rStyle w:val="normaltextrun"/>
          <w:rFonts w:ascii="Segoe UI" w:hAnsi="Segoe UI" w:cs="Segoe UI"/>
          <w:sz w:val="22"/>
          <w:szCs w:val="22"/>
        </w:rPr>
        <w:t xml:space="preserve">she had </w:t>
      </w:r>
      <w:r w:rsidR="00442D39" w:rsidRPr="00403B77">
        <w:rPr>
          <w:rStyle w:val="normaltextrun"/>
          <w:rFonts w:ascii="Segoe UI" w:hAnsi="Segoe UI" w:cs="Segoe UI"/>
          <w:sz w:val="22"/>
          <w:szCs w:val="22"/>
        </w:rPr>
        <w:t xml:space="preserve">with Keith Fox </w:t>
      </w:r>
      <w:r w:rsidR="00875CD8">
        <w:rPr>
          <w:rStyle w:val="normaltextrun"/>
          <w:rFonts w:ascii="Segoe UI" w:hAnsi="Segoe UI" w:cs="Segoe UI"/>
          <w:sz w:val="22"/>
          <w:szCs w:val="22"/>
        </w:rPr>
        <w:t>in December</w:t>
      </w:r>
      <w:r w:rsidR="00F751FA" w:rsidRPr="00403B77">
        <w:rPr>
          <w:rStyle w:val="normaltextrun"/>
          <w:rFonts w:ascii="Segoe UI" w:hAnsi="Segoe UI" w:cs="Segoe UI"/>
          <w:sz w:val="22"/>
          <w:szCs w:val="22"/>
        </w:rPr>
        <w:t>.</w:t>
      </w:r>
      <w:r w:rsidRPr="00403B77"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612FC1AC" w14:textId="3B53F1EB" w:rsidR="00816001" w:rsidRDefault="006E26F2" w:rsidP="00816001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164940">
        <w:rPr>
          <w:rFonts w:ascii="Segoe UI" w:hAnsi="Segoe UI" w:cs="Segoe UI"/>
          <w:sz w:val="22"/>
          <w:szCs w:val="22"/>
        </w:rPr>
        <w:t>Long Form</w:t>
      </w:r>
      <w:r w:rsidR="00816001">
        <w:rPr>
          <w:rStyle w:val="normaltextrun"/>
          <w:rFonts w:ascii="Segoe UI" w:hAnsi="Segoe UI" w:cs="Segoe UI"/>
          <w:sz w:val="22"/>
          <w:szCs w:val="22"/>
        </w:rPr>
        <w:t>:</w:t>
      </w:r>
    </w:p>
    <w:p w14:paraId="4AFCFB85" w14:textId="34E0C0B5" w:rsidR="00FA215B" w:rsidRDefault="00FA215B" w:rsidP="008721E2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FA215B">
        <w:rPr>
          <w:rStyle w:val="normaltextrun"/>
          <w:rFonts w:ascii="Segoe UI" w:hAnsi="Segoe UI" w:cs="Segoe UI"/>
          <w:sz w:val="22"/>
          <w:szCs w:val="22"/>
        </w:rPr>
        <w:t>The team discussed the minor edits made to Sarah</w:t>
      </w:r>
      <w:r>
        <w:rPr>
          <w:rStyle w:val="normaltextrun"/>
          <w:rFonts w:ascii="Segoe UI" w:hAnsi="Segoe UI" w:cs="Segoe UI"/>
          <w:sz w:val="22"/>
          <w:szCs w:val="22"/>
        </w:rPr>
        <w:t xml:space="preserve">’s </w:t>
      </w:r>
      <w:hyperlink r:id="rId11" w:history="1">
        <w:r w:rsidRPr="00FA215B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Pr="00FA215B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since </w:t>
      </w:r>
      <w:r w:rsidR="006E25D3">
        <w:rPr>
          <w:rStyle w:val="normaltextrun"/>
          <w:rFonts w:ascii="Segoe UI" w:hAnsi="Segoe UI" w:cs="Segoe UI"/>
          <w:sz w:val="22"/>
          <w:szCs w:val="22"/>
        </w:rPr>
        <w:t>our last coaching meeting on 12/4/2025.</w:t>
      </w:r>
    </w:p>
    <w:p w14:paraId="16DEF009" w14:textId="522E3BCF" w:rsidR="006E25D3" w:rsidRDefault="006E25D3" w:rsidP="008721E2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explained the backstories to variances </w:t>
      </w:r>
      <w:r w:rsidR="00C200B1">
        <w:rPr>
          <w:rStyle w:val="normaltextrun"/>
          <w:rFonts w:ascii="Segoe UI" w:hAnsi="Segoe UI" w:cs="Segoe UI"/>
          <w:sz w:val="22"/>
          <w:szCs w:val="22"/>
        </w:rPr>
        <w:t>logged in 2025</w:t>
      </w:r>
      <w:r w:rsidR="00E04945">
        <w:rPr>
          <w:rStyle w:val="normaltextrun"/>
          <w:rFonts w:ascii="Segoe UI" w:hAnsi="Segoe UI" w:cs="Segoe UI"/>
          <w:sz w:val="22"/>
          <w:szCs w:val="22"/>
        </w:rPr>
        <w:t xml:space="preserve"> under the </w:t>
      </w:r>
      <w:r w:rsidR="005101DD">
        <w:rPr>
          <w:rStyle w:val="normaltextrun"/>
          <w:rFonts w:ascii="Segoe UI" w:hAnsi="Segoe UI" w:cs="Segoe UI"/>
          <w:sz w:val="22"/>
          <w:szCs w:val="22"/>
        </w:rPr>
        <w:t>“</w:t>
      </w:r>
      <w:r w:rsidR="00FB0A81" w:rsidRPr="00FB0A81">
        <w:rPr>
          <w:rStyle w:val="normaltextrun"/>
          <w:rFonts w:ascii="Segoe UI" w:hAnsi="Segoe UI" w:cs="Segoe UI"/>
          <w:sz w:val="22"/>
          <w:szCs w:val="22"/>
        </w:rPr>
        <w:t>Mankato to Mississippi River EIS</w:t>
      </w:r>
      <w:r w:rsidR="00FB0A81">
        <w:rPr>
          <w:rStyle w:val="normaltextrun"/>
          <w:rFonts w:ascii="Segoe UI" w:hAnsi="Segoe UI" w:cs="Segoe UI"/>
          <w:sz w:val="22"/>
          <w:szCs w:val="22"/>
        </w:rPr>
        <w:t xml:space="preserve">” project and the </w:t>
      </w:r>
      <w:r w:rsidR="003D4CAF">
        <w:rPr>
          <w:rStyle w:val="normaltextrun"/>
          <w:rFonts w:ascii="Segoe UI" w:hAnsi="Segoe UI" w:cs="Segoe UI"/>
          <w:sz w:val="22"/>
          <w:szCs w:val="22"/>
        </w:rPr>
        <w:t>“</w:t>
      </w:r>
      <w:r w:rsidR="003D4CAF" w:rsidRPr="003D4CAF">
        <w:rPr>
          <w:rStyle w:val="normaltextrun"/>
          <w:rFonts w:ascii="Segoe UI" w:hAnsi="Segoe UI" w:cs="Segoe UI"/>
          <w:sz w:val="22"/>
          <w:szCs w:val="22"/>
        </w:rPr>
        <w:t>Elm Creek II Repowering</w:t>
      </w:r>
      <w:r w:rsidR="003D4CAF">
        <w:rPr>
          <w:rStyle w:val="normaltextrun"/>
          <w:rFonts w:ascii="Segoe UI" w:hAnsi="Segoe UI" w:cs="Segoe UI"/>
          <w:sz w:val="22"/>
          <w:szCs w:val="22"/>
        </w:rPr>
        <w:t>” projects.</w:t>
      </w:r>
    </w:p>
    <w:p w14:paraId="63068F5A" w14:textId="653C4AF2" w:rsidR="003D4CAF" w:rsidRDefault="003D4CAF" w:rsidP="008721E2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The team discussed that there is little concern regarding a</w:t>
      </w:r>
      <w:r w:rsidR="00C55104">
        <w:rPr>
          <w:rStyle w:val="normaltextrun"/>
          <w:rFonts w:ascii="Segoe UI" w:hAnsi="Segoe UI" w:cs="Segoe UI"/>
          <w:sz w:val="22"/>
          <w:szCs w:val="22"/>
        </w:rPr>
        <w:t xml:space="preserve">n </w:t>
      </w:r>
      <w:r w:rsidR="00C55104" w:rsidRPr="00051BD7">
        <w:rPr>
          <w:rStyle w:val="normaltextrun"/>
          <w:rFonts w:ascii="Segoe UI" w:hAnsi="Segoe UI" w:cs="Segoe UI"/>
          <w:sz w:val="22"/>
          <w:szCs w:val="22"/>
          <w:u w:val="single"/>
        </w:rPr>
        <w:t>apparent</w:t>
      </w:r>
      <w:r w:rsidR="00C55104">
        <w:rPr>
          <w:rStyle w:val="normaltextrun"/>
          <w:rFonts w:ascii="Segoe UI" w:hAnsi="Segoe UI" w:cs="Segoe UI"/>
          <w:sz w:val="22"/>
          <w:szCs w:val="22"/>
        </w:rPr>
        <w:t xml:space="preserve"> decrease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in Sarah’s LFAR </w:t>
      </w:r>
      <w:r w:rsidR="00C55104">
        <w:rPr>
          <w:rStyle w:val="normaltextrun"/>
          <w:rFonts w:ascii="Segoe UI" w:hAnsi="Segoe UI" w:cs="Segoe UI"/>
          <w:sz w:val="22"/>
          <w:szCs w:val="22"/>
        </w:rPr>
        <w:t xml:space="preserve">and increase in the </w:t>
      </w:r>
      <w:r w:rsidR="003A57AF">
        <w:rPr>
          <w:rStyle w:val="normaltextrun"/>
          <w:rFonts w:ascii="Segoe UI" w:hAnsi="Segoe UI" w:cs="Segoe UI"/>
          <w:sz w:val="22"/>
          <w:szCs w:val="22"/>
        </w:rPr>
        <w:t>“</w:t>
      </w:r>
      <w:r w:rsidR="003A57AF" w:rsidRPr="003A57AF">
        <w:rPr>
          <w:rStyle w:val="normaltextrun"/>
          <w:rFonts w:ascii="Segoe UI" w:hAnsi="Segoe UI" w:cs="Segoe UI"/>
          <w:sz w:val="22"/>
          <w:szCs w:val="22"/>
        </w:rPr>
        <w:t>% Worked by PM</w:t>
      </w:r>
      <w:r w:rsidR="003A57AF">
        <w:rPr>
          <w:rStyle w:val="normaltextrun"/>
          <w:rFonts w:ascii="Segoe UI" w:hAnsi="Segoe UI" w:cs="Segoe UI"/>
          <w:sz w:val="22"/>
          <w:szCs w:val="22"/>
        </w:rPr>
        <w:t xml:space="preserve">” </w:t>
      </w:r>
      <w:r>
        <w:rPr>
          <w:rStyle w:val="normaltextrun"/>
          <w:rFonts w:ascii="Segoe UI" w:hAnsi="Segoe UI" w:cs="Segoe UI"/>
          <w:sz w:val="22"/>
          <w:szCs w:val="22"/>
        </w:rPr>
        <w:t>in 2025</w:t>
      </w:r>
      <w:r w:rsidR="003A57AF">
        <w:rPr>
          <w:rStyle w:val="normaltextrun"/>
          <w:rFonts w:ascii="Segoe UI" w:hAnsi="Segoe UI" w:cs="Segoe UI"/>
          <w:sz w:val="22"/>
          <w:szCs w:val="22"/>
        </w:rPr>
        <w:t xml:space="preserve">, given that the preliminary data extracted from PowerBI does not include </w:t>
      </w:r>
      <w:r w:rsidR="003B340F">
        <w:rPr>
          <w:rStyle w:val="normaltextrun"/>
          <w:rFonts w:ascii="Segoe UI" w:hAnsi="Segoe UI" w:cs="Segoe UI"/>
          <w:sz w:val="22"/>
          <w:szCs w:val="22"/>
        </w:rPr>
        <w:t>projects where Sarah delegated the PM</w:t>
      </w:r>
      <w:r w:rsidR="00C55104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3B340F">
        <w:rPr>
          <w:rStyle w:val="normaltextrun"/>
          <w:rFonts w:ascii="Segoe UI" w:hAnsi="Segoe UI" w:cs="Segoe UI"/>
          <w:sz w:val="22"/>
          <w:szCs w:val="22"/>
        </w:rPr>
        <w:t xml:space="preserve">role to </w:t>
      </w:r>
      <w:r w:rsidR="005101DD" w:rsidRPr="005101DD">
        <w:rPr>
          <w:rStyle w:val="normaltextrun"/>
          <w:rFonts w:ascii="Segoe UI" w:hAnsi="Segoe UI" w:cs="Segoe UI"/>
          <w:sz w:val="22"/>
          <w:szCs w:val="22"/>
        </w:rPr>
        <w:t>LaurieBeth Nederveld</w:t>
      </w:r>
      <w:r w:rsidR="005101DD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27712224" w14:textId="3EA7F780" w:rsidR="00BA0405" w:rsidRPr="00FA215B" w:rsidRDefault="008B395B" w:rsidP="008721E2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FA215B">
        <w:rPr>
          <w:rStyle w:val="normaltextrun"/>
          <w:rFonts w:ascii="Segoe UI" w:hAnsi="Segoe UI" w:cs="Segoe UI"/>
          <w:sz w:val="22"/>
          <w:szCs w:val="22"/>
        </w:rPr>
        <w:t xml:space="preserve">The team </w:t>
      </w:r>
      <w:r>
        <w:rPr>
          <w:rStyle w:val="normaltextrun"/>
          <w:rFonts w:ascii="Segoe UI" w:hAnsi="Segoe UI" w:cs="Segoe UI"/>
          <w:sz w:val="22"/>
          <w:szCs w:val="22"/>
        </w:rPr>
        <w:t>agree</w:t>
      </w:r>
      <w:r w:rsidR="00051BD7">
        <w:rPr>
          <w:rStyle w:val="normaltextrun"/>
          <w:rFonts w:ascii="Segoe UI" w:hAnsi="Segoe UI" w:cs="Segoe UI"/>
          <w:sz w:val="22"/>
          <w:szCs w:val="22"/>
        </w:rPr>
        <w:t>d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that </w:t>
      </w:r>
      <w:r w:rsidRPr="00FA215B">
        <w:rPr>
          <w:rStyle w:val="normaltextrun"/>
          <w:rFonts w:ascii="Segoe UI" w:hAnsi="Segoe UI" w:cs="Segoe UI"/>
          <w:sz w:val="22"/>
          <w:szCs w:val="22"/>
        </w:rPr>
        <w:t>Sarah</w:t>
      </w:r>
      <w:r>
        <w:rPr>
          <w:rStyle w:val="normaltextrun"/>
          <w:rFonts w:ascii="Segoe UI" w:hAnsi="Segoe UI" w:cs="Segoe UI"/>
          <w:sz w:val="22"/>
          <w:szCs w:val="22"/>
        </w:rPr>
        <w:t xml:space="preserve">’s </w:t>
      </w:r>
      <w:hyperlink r:id="rId12" w:history="1">
        <w:r w:rsidRPr="00FA215B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 is </w:t>
      </w:r>
      <w:r w:rsidR="00FE7F22">
        <w:rPr>
          <w:rStyle w:val="normaltextrun"/>
          <w:rFonts w:ascii="Segoe UI" w:hAnsi="Segoe UI" w:cs="Segoe UI"/>
          <w:sz w:val="22"/>
          <w:szCs w:val="22"/>
        </w:rPr>
        <w:t xml:space="preserve">in great shape, and there is no concern that one of the responses (to Criterion </w:t>
      </w:r>
      <w:r w:rsidR="00121A7A">
        <w:rPr>
          <w:rStyle w:val="normaltextrun"/>
          <w:rFonts w:ascii="Segoe UI" w:hAnsi="Segoe UI" w:cs="Segoe UI"/>
          <w:sz w:val="22"/>
          <w:szCs w:val="22"/>
        </w:rPr>
        <w:t>#P1) extends to a second page</w:t>
      </w:r>
      <w:r w:rsidR="00FE7F22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7DD2DA46" w14:textId="77777777" w:rsidR="00AE1515" w:rsidRDefault="00AE1515" w:rsidP="00AE1515">
      <w:pPr>
        <w:pStyle w:val="attendees"/>
        <w:keepNext/>
        <w:tabs>
          <w:tab w:val="clear" w:pos="6829"/>
          <w:tab w:val="left" w:pos="1080"/>
        </w:tabs>
        <w:rPr>
          <w:bCs/>
          <w:u w:val="single"/>
        </w:rPr>
      </w:pPr>
    </w:p>
    <w:p w14:paraId="22DF9505" w14:textId="77777777" w:rsidR="00AE1515" w:rsidRPr="00007EC5" w:rsidRDefault="00AE151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007EC5">
        <w:rPr>
          <w:b/>
          <w:color w:val="365F91" w:themeColor="accent1" w:themeShade="BF"/>
        </w:rPr>
        <w:t xml:space="preserve">Action Items: </w:t>
      </w:r>
    </w:p>
    <w:p w14:paraId="573D1480" w14:textId="41A8A2A2" w:rsidR="00F82EB0" w:rsidRDefault="00F82EB0" w:rsidP="00F82EB0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Allison will </w:t>
      </w:r>
      <w:r w:rsidR="0076764D">
        <w:rPr>
          <w:rStyle w:val="normaltextrun"/>
          <w:rFonts w:ascii="Segoe UI" w:hAnsi="Segoe UI" w:cs="Segoe UI"/>
          <w:sz w:val="22"/>
          <w:szCs w:val="22"/>
        </w:rPr>
        <w:t xml:space="preserve">enter notes from her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feedback interview with </w:t>
      </w:r>
      <w:r w:rsidR="000D274B">
        <w:rPr>
          <w:rStyle w:val="normaltextrun"/>
          <w:rFonts w:ascii="Segoe UI" w:hAnsi="Segoe UI" w:cs="Segoe UI"/>
          <w:sz w:val="22"/>
          <w:szCs w:val="22"/>
        </w:rPr>
        <w:t>Keith Fox</w:t>
      </w:r>
      <w:r w:rsidR="00161BA0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in </w:t>
      </w:r>
      <w:hyperlink r:id="rId13" w:history="1">
        <w:r w:rsidRPr="008E6C54">
          <w:rPr>
            <w:rStyle w:val="Hyperlink"/>
            <w:rFonts w:ascii="Segoe UI" w:hAnsi="Segoe UI" w:cs="Segoe UI"/>
            <w:sz w:val="22"/>
            <w:szCs w:val="22"/>
          </w:rPr>
          <w:t>Feedback Collected (SLJ2).docx</w:t>
        </w:r>
      </w:hyperlink>
      <w:r w:rsidR="0076764D">
        <w:t xml:space="preserve"> </w:t>
      </w:r>
      <w:r w:rsidR="0076764D" w:rsidRPr="0076764D">
        <w:rPr>
          <w:rStyle w:val="normaltextrun"/>
          <w:rFonts w:ascii="Segoe UI" w:hAnsi="Segoe UI" w:cs="Segoe UI"/>
          <w:sz w:val="22"/>
          <w:szCs w:val="22"/>
        </w:rPr>
        <w:t>after discussing privacy issues with Sara Stroh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4CEA56A7" w14:textId="4A9CF6A2" w:rsidR="008E6C54" w:rsidRDefault="0076764D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will </w:t>
      </w:r>
      <w:r w:rsidR="00BE4A16">
        <w:rPr>
          <w:rStyle w:val="normaltextrun"/>
          <w:rFonts w:ascii="Segoe UI" w:hAnsi="Segoe UI" w:cs="Segoe UI"/>
          <w:sz w:val="22"/>
          <w:szCs w:val="22"/>
        </w:rPr>
        <w:t xml:space="preserve">change the date of her </w:t>
      </w:r>
      <w:hyperlink r:id="rId14" w:history="1">
        <w:r w:rsidR="00BE4A16" w:rsidRPr="00F82EB0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BE4A16">
        <w:rPr>
          <w:rStyle w:val="normaltextrun"/>
          <w:rFonts w:ascii="Segoe UI" w:hAnsi="Segoe UI" w:cs="Segoe UI"/>
          <w:sz w:val="22"/>
          <w:szCs w:val="22"/>
        </w:rPr>
        <w:t xml:space="preserve"> from 12/28/2025 to 1/8/2026 and </w:t>
      </w:r>
      <w:r w:rsidR="00F32E4F">
        <w:rPr>
          <w:rStyle w:val="normaltextrun"/>
          <w:rFonts w:ascii="Segoe UI" w:hAnsi="Segoe UI" w:cs="Segoe UI"/>
          <w:sz w:val="22"/>
          <w:szCs w:val="22"/>
        </w:rPr>
        <w:t>remove the preliminary 2025 LFAR data</w:t>
      </w:r>
      <w:r w:rsidR="00A737CA">
        <w:rPr>
          <w:rStyle w:val="normaltextrun"/>
          <w:rFonts w:ascii="Segoe UI" w:hAnsi="Segoe UI" w:cs="Segoe UI"/>
          <w:sz w:val="22"/>
          <w:szCs w:val="22"/>
        </w:rPr>
        <w:t xml:space="preserve">, while preparing text to explain variances </w:t>
      </w:r>
      <w:r w:rsidR="00957814" w:rsidRPr="006E26F2">
        <w:rPr>
          <w:rStyle w:val="normaltextrun"/>
          <w:rFonts w:ascii="Segoe UI" w:hAnsi="Segoe UI" w:cs="Segoe UI"/>
          <w:sz w:val="22"/>
          <w:szCs w:val="22"/>
        </w:rPr>
        <w:t xml:space="preserve">once the </w:t>
      </w:r>
      <w:r w:rsidR="00B43030">
        <w:rPr>
          <w:rStyle w:val="normaltextrun"/>
          <w:rFonts w:ascii="Segoe UI" w:hAnsi="Segoe UI" w:cs="Segoe UI"/>
          <w:sz w:val="22"/>
          <w:szCs w:val="22"/>
        </w:rPr>
        <w:t xml:space="preserve">official </w:t>
      </w:r>
      <w:r w:rsidR="00957814" w:rsidRPr="006E26F2">
        <w:rPr>
          <w:rStyle w:val="normaltextrun"/>
          <w:rFonts w:ascii="Segoe UI" w:hAnsi="Segoe UI" w:cs="Segoe UI"/>
          <w:sz w:val="22"/>
          <w:szCs w:val="22"/>
        </w:rPr>
        <w:t xml:space="preserve">2025 data becomes available </w:t>
      </w:r>
      <w:r w:rsidR="00B43030">
        <w:rPr>
          <w:rStyle w:val="normaltextrun"/>
          <w:rFonts w:ascii="Segoe UI" w:hAnsi="Segoe UI" w:cs="Segoe UI"/>
          <w:sz w:val="22"/>
          <w:szCs w:val="22"/>
        </w:rPr>
        <w:t>later this month</w:t>
      </w:r>
      <w:r w:rsidR="00957814" w:rsidRPr="006E26F2">
        <w:rPr>
          <w:rStyle w:val="normaltextrun"/>
          <w:rFonts w:ascii="Segoe UI" w:hAnsi="Segoe UI" w:cs="Segoe UI"/>
          <w:sz w:val="22"/>
          <w:szCs w:val="22"/>
        </w:rPr>
        <w:t>.</w:t>
      </w:r>
      <w:bookmarkEnd w:id="0"/>
    </w:p>
    <w:sectPr w:rsidR="008E6C54" w:rsidSect="000D50C5">
      <w:footerReference w:type="default" r:id="rId15"/>
      <w:headerReference w:type="first" r:id="rId16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E7AE6" w14:textId="77777777" w:rsidR="003B034B" w:rsidRDefault="003B034B" w:rsidP="00D33117">
      <w:r>
        <w:separator/>
      </w:r>
    </w:p>
  </w:endnote>
  <w:endnote w:type="continuationSeparator" w:id="0">
    <w:p w14:paraId="349C7607" w14:textId="77777777" w:rsidR="003B034B" w:rsidRDefault="003B034B" w:rsidP="00D33117">
      <w:r>
        <w:continuationSeparator/>
      </w:r>
    </w:p>
  </w:endnote>
  <w:endnote w:type="continuationNotice" w:id="1">
    <w:p w14:paraId="5709E5E6" w14:textId="77777777" w:rsidR="003B034B" w:rsidRDefault="003B03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6D684E23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462631">
      <w:rPr>
        <w:noProof/>
        <w:sz w:val="20"/>
        <w:szCs w:val="20"/>
      </w:rPr>
      <w:t>2026-01-08 Meeting (SLJ2).docx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4D8FF" w14:textId="77777777" w:rsidR="003B034B" w:rsidRDefault="003B034B" w:rsidP="00D33117">
      <w:r>
        <w:separator/>
      </w:r>
    </w:p>
  </w:footnote>
  <w:footnote w:type="continuationSeparator" w:id="0">
    <w:p w14:paraId="7394FB65" w14:textId="77777777" w:rsidR="003B034B" w:rsidRDefault="003B034B" w:rsidP="00D33117">
      <w:r>
        <w:continuationSeparator/>
      </w:r>
    </w:p>
  </w:footnote>
  <w:footnote w:type="continuationNotice" w:id="1">
    <w:p w14:paraId="1FDBDCA2" w14:textId="77777777" w:rsidR="003B034B" w:rsidRDefault="003B03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602D"/>
    <w:multiLevelType w:val="hybridMultilevel"/>
    <w:tmpl w:val="9968D2A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4DD13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64B09"/>
    <w:multiLevelType w:val="hybridMultilevel"/>
    <w:tmpl w:val="183E6D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6"/>
  </w:num>
  <w:num w:numId="3" w16cid:durableId="716707408">
    <w:abstractNumId w:val="20"/>
  </w:num>
  <w:num w:numId="4" w16cid:durableId="1953126860">
    <w:abstractNumId w:val="8"/>
  </w:num>
  <w:num w:numId="5" w16cid:durableId="302857349">
    <w:abstractNumId w:val="21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3"/>
  </w:num>
  <w:num w:numId="11" w16cid:durableId="958344082">
    <w:abstractNumId w:val="19"/>
  </w:num>
  <w:num w:numId="12" w16cid:durableId="1411580669">
    <w:abstractNumId w:val="15"/>
  </w:num>
  <w:num w:numId="13" w16cid:durableId="26219106">
    <w:abstractNumId w:val="2"/>
  </w:num>
  <w:num w:numId="14" w16cid:durableId="412435739">
    <w:abstractNumId w:val="18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7"/>
  </w:num>
  <w:num w:numId="18" w16cid:durableId="15470656">
    <w:abstractNumId w:val="7"/>
  </w:num>
  <w:num w:numId="19" w16cid:durableId="1322269707">
    <w:abstractNumId w:val="11"/>
  </w:num>
  <w:num w:numId="20" w16cid:durableId="1443769823">
    <w:abstractNumId w:val="0"/>
  </w:num>
  <w:num w:numId="21" w16cid:durableId="311104731">
    <w:abstractNumId w:val="13"/>
  </w:num>
  <w:num w:numId="22" w16cid:durableId="513226282">
    <w:abstractNumId w:val="22"/>
  </w:num>
  <w:num w:numId="23" w16cid:durableId="1538469502">
    <w:abstractNumId w:val="9"/>
  </w:num>
  <w:num w:numId="24" w16cid:durableId="18924239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07EC5"/>
    <w:rsid w:val="0001032B"/>
    <w:rsid w:val="00010879"/>
    <w:rsid w:val="000157CF"/>
    <w:rsid w:val="00017AEC"/>
    <w:rsid w:val="00025922"/>
    <w:rsid w:val="00026D1F"/>
    <w:rsid w:val="00030E0E"/>
    <w:rsid w:val="000343F8"/>
    <w:rsid w:val="00040F42"/>
    <w:rsid w:val="00042788"/>
    <w:rsid w:val="00043044"/>
    <w:rsid w:val="00051BD7"/>
    <w:rsid w:val="00053443"/>
    <w:rsid w:val="00065BD7"/>
    <w:rsid w:val="000746CA"/>
    <w:rsid w:val="00077BA7"/>
    <w:rsid w:val="00083470"/>
    <w:rsid w:val="00083770"/>
    <w:rsid w:val="000846B8"/>
    <w:rsid w:val="00085ACA"/>
    <w:rsid w:val="000874D4"/>
    <w:rsid w:val="00090B76"/>
    <w:rsid w:val="00092171"/>
    <w:rsid w:val="00093E5A"/>
    <w:rsid w:val="00097DF5"/>
    <w:rsid w:val="000A4E56"/>
    <w:rsid w:val="000B0850"/>
    <w:rsid w:val="000B2C0A"/>
    <w:rsid w:val="000B2D40"/>
    <w:rsid w:val="000B2E25"/>
    <w:rsid w:val="000B5652"/>
    <w:rsid w:val="000B64E0"/>
    <w:rsid w:val="000C2B6A"/>
    <w:rsid w:val="000D274B"/>
    <w:rsid w:val="000D3579"/>
    <w:rsid w:val="000D4D54"/>
    <w:rsid w:val="000D50C5"/>
    <w:rsid w:val="000D69EB"/>
    <w:rsid w:val="000E5557"/>
    <w:rsid w:val="000E5C45"/>
    <w:rsid w:val="000E76A1"/>
    <w:rsid w:val="000F0764"/>
    <w:rsid w:val="000F3D36"/>
    <w:rsid w:val="000F4787"/>
    <w:rsid w:val="000F67D1"/>
    <w:rsid w:val="000F7ABB"/>
    <w:rsid w:val="00102116"/>
    <w:rsid w:val="00103824"/>
    <w:rsid w:val="001049C4"/>
    <w:rsid w:val="00111F25"/>
    <w:rsid w:val="00112C00"/>
    <w:rsid w:val="00113082"/>
    <w:rsid w:val="001151B1"/>
    <w:rsid w:val="00121A7A"/>
    <w:rsid w:val="0012220D"/>
    <w:rsid w:val="00123601"/>
    <w:rsid w:val="00125598"/>
    <w:rsid w:val="001275AA"/>
    <w:rsid w:val="0013026B"/>
    <w:rsid w:val="001336DC"/>
    <w:rsid w:val="001377E7"/>
    <w:rsid w:val="00137BD9"/>
    <w:rsid w:val="001453C6"/>
    <w:rsid w:val="00151470"/>
    <w:rsid w:val="0015187B"/>
    <w:rsid w:val="00161BA0"/>
    <w:rsid w:val="00164940"/>
    <w:rsid w:val="00180B61"/>
    <w:rsid w:val="00183D71"/>
    <w:rsid w:val="001852CA"/>
    <w:rsid w:val="0019389E"/>
    <w:rsid w:val="00195030"/>
    <w:rsid w:val="00195495"/>
    <w:rsid w:val="0019772E"/>
    <w:rsid w:val="001A093E"/>
    <w:rsid w:val="001A36C9"/>
    <w:rsid w:val="001A4D71"/>
    <w:rsid w:val="001A658F"/>
    <w:rsid w:val="001B3E7F"/>
    <w:rsid w:val="001B6B5D"/>
    <w:rsid w:val="001C0F04"/>
    <w:rsid w:val="001C2C4D"/>
    <w:rsid w:val="001C2F25"/>
    <w:rsid w:val="001C428A"/>
    <w:rsid w:val="001D02EC"/>
    <w:rsid w:val="001D1119"/>
    <w:rsid w:val="001D2A73"/>
    <w:rsid w:val="001D5217"/>
    <w:rsid w:val="001D5FE1"/>
    <w:rsid w:val="001D6254"/>
    <w:rsid w:val="001E2EE0"/>
    <w:rsid w:val="001E6088"/>
    <w:rsid w:val="001E6A33"/>
    <w:rsid w:val="001E7CC2"/>
    <w:rsid w:val="001F22A6"/>
    <w:rsid w:val="001F4387"/>
    <w:rsid w:val="0020381E"/>
    <w:rsid w:val="0020649A"/>
    <w:rsid w:val="0021683B"/>
    <w:rsid w:val="0021706A"/>
    <w:rsid w:val="00217B94"/>
    <w:rsid w:val="0022130A"/>
    <w:rsid w:val="00221DE2"/>
    <w:rsid w:val="00221F0B"/>
    <w:rsid w:val="00234281"/>
    <w:rsid w:val="0023674F"/>
    <w:rsid w:val="00240337"/>
    <w:rsid w:val="00241D88"/>
    <w:rsid w:val="00242C99"/>
    <w:rsid w:val="00243808"/>
    <w:rsid w:val="00247FE8"/>
    <w:rsid w:val="00252448"/>
    <w:rsid w:val="00257069"/>
    <w:rsid w:val="00263944"/>
    <w:rsid w:val="00265B69"/>
    <w:rsid w:val="0026618C"/>
    <w:rsid w:val="00270FF8"/>
    <w:rsid w:val="002711AD"/>
    <w:rsid w:val="00272BC1"/>
    <w:rsid w:val="002739EF"/>
    <w:rsid w:val="002769F1"/>
    <w:rsid w:val="00285769"/>
    <w:rsid w:val="002913FC"/>
    <w:rsid w:val="00292FA6"/>
    <w:rsid w:val="002933BB"/>
    <w:rsid w:val="00293DF4"/>
    <w:rsid w:val="002951F3"/>
    <w:rsid w:val="00295AF1"/>
    <w:rsid w:val="00297CCF"/>
    <w:rsid w:val="002A2E84"/>
    <w:rsid w:val="002A6383"/>
    <w:rsid w:val="002B4664"/>
    <w:rsid w:val="002B57F1"/>
    <w:rsid w:val="002C0288"/>
    <w:rsid w:val="002C4E59"/>
    <w:rsid w:val="002D17FB"/>
    <w:rsid w:val="002D5880"/>
    <w:rsid w:val="002DE7C6"/>
    <w:rsid w:val="002E3E77"/>
    <w:rsid w:val="002F0747"/>
    <w:rsid w:val="002F0DCC"/>
    <w:rsid w:val="00307F7F"/>
    <w:rsid w:val="00312910"/>
    <w:rsid w:val="003138C0"/>
    <w:rsid w:val="00315B9C"/>
    <w:rsid w:val="00315CFD"/>
    <w:rsid w:val="0031657A"/>
    <w:rsid w:val="00316917"/>
    <w:rsid w:val="00322134"/>
    <w:rsid w:val="003234A0"/>
    <w:rsid w:val="0032558A"/>
    <w:rsid w:val="00332571"/>
    <w:rsid w:val="00334AE3"/>
    <w:rsid w:val="00336569"/>
    <w:rsid w:val="00340456"/>
    <w:rsid w:val="00341F94"/>
    <w:rsid w:val="00342827"/>
    <w:rsid w:val="00343BB1"/>
    <w:rsid w:val="00350A3A"/>
    <w:rsid w:val="00351AA6"/>
    <w:rsid w:val="003609ED"/>
    <w:rsid w:val="00362CFA"/>
    <w:rsid w:val="003664EC"/>
    <w:rsid w:val="00370311"/>
    <w:rsid w:val="00371347"/>
    <w:rsid w:val="00375ACD"/>
    <w:rsid w:val="00380F9F"/>
    <w:rsid w:val="0038772D"/>
    <w:rsid w:val="003922C5"/>
    <w:rsid w:val="003925AE"/>
    <w:rsid w:val="00393592"/>
    <w:rsid w:val="00393CC2"/>
    <w:rsid w:val="003A07A7"/>
    <w:rsid w:val="003A27A9"/>
    <w:rsid w:val="003A48F3"/>
    <w:rsid w:val="003A57AF"/>
    <w:rsid w:val="003A6D7C"/>
    <w:rsid w:val="003B034B"/>
    <w:rsid w:val="003B0E5B"/>
    <w:rsid w:val="003B340F"/>
    <w:rsid w:val="003B6A3B"/>
    <w:rsid w:val="003C073E"/>
    <w:rsid w:val="003C1A45"/>
    <w:rsid w:val="003C596B"/>
    <w:rsid w:val="003D01C9"/>
    <w:rsid w:val="003D3B82"/>
    <w:rsid w:val="003D4CAF"/>
    <w:rsid w:val="003E0F85"/>
    <w:rsid w:val="003E253F"/>
    <w:rsid w:val="003E2C3C"/>
    <w:rsid w:val="003E3D7C"/>
    <w:rsid w:val="003E43EB"/>
    <w:rsid w:val="003E7769"/>
    <w:rsid w:val="003E7CDD"/>
    <w:rsid w:val="003F0E53"/>
    <w:rsid w:val="003F565A"/>
    <w:rsid w:val="003F6CF1"/>
    <w:rsid w:val="00403B77"/>
    <w:rsid w:val="004105CA"/>
    <w:rsid w:val="00411301"/>
    <w:rsid w:val="00412C7C"/>
    <w:rsid w:val="00415ECB"/>
    <w:rsid w:val="004219A7"/>
    <w:rsid w:val="00425C8C"/>
    <w:rsid w:val="004265F9"/>
    <w:rsid w:val="00433CBE"/>
    <w:rsid w:val="00440CBA"/>
    <w:rsid w:val="00442D39"/>
    <w:rsid w:val="00446287"/>
    <w:rsid w:val="00452F26"/>
    <w:rsid w:val="0045753B"/>
    <w:rsid w:val="00457F7B"/>
    <w:rsid w:val="00462631"/>
    <w:rsid w:val="00467F84"/>
    <w:rsid w:val="00470FA7"/>
    <w:rsid w:val="004717F1"/>
    <w:rsid w:val="004723CC"/>
    <w:rsid w:val="00474C8B"/>
    <w:rsid w:val="0048066F"/>
    <w:rsid w:val="00480F2E"/>
    <w:rsid w:val="00481A21"/>
    <w:rsid w:val="00482811"/>
    <w:rsid w:val="00483B96"/>
    <w:rsid w:val="0048525B"/>
    <w:rsid w:val="004A4FA0"/>
    <w:rsid w:val="004B04C3"/>
    <w:rsid w:val="004B087B"/>
    <w:rsid w:val="004B47CE"/>
    <w:rsid w:val="004B4B87"/>
    <w:rsid w:val="004B567C"/>
    <w:rsid w:val="004B5887"/>
    <w:rsid w:val="004B7C47"/>
    <w:rsid w:val="004C3611"/>
    <w:rsid w:val="004D2C6B"/>
    <w:rsid w:val="004E3A24"/>
    <w:rsid w:val="004F57FF"/>
    <w:rsid w:val="00505934"/>
    <w:rsid w:val="00506CB7"/>
    <w:rsid w:val="005101DD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160B"/>
    <w:rsid w:val="005673D7"/>
    <w:rsid w:val="00567747"/>
    <w:rsid w:val="00573A47"/>
    <w:rsid w:val="00573B2F"/>
    <w:rsid w:val="005767D6"/>
    <w:rsid w:val="0058169B"/>
    <w:rsid w:val="00581757"/>
    <w:rsid w:val="0059384F"/>
    <w:rsid w:val="005A437B"/>
    <w:rsid w:val="005A4EF1"/>
    <w:rsid w:val="005B3FC7"/>
    <w:rsid w:val="005B64A2"/>
    <w:rsid w:val="005B6ED7"/>
    <w:rsid w:val="005C5845"/>
    <w:rsid w:val="005C6090"/>
    <w:rsid w:val="005D65DF"/>
    <w:rsid w:val="005E6816"/>
    <w:rsid w:val="005F0021"/>
    <w:rsid w:val="005F5A4F"/>
    <w:rsid w:val="005F722F"/>
    <w:rsid w:val="00605B91"/>
    <w:rsid w:val="0061297C"/>
    <w:rsid w:val="006224A4"/>
    <w:rsid w:val="00625BB0"/>
    <w:rsid w:val="00625F94"/>
    <w:rsid w:val="00630451"/>
    <w:rsid w:val="00630A1C"/>
    <w:rsid w:val="00631808"/>
    <w:rsid w:val="006322D2"/>
    <w:rsid w:val="00642B05"/>
    <w:rsid w:val="00647EA7"/>
    <w:rsid w:val="00654937"/>
    <w:rsid w:val="00655398"/>
    <w:rsid w:val="00661C7D"/>
    <w:rsid w:val="00661D03"/>
    <w:rsid w:val="0066280A"/>
    <w:rsid w:val="00663183"/>
    <w:rsid w:val="00663FB8"/>
    <w:rsid w:val="00666AB1"/>
    <w:rsid w:val="00670B39"/>
    <w:rsid w:val="0067375F"/>
    <w:rsid w:val="006878BD"/>
    <w:rsid w:val="0069086F"/>
    <w:rsid w:val="006925A0"/>
    <w:rsid w:val="006A2966"/>
    <w:rsid w:val="006B02A3"/>
    <w:rsid w:val="006B46B8"/>
    <w:rsid w:val="006B61B0"/>
    <w:rsid w:val="006B6413"/>
    <w:rsid w:val="006C4558"/>
    <w:rsid w:val="006E1D75"/>
    <w:rsid w:val="006E25D3"/>
    <w:rsid w:val="006E26F2"/>
    <w:rsid w:val="006E4ACE"/>
    <w:rsid w:val="006F5BA1"/>
    <w:rsid w:val="00700902"/>
    <w:rsid w:val="0070381F"/>
    <w:rsid w:val="00703843"/>
    <w:rsid w:val="00705771"/>
    <w:rsid w:val="00710D8F"/>
    <w:rsid w:val="00716A2E"/>
    <w:rsid w:val="00717E89"/>
    <w:rsid w:val="00722F4C"/>
    <w:rsid w:val="00727804"/>
    <w:rsid w:val="007443E6"/>
    <w:rsid w:val="0074617F"/>
    <w:rsid w:val="00746C1D"/>
    <w:rsid w:val="007527A4"/>
    <w:rsid w:val="00754973"/>
    <w:rsid w:val="00754D14"/>
    <w:rsid w:val="007567ED"/>
    <w:rsid w:val="00757F29"/>
    <w:rsid w:val="007628E0"/>
    <w:rsid w:val="00765F99"/>
    <w:rsid w:val="0076764D"/>
    <w:rsid w:val="007736E9"/>
    <w:rsid w:val="00773921"/>
    <w:rsid w:val="00775565"/>
    <w:rsid w:val="00783BFC"/>
    <w:rsid w:val="007914E1"/>
    <w:rsid w:val="00795A26"/>
    <w:rsid w:val="00796DF8"/>
    <w:rsid w:val="0079799D"/>
    <w:rsid w:val="007A333B"/>
    <w:rsid w:val="007A384E"/>
    <w:rsid w:val="007B11DF"/>
    <w:rsid w:val="007B2DE7"/>
    <w:rsid w:val="007B3DBF"/>
    <w:rsid w:val="007C03E7"/>
    <w:rsid w:val="007C7D2E"/>
    <w:rsid w:val="007D1B93"/>
    <w:rsid w:val="007E0649"/>
    <w:rsid w:val="007E28FE"/>
    <w:rsid w:val="007E4317"/>
    <w:rsid w:val="007E5240"/>
    <w:rsid w:val="007E547C"/>
    <w:rsid w:val="008024E3"/>
    <w:rsid w:val="0080282A"/>
    <w:rsid w:val="008046BE"/>
    <w:rsid w:val="00806C25"/>
    <w:rsid w:val="00807F22"/>
    <w:rsid w:val="00814E3B"/>
    <w:rsid w:val="00816001"/>
    <w:rsid w:val="00821003"/>
    <w:rsid w:val="008271C7"/>
    <w:rsid w:val="00831ED5"/>
    <w:rsid w:val="008403F4"/>
    <w:rsid w:val="00845CE9"/>
    <w:rsid w:val="00846581"/>
    <w:rsid w:val="00850730"/>
    <w:rsid w:val="00850DC5"/>
    <w:rsid w:val="0086355C"/>
    <w:rsid w:val="00866B8A"/>
    <w:rsid w:val="008677E2"/>
    <w:rsid w:val="00875CD8"/>
    <w:rsid w:val="00884489"/>
    <w:rsid w:val="00887513"/>
    <w:rsid w:val="00887DFF"/>
    <w:rsid w:val="0089067F"/>
    <w:rsid w:val="008A0DEF"/>
    <w:rsid w:val="008A1978"/>
    <w:rsid w:val="008A2743"/>
    <w:rsid w:val="008A4FC2"/>
    <w:rsid w:val="008A73D0"/>
    <w:rsid w:val="008B395B"/>
    <w:rsid w:val="008B6AC8"/>
    <w:rsid w:val="008C1AAE"/>
    <w:rsid w:val="008C61C7"/>
    <w:rsid w:val="008D1AF1"/>
    <w:rsid w:val="008E5F36"/>
    <w:rsid w:val="008E6C54"/>
    <w:rsid w:val="008F2AD6"/>
    <w:rsid w:val="00901B42"/>
    <w:rsid w:val="0090788B"/>
    <w:rsid w:val="0092199F"/>
    <w:rsid w:val="0092430F"/>
    <w:rsid w:val="00930A4F"/>
    <w:rsid w:val="009366CF"/>
    <w:rsid w:val="00944FCD"/>
    <w:rsid w:val="00946363"/>
    <w:rsid w:val="00947A5E"/>
    <w:rsid w:val="00954545"/>
    <w:rsid w:val="00956721"/>
    <w:rsid w:val="009574D8"/>
    <w:rsid w:val="00957814"/>
    <w:rsid w:val="009670BE"/>
    <w:rsid w:val="009706AC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96D12"/>
    <w:rsid w:val="00997DC9"/>
    <w:rsid w:val="009A55EE"/>
    <w:rsid w:val="009B0C52"/>
    <w:rsid w:val="009C1D65"/>
    <w:rsid w:val="009C441D"/>
    <w:rsid w:val="009C4A9E"/>
    <w:rsid w:val="009C6494"/>
    <w:rsid w:val="009D1E36"/>
    <w:rsid w:val="009D3C8D"/>
    <w:rsid w:val="009E1DAF"/>
    <w:rsid w:val="009F00A9"/>
    <w:rsid w:val="009F7A8C"/>
    <w:rsid w:val="00A119AE"/>
    <w:rsid w:val="00A22043"/>
    <w:rsid w:val="00A22BAA"/>
    <w:rsid w:val="00A22EEE"/>
    <w:rsid w:val="00A25C20"/>
    <w:rsid w:val="00A32F31"/>
    <w:rsid w:val="00A358A9"/>
    <w:rsid w:val="00A403A7"/>
    <w:rsid w:val="00A5569D"/>
    <w:rsid w:val="00A573FD"/>
    <w:rsid w:val="00A705B9"/>
    <w:rsid w:val="00A70CD8"/>
    <w:rsid w:val="00A737CA"/>
    <w:rsid w:val="00A74987"/>
    <w:rsid w:val="00A81D90"/>
    <w:rsid w:val="00A82A73"/>
    <w:rsid w:val="00A82CC2"/>
    <w:rsid w:val="00A849AC"/>
    <w:rsid w:val="00A852A7"/>
    <w:rsid w:val="00A86182"/>
    <w:rsid w:val="00A92C74"/>
    <w:rsid w:val="00A93B0C"/>
    <w:rsid w:val="00AA0D07"/>
    <w:rsid w:val="00AA5BE5"/>
    <w:rsid w:val="00AB598A"/>
    <w:rsid w:val="00AC53CA"/>
    <w:rsid w:val="00AD250F"/>
    <w:rsid w:val="00AD2F69"/>
    <w:rsid w:val="00AD6FA4"/>
    <w:rsid w:val="00AE1515"/>
    <w:rsid w:val="00AE4E74"/>
    <w:rsid w:val="00AE6943"/>
    <w:rsid w:val="00AE76C4"/>
    <w:rsid w:val="00AF08A6"/>
    <w:rsid w:val="00AF60C1"/>
    <w:rsid w:val="00AF6A75"/>
    <w:rsid w:val="00B001C2"/>
    <w:rsid w:val="00B01A6A"/>
    <w:rsid w:val="00B0334D"/>
    <w:rsid w:val="00B054CE"/>
    <w:rsid w:val="00B06056"/>
    <w:rsid w:val="00B066B0"/>
    <w:rsid w:val="00B15DD8"/>
    <w:rsid w:val="00B17DA1"/>
    <w:rsid w:val="00B22C9C"/>
    <w:rsid w:val="00B24C00"/>
    <w:rsid w:val="00B256F6"/>
    <w:rsid w:val="00B30A01"/>
    <w:rsid w:val="00B31677"/>
    <w:rsid w:val="00B31D8C"/>
    <w:rsid w:val="00B40C49"/>
    <w:rsid w:val="00B42A6E"/>
    <w:rsid w:val="00B43030"/>
    <w:rsid w:val="00B44F18"/>
    <w:rsid w:val="00B470AD"/>
    <w:rsid w:val="00B474C6"/>
    <w:rsid w:val="00B5236B"/>
    <w:rsid w:val="00B52638"/>
    <w:rsid w:val="00B53C1F"/>
    <w:rsid w:val="00B54F33"/>
    <w:rsid w:val="00B55C77"/>
    <w:rsid w:val="00B6432F"/>
    <w:rsid w:val="00B73007"/>
    <w:rsid w:val="00B74A62"/>
    <w:rsid w:val="00B76E51"/>
    <w:rsid w:val="00B7700A"/>
    <w:rsid w:val="00B7754F"/>
    <w:rsid w:val="00B8292C"/>
    <w:rsid w:val="00B83060"/>
    <w:rsid w:val="00B95852"/>
    <w:rsid w:val="00B96EA7"/>
    <w:rsid w:val="00BA0405"/>
    <w:rsid w:val="00BA6099"/>
    <w:rsid w:val="00BA734A"/>
    <w:rsid w:val="00BC39DE"/>
    <w:rsid w:val="00BD0040"/>
    <w:rsid w:val="00BD04EB"/>
    <w:rsid w:val="00BD1F7A"/>
    <w:rsid w:val="00BD5C9B"/>
    <w:rsid w:val="00BD70F5"/>
    <w:rsid w:val="00BD7521"/>
    <w:rsid w:val="00BE0029"/>
    <w:rsid w:val="00BE10A7"/>
    <w:rsid w:val="00BE22BA"/>
    <w:rsid w:val="00BE3646"/>
    <w:rsid w:val="00BE4A16"/>
    <w:rsid w:val="00BF251F"/>
    <w:rsid w:val="00BF7BE9"/>
    <w:rsid w:val="00C04B81"/>
    <w:rsid w:val="00C127CE"/>
    <w:rsid w:val="00C16472"/>
    <w:rsid w:val="00C200B1"/>
    <w:rsid w:val="00C2122B"/>
    <w:rsid w:val="00C21EB8"/>
    <w:rsid w:val="00C243F9"/>
    <w:rsid w:val="00C27928"/>
    <w:rsid w:val="00C3301A"/>
    <w:rsid w:val="00C46AC6"/>
    <w:rsid w:val="00C4737D"/>
    <w:rsid w:val="00C521E5"/>
    <w:rsid w:val="00C5483E"/>
    <w:rsid w:val="00C55104"/>
    <w:rsid w:val="00C64458"/>
    <w:rsid w:val="00C6789A"/>
    <w:rsid w:val="00C72F12"/>
    <w:rsid w:val="00C73946"/>
    <w:rsid w:val="00C7443D"/>
    <w:rsid w:val="00C75B77"/>
    <w:rsid w:val="00C81D4D"/>
    <w:rsid w:val="00C82C71"/>
    <w:rsid w:val="00C84DA8"/>
    <w:rsid w:val="00C8643A"/>
    <w:rsid w:val="00C86664"/>
    <w:rsid w:val="00C93046"/>
    <w:rsid w:val="00C951CC"/>
    <w:rsid w:val="00CA51F4"/>
    <w:rsid w:val="00CB4557"/>
    <w:rsid w:val="00CC3A51"/>
    <w:rsid w:val="00CC5ACE"/>
    <w:rsid w:val="00CC77FD"/>
    <w:rsid w:val="00CD048F"/>
    <w:rsid w:val="00CD1BA8"/>
    <w:rsid w:val="00CD2363"/>
    <w:rsid w:val="00CD50DE"/>
    <w:rsid w:val="00CD6C86"/>
    <w:rsid w:val="00CD6F9B"/>
    <w:rsid w:val="00CE3A73"/>
    <w:rsid w:val="00D0097D"/>
    <w:rsid w:val="00D01EF3"/>
    <w:rsid w:val="00D01F86"/>
    <w:rsid w:val="00D03049"/>
    <w:rsid w:val="00D03201"/>
    <w:rsid w:val="00D04D54"/>
    <w:rsid w:val="00D075D2"/>
    <w:rsid w:val="00D17826"/>
    <w:rsid w:val="00D33117"/>
    <w:rsid w:val="00D33EFF"/>
    <w:rsid w:val="00D4576D"/>
    <w:rsid w:val="00D53243"/>
    <w:rsid w:val="00D55480"/>
    <w:rsid w:val="00D56512"/>
    <w:rsid w:val="00D5661F"/>
    <w:rsid w:val="00D5668C"/>
    <w:rsid w:val="00D63D44"/>
    <w:rsid w:val="00D75177"/>
    <w:rsid w:val="00D76488"/>
    <w:rsid w:val="00D816E1"/>
    <w:rsid w:val="00D92C5B"/>
    <w:rsid w:val="00D94756"/>
    <w:rsid w:val="00D97022"/>
    <w:rsid w:val="00D979FA"/>
    <w:rsid w:val="00D97B07"/>
    <w:rsid w:val="00DB2FE8"/>
    <w:rsid w:val="00DB3AB0"/>
    <w:rsid w:val="00DB53F4"/>
    <w:rsid w:val="00DC0017"/>
    <w:rsid w:val="00DC1913"/>
    <w:rsid w:val="00DD21FA"/>
    <w:rsid w:val="00DD35E9"/>
    <w:rsid w:val="00DD5075"/>
    <w:rsid w:val="00DD75D2"/>
    <w:rsid w:val="00DE2AD4"/>
    <w:rsid w:val="00DE5026"/>
    <w:rsid w:val="00DF1B20"/>
    <w:rsid w:val="00DF1E5C"/>
    <w:rsid w:val="00DF2C5F"/>
    <w:rsid w:val="00DF34CF"/>
    <w:rsid w:val="00DF3D78"/>
    <w:rsid w:val="00E00935"/>
    <w:rsid w:val="00E04945"/>
    <w:rsid w:val="00E04DEB"/>
    <w:rsid w:val="00E119A1"/>
    <w:rsid w:val="00E13A8D"/>
    <w:rsid w:val="00E15B13"/>
    <w:rsid w:val="00E240C6"/>
    <w:rsid w:val="00E30848"/>
    <w:rsid w:val="00E33DE4"/>
    <w:rsid w:val="00E34F43"/>
    <w:rsid w:val="00E47CBE"/>
    <w:rsid w:val="00E5193C"/>
    <w:rsid w:val="00E56D5F"/>
    <w:rsid w:val="00E578D4"/>
    <w:rsid w:val="00E62B8B"/>
    <w:rsid w:val="00E647F5"/>
    <w:rsid w:val="00E658E8"/>
    <w:rsid w:val="00E718EF"/>
    <w:rsid w:val="00E77536"/>
    <w:rsid w:val="00E83D23"/>
    <w:rsid w:val="00E86845"/>
    <w:rsid w:val="00E86A11"/>
    <w:rsid w:val="00E900B3"/>
    <w:rsid w:val="00E9195B"/>
    <w:rsid w:val="00E927AD"/>
    <w:rsid w:val="00E962E3"/>
    <w:rsid w:val="00E9636F"/>
    <w:rsid w:val="00EA36E3"/>
    <w:rsid w:val="00EA70E3"/>
    <w:rsid w:val="00EB0F38"/>
    <w:rsid w:val="00EB1B35"/>
    <w:rsid w:val="00EB27B5"/>
    <w:rsid w:val="00EB6EF9"/>
    <w:rsid w:val="00ED4A05"/>
    <w:rsid w:val="00ED4A4B"/>
    <w:rsid w:val="00ED6584"/>
    <w:rsid w:val="00ED6A07"/>
    <w:rsid w:val="00EE20C8"/>
    <w:rsid w:val="00EE5E62"/>
    <w:rsid w:val="00EF0E54"/>
    <w:rsid w:val="00F013A9"/>
    <w:rsid w:val="00F02791"/>
    <w:rsid w:val="00F049F2"/>
    <w:rsid w:val="00F050F4"/>
    <w:rsid w:val="00F07183"/>
    <w:rsid w:val="00F201DC"/>
    <w:rsid w:val="00F21845"/>
    <w:rsid w:val="00F21CF7"/>
    <w:rsid w:val="00F26272"/>
    <w:rsid w:val="00F32E4F"/>
    <w:rsid w:val="00F33088"/>
    <w:rsid w:val="00F42A53"/>
    <w:rsid w:val="00F43CE7"/>
    <w:rsid w:val="00F44E2F"/>
    <w:rsid w:val="00F46B37"/>
    <w:rsid w:val="00F52424"/>
    <w:rsid w:val="00F5765F"/>
    <w:rsid w:val="00F676D9"/>
    <w:rsid w:val="00F70CDF"/>
    <w:rsid w:val="00F751FA"/>
    <w:rsid w:val="00F76DBB"/>
    <w:rsid w:val="00F82EB0"/>
    <w:rsid w:val="00F85FB0"/>
    <w:rsid w:val="00F94526"/>
    <w:rsid w:val="00FA0BCC"/>
    <w:rsid w:val="00FA215B"/>
    <w:rsid w:val="00FA22C8"/>
    <w:rsid w:val="00FA313F"/>
    <w:rsid w:val="00FA6F2D"/>
    <w:rsid w:val="00FB0A81"/>
    <w:rsid w:val="00FB6D64"/>
    <w:rsid w:val="00FC1A4D"/>
    <w:rsid w:val="00FC31F7"/>
    <w:rsid w:val="00FC3F15"/>
    <w:rsid w:val="00FD0895"/>
    <w:rsid w:val="00FD0B89"/>
    <w:rsid w:val="00FD556C"/>
    <w:rsid w:val="00FD557A"/>
    <w:rsid w:val="00FD794F"/>
    <w:rsid w:val="00FE4F09"/>
    <w:rsid w:val="00FE7F22"/>
    <w:rsid w:val="00FF2B4E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  <w:style w:type="paragraph" w:customStyle="1" w:styleId="paragraph">
    <w:name w:val="paragraph"/>
    <w:basedOn w:val="Normal"/>
    <w:rsid w:val="00007EC5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00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SLJ2/Shared%20Documents/Feedback/Feedback%20Collected%20(SLJ2).docx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SLJ2/Shared%20Documents/Principal%20VP%20Evaluation%20Form%20(SLJ2).docx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SLJ2/Shared%20Documents/Principal%20VP%20Evaluation%20Form%20(SLJ2).doc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SLJ2/Shared%20Documents/Principal%20VP%20Evaluation%20Form%20(SLJ2)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0516814805978e717df724ab6c5c1e59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f6c883bbd439aff838ffd6fc2e9c1d5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E5DBFD-282F-43FB-8CB8-1CA4F3A35EAC}"/>
</file>

<file path=customXml/itemProps4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29</TotalTime>
  <Pages>1</Pages>
  <Words>247</Words>
  <Characters>1318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Sarah L. Johnson</cp:lastModifiedBy>
  <cp:revision>29</cp:revision>
  <cp:lastPrinted>2013-04-05T14:58:00Z</cp:lastPrinted>
  <dcterms:created xsi:type="dcterms:W3CDTF">2026-01-08T16:12:00Z</dcterms:created>
  <dcterms:modified xsi:type="dcterms:W3CDTF">2026-01-12T15:55:00Z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f498df3c-6f6e-4183-ac0a-e39407d6b041</vt:lpwstr>
  </property>
  <property fmtid="{D5CDD505-2E9C-101B-9397-08002B2CF9AE}" pid="7" name="docLang">
    <vt:lpwstr>en</vt:lpwstr>
  </property>
</Properties>
</file>