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3A67B828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580F53">
        <w:rPr>
          <w:rStyle w:val="meetingdetailsheadings"/>
          <w:color w:val="auto"/>
        </w:rPr>
        <w:t>Decem</w:t>
      </w:r>
      <w:r w:rsidR="009C56F0">
        <w:rPr>
          <w:rStyle w:val="meetingdetailsheadings"/>
          <w:color w:val="auto"/>
        </w:rPr>
        <w:t xml:space="preserve">ber </w:t>
      </w:r>
      <w:r w:rsidR="00580F53">
        <w:rPr>
          <w:rStyle w:val="meetingdetailsheadings"/>
          <w:color w:val="auto"/>
        </w:rPr>
        <w:t>4</w:t>
      </w:r>
      <w:r w:rsidR="005F03E4">
        <w:rPr>
          <w:rStyle w:val="meetingdetailsheadings"/>
          <w:color w:val="auto"/>
        </w:rPr>
        <w:t>, 2025</w:t>
      </w:r>
    </w:p>
    <w:p w14:paraId="0C7BDA5E" w14:textId="4C1AE81C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51BC4">
        <w:rPr>
          <w:rFonts w:ascii="Century Gothic" w:hAnsi="Century Gothic"/>
          <w:b/>
          <w:color w:val="000000" w:themeColor="text1"/>
        </w:rPr>
        <w:t>1</w:t>
      </w:r>
      <w:r w:rsidR="009C56F0">
        <w:rPr>
          <w:rFonts w:ascii="Century Gothic" w:hAnsi="Century Gothic"/>
          <w:b/>
          <w:color w:val="000000" w:themeColor="text1"/>
        </w:rPr>
        <w:t>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9C56F0">
        <w:rPr>
          <w:rFonts w:ascii="Century Gothic" w:hAnsi="Century Gothic"/>
          <w:b/>
          <w:color w:val="000000" w:themeColor="text1"/>
        </w:rPr>
        <w:t>4</w:t>
      </w:r>
      <w:r>
        <w:rPr>
          <w:rFonts w:ascii="Century Gothic" w:hAnsi="Century Gothic"/>
          <w:b/>
          <w:color w:val="000000" w:themeColor="text1"/>
        </w:rPr>
        <w:t>:</w:t>
      </w:r>
      <w:r w:rsidR="00580F53">
        <w:rPr>
          <w:rFonts w:ascii="Century Gothic" w:hAnsi="Century Gothic"/>
          <w:b/>
          <w:color w:val="000000" w:themeColor="text1"/>
        </w:rPr>
        <w:t>24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2D029AF8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5F03E4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233E3630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440CBA">
        <w:t xml:space="preserve">Beau Thurman (candidate), </w:t>
      </w:r>
      <w:r w:rsidR="005F03E4">
        <w:t xml:space="preserve">Erik Boleman (coach), </w:t>
      </w:r>
      <w:r w:rsidR="00344443">
        <w:t xml:space="preserve">Blaine Renkas (coaching committee member), </w:t>
      </w:r>
      <w:r w:rsidR="00440CBA">
        <w:t>Paul Taylor (EM leadership coach</w:t>
      </w:r>
      <w:r w:rsidR="00524130">
        <w:t>)</w:t>
      </w:r>
      <w:r w:rsidR="00344443">
        <w:t xml:space="preserve">, Todd Fasking (EM </w:t>
      </w:r>
      <w:r w:rsidR="00C60997">
        <w:t>Facilitator</w:t>
      </w:r>
      <w:r w:rsidR="00344443"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bookmarkEnd w:id="0"/>
    <w:p w14:paraId="20FF3939" w14:textId="4D5738BC" w:rsidR="003C361C" w:rsidRDefault="00020364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A5632B">
        <w:rPr>
          <w:b/>
          <w:color w:val="365F91" w:themeColor="accent1" w:themeShade="BF"/>
        </w:rPr>
        <w:t>Update</w:t>
      </w:r>
      <w:r>
        <w:rPr>
          <w:b/>
          <w:color w:val="365F91" w:themeColor="accent1" w:themeShade="BF"/>
        </w:rPr>
        <w:t>:</w:t>
      </w:r>
      <w:r w:rsidR="003C361C">
        <w:rPr>
          <w:b/>
          <w:color w:val="365F91" w:themeColor="accent1" w:themeShade="BF"/>
        </w:rPr>
        <w:t xml:space="preserve"> </w:t>
      </w:r>
    </w:p>
    <w:p w14:paraId="5A9C1601" w14:textId="77777777" w:rsidR="00546747" w:rsidRDefault="00546747" w:rsidP="0054674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64940">
        <w:rPr>
          <w:rFonts w:ascii="Segoe UI" w:hAnsi="Segoe UI" w:cs="Segoe UI"/>
          <w:sz w:val="22"/>
          <w:szCs w:val="22"/>
        </w:rPr>
        <w:t>Long Form</w:t>
      </w:r>
      <w:r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310508FE" w14:textId="40F057E6" w:rsidR="00546747" w:rsidRDefault="00546747" w:rsidP="00546747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E26F2">
        <w:rPr>
          <w:rStyle w:val="normaltextrun"/>
          <w:rFonts w:ascii="Segoe UI" w:hAnsi="Segoe UI" w:cs="Segoe UI"/>
          <w:sz w:val="22"/>
          <w:szCs w:val="22"/>
        </w:rPr>
        <w:t xml:space="preserve">Paul reviewed and provided comments on </w:t>
      </w:r>
      <w:r w:rsidR="00605935">
        <w:rPr>
          <w:rStyle w:val="normaltextrun"/>
          <w:rFonts w:ascii="Segoe UI" w:hAnsi="Segoe UI" w:cs="Segoe UI"/>
          <w:sz w:val="22"/>
          <w:szCs w:val="22"/>
        </w:rPr>
        <w:t xml:space="preserve">Beau’s </w:t>
      </w:r>
      <w:hyperlink r:id="rId11" w:history="1">
        <w:r w:rsidR="00605935" w:rsidRPr="00E7355E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605935">
        <w:rPr>
          <w:rStyle w:val="normaltextrun"/>
          <w:rFonts w:ascii="Segoe UI" w:hAnsi="Segoe UI" w:cs="Segoe UI"/>
          <w:sz w:val="22"/>
          <w:szCs w:val="22"/>
        </w:rPr>
        <w:t xml:space="preserve"> on 11/28/2025</w:t>
      </w:r>
      <w:r w:rsidRPr="006E26F2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2936CFF1" w14:textId="77777777" w:rsidR="00546747" w:rsidRDefault="00546747" w:rsidP="0054674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Results of the November 2025 EM Officers “Pulse Survey”</w:t>
      </w:r>
      <w:r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36D417F5" w14:textId="776C611C" w:rsidR="00546747" w:rsidRDefault="00546747" w:rsidP="00546747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6E26F2"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>
        <w:rPr>
          <w:rStyle w:val="normaltextrun"/>
          <w:rFonts w:ascii="Segoe UI" w:hAnsi="Segoe UI" w:cs="Segoe UI"/>
          <w:sz w:val="22"/>
          <w:szCs w:val="22"/>
        </w:rPr>
        <w:t>posted “</w:t>
      </w:r>
      <w:hyperlink r:id="rId12" w:history="1">
        <w:r w:rsidR="00C60997">
          <w:rPr>
            <w:rStyle w:val="Hyperlink"/>
            <w:rFonts w:ascii="Segoe UI" w:hAnsi="Segoe UI" w:cs="Segoe UI"/>
            <w:sz w:val="22"/>
            <w:szCs w:val="22"/>
          </w:rPr>
          <w:t>Compare EM PIC Surveys (BCT).xlsx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” to </w:t>
      </w:r>
      <w:r w:rsidR="00C60997">
        <w:rPr>
          <w:rStyle w:val="normaltextrun"/>
          <w:rFonts w:ascii="Segoe UI" w:hAnsi="Segoe UI" w:cs="Segoe UI"/>
          <w:sz w:val="22"/>
          <w:szCs w:val="22"/>
        </w:rPr>
        <w:t xml:space="preserve">Beau’s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Feedback folder this morning. The results were overwhelmingly in favor of </w:t>
      </w:r>
      <w:r w:rsidR="00C60997">
        <w:rPr>
          <w:rStyle w:val="normaltextrun"/>
          <w:rFonts w:ascii="Segoe UI" w:hAnsi="Segoe UI" w:cs="Segoe UI"/>
          <w:sz w:val="22"/>
          <w:szCs w:val="22"/>
        </w:rPr>
        <w:t xml:space="preserve">Beau’s </w:t>
      </w:r>
      <w:r>
        <w:rPr>
          <w:rStyle w:val="normaltextrun"/>
          <w:rFonts w:ascii="Segoe UI" w:hAnsi="Segoe UI" w:cs="Segoe UI"/>
          <w:sz w:val="22"/>
          <w:szCs w:val="22"/>
        </w:rPr>
        <w:t>nomination this cycle (1</w:t>
      </w:r>
      <w:r w:rsidR="00C60997">
        <w:rPr>
          <w:rStyle w:val="normaltextrun"/>
          <w:rFonts w:ascii="Segoe UI" w:hAnsi="Segoe UI" w:cs="Segoe UI"/>
          <w:sz w:val="22"/>
          <w:szCs w:val="22"/>
        </w:rPr>
        <w:t>8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“Yes”, 0 “No”, </w:t>
      </w:r>
      <w:r w:rsidR="00C60997">
        <w:rPr>
          <w:rStyle w:val="normaltextrun"/>
          <w:rFonts w:ascii="Segoe UI" w:hAnsi="Segoe UI" w:cs="Segoe UI"/>
          <w:sz w:val="22"/>
          <w:szCs w:val="22"/>
        </w:rPr>
        <w:t>2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“Maybe”; </w:t>
      </w:r>
      <w:r w:rsidR="00C60997">
        <w:rPr>
          <w:rStyle w:val="normaltextrun"/>
          <w:rFonts w:ascii="Segoe UI" w:hAnsi="Segoe UI" w:cs="Segoe UI"/>
          <w:sz w:val="22"/>
          <w:szCs w:val="22"/>
        </w:rPr>
        <w:t>0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“No line of sight” and 1 “No response”)</w:t>
      </w:r>
      <w:r w:rsidR="00C40D30">
        <w:rPr>
          <w:rStyle w:val="normaltextrun"/>
          <w:rFonts w:ascii="Segoe UI" w:hAnsi="Segoe UI" w:cs="Segoe UI"/>
          <w:sz w:val="22"/>
          <w:szCs w:val="22"/>
        </w:rPr>
        <w:t xml:space="preserve">, and showed a significant improvement over the results of the </w:t>
      </w:r>
      <w:r w:rsidR="00E636D9">
        <w:rPr>
          <w:rFonts w:ascii="Segoe UI" w:hAnsi="Segoe UI" w:cs="Segoe UI"/>
          <w:sz w:val="22"/>
          <w:szCs w:val="22"/>
        </w:rPr>
        <w:t xml:space="preserve">November </w:t>
      </w:r>
      <w:r w:rsidR="00C40D30">
        <w:rPr>
          <w:rStyle w:val="normaltextrun"/>
          <w:rFonts w:ascii="Segoe UI" w:hAnsi="Segoe UI" w:cs="Segoe UI"/>
          <w:sz w:val="22"/>
          <w:szCs w:val="22"/>
        </w:rPr>
        <w:t>2024 pulse survey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06DC8302" w14:textId="69ABC17B" w:rsidR="00F549F4" w:rsidRPr="006E26F2" w:rsidRDefault="00F549F4" w:rsidP="00546747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The coaching team discussed comments from Abby Morrisette and Ryan Siats</w:t>
      </w:r>
      <w:r w:rsidR="00E13F52">
        <w:rPr>
          <w:rStyle w:val="normaltextrun"/>
          <w:rFonts w:ascii="Segoe UI" w:hAnsi="Segoe UI" w:cs="Segoe UI"/>
          <w:sz w:val="22"/>
          <w:szCs w:val="22"/>
        </w:rPr>
        <w:t xml:space="preserve"> and recommended that Beau consider following up with Abby to </w:t>
      </w:r>
      <w:r w:rsidR="00FB412B">
        <w:rPr>
          <w:rStyle w:val="normaltextrun"/>
          <w:rFonts w:ascii="Segoe UI" w:hAnsi="Segoe UI" w:cs="Segoe UI"/>
          <w:sz w:val="22"/>
          <w:szCs w:val="22"/>
        </w:rPr>
        <w:t>discuss further</w:t>
      </w:r>
      <w:r w:rsidR="00711112">
        <w:rPr>
          <w:rStyle w:val="normaltextrun"/>
          <w:rFonts w:ascii="Segoe UI" w:hAnsi="Segoe UI" w:cs="Segoe UI"/>
          <w:sz w:val="22"/>
          <w:szCs w:val="22"/>
        </w:rPr>
        <w:t xml:space="preserve">. Beau noted that he </w:t>
      </w:r>
      <w:r w:rsidR="00FB412B">
        <w:rPr>
          <w:rStyle w:val="normaltextrun"/>
          <w:rFonts w:ascii="Segoe UI" w:hAnsi="Segoe UI" w:cs="Segoe UI"/>
          <w:sz w:val="22"/>
          <w:szCs w:val="22"/>
        </w:rPr>
        <w:t>i</w:t>
      </w:r>
      <w:r w:rsidR="00711112">
        <w:rPr>
          <w:rStyle w:val="normaltextrun"/>
          <w:rFonts w:ascii="Segoe UI" w:hAnsi="Segoe UI" w:cs="Segoe UI"/>
          <w:sz w:val="22"/>
          <w:szCs w:val="22"/>
        </w:rPr>
        <w:t>s ha</w:t>
      </w:r>
      <w:r w:rsidR="00FB412B">
        <w:rPr>
          <w:rStyle w:val="normaltextrun"/>
          <w:rFonts w:ascii="Segoe UI" w:hAnsi="Segoe UI" w:cs="Segoe UI"/>
          <w:sz w:val="22"/>
          <w:szCs w:val="22"/>
        </w:rPr>
        <w:t>ving</w:t>
      </w:r>
      <w:r w:rsidR="00711112">
        <w:rPr>
          <w:rStyle w:val="normaltextrun"/>
          <w:rFonts w:ascii="Segoe UI" w:hAnsi="Segoe UI" w:cs="Segoe UI"/>
          <w:sz w:val="22"/>
          <w:szCs w:val="22"/>
        </w:rPr>
        <w:t xml:space="preserve"> ongoing discussions with Ryan on the Scranton ND project</w:t>
      </w:r>
      <w:r w:rsidR="00FB412B">
        <w:rPr>
          <w:rStyle w:val="normaltextrun"/>
          <w:rFonts w:ascii="Segoe UI" w:hAnsi="Segoe UI" w:cs="Segoe UI"/>
          <w:sz w:val="22"/>
          <w:szCs w:val="22"/>
        </w:rPr>
        <w:t xml:space="preserve">, which </w:t>
      </w:r>
      <w:r w:rsidR="00711112">
        <w:rPr>
          <w:rStyle w:val="normaltextrun"/>
          <w:rFonts w:ascii="Segoe UI" w:hAnsi="Segoe UI" w:cs="Segoe UI"/>
          <w:sz w:val="22"/>
          <w:szCs w:val="22"/>
        </w:rPr>
        <w:t>Ryan refers to in his comments.</w:t>
      </w:r>
    </w:p>
    <w:p w14:paraId="162A37A6" w14:textId="61136AAD" w:rsidR="002C5BC7" w:rsidRPr="00E7355E" w:rsidRDefault="00CE2A0A" w:rsidP="00E7355E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E7355E">
        <w:rPr>
          <w:rStyle w:val="normaltextrun"/>
          <w:rFonts w:ascii="Segoe UI" w:hAnsi="Segoe UI" w:cs="Segoe UI"/>
          <w:sz w:val="22"/>
          <w:szCs w:val="22"/>
        </w:rPr>
        <w:t xml:space="preserve">No changes have been made to </w:t>
      </w:r>
      <w:r w:rsidR="002C5BC7" w:rsidRPr="00E7355E">
        <w:rPr>
          <w:rStyle w:val="normaltextrun"/>
          <w:rFonts w:ascii="Segoe UI" w:hAnsi="Segoe UI" w:cs="Segoe UI"/>
          <w:sz w:val="22"/>
          <w:szCs w:val="22"/>
        </w:rPr>
        <w:t>“</w:t>
      </w:r>
      <w:hyperlink r:id="rId13" w:history="1">
        <w:r w:rsidR="002C5BC7" w:rsidRPr="00E7355E">
          <w:rPr>
            <w:rStyle w:val="Hyperlink"/>
            <w:rFonts w:ascii="Segoe UI" w:hAnsi="Segoe UI" w:cs="Segoe UI"/>
            <w:sz w:val="22"/>
            <w:szCs w:val="22"/>
          </w:rPr>
          <w:t>BCT Development Goals Tracking.xlsx</w:t>
        </w:r>
      </w:hyperlink>
      <w:r w:rsidR="002C5BC7" w:rsidRPr="00E7355E">
        <w:rPr>
          <w:rStyle w:val="normaltextrun"/>
          <w:rFonts w:ascii="Segoe UI" w:hAnsi="Segoe UI" w:cs="Segoe UI"/>
          <w:sz w:val="22"/>
          <w:szCs w:val="22"/>
        </w:rPr>
        <w:t xml:space="preserve">” </w:t>
      </w:r>
      <w:r w:rsidR="00084DAC" w:rsidRPr="00E7355E">
        <w:rPr>
          <w:rStyle w:val="normaltextrun"/>
          <w:rFonts w:ascii="Segoe UI" w:hAnsi="Segoe UI" w:cs="Segoe UI"/>
          <w:sz w:val="22"/>
          <w:szCs w:val="22"/>
        </w:rPr>
        <w:t xml:space="preserve">since </w:t>
      </w:r>
      <w:r w:rsidR="00D31BCF">
        <w:rPr>
          <w:rStyle w:val="normaltextrun"/>
          <w:rFonts w:ascii="Segoe UI" w:hAnsi="Segoe UI" w:cs="Segoe UI"/>
          <w:sz w:val="22"/>
          <w:szCs w:val="22"/>
        </w:rPr>
        <w:t>the</w:t>
      </w:r>
      <w:r w:rsidR="001B4ECF" w:rsidRPr="00E7355E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D31BCF" w:rsidRPr="00E7355E">
        <w:rPr>
          <w:rStyle w:val="normaltextrun"/>
          <w:rFonts w:ascii="Segoe UI" w:hAnsi="Segoe UI" w:cs="Segoe UI"/>
          <w:sz w:val="22"/>
          <w:szCs w:val="22"/>
        </w:rPr>
        <w:t xml:space="preserve">9/26/2025 </w:t>
      </w:r>
      <w:r w:rsidR="001B4ECF" w:rsidRPr="00E7355E">
        <w:rPr>
          <w:rStyle w:val="normaltextrun"/>
          <w:rFonts w:ascii="Segoe UI" w:hAnsi="Segoe UI" w:cs="Segoe UI"/>
          <w:sz w:val="22"/>
          <w:szCs w:val="22"/>
        </w:rPr>
        <w:t xml:space="preserve">coaching meeting 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(because </w:t>
      </w:r>
      <w:r w:rsidR="00243816" w:rsidRPr="00E7355E">
        <w:rPr>
          <w:rStyle w:val="normaltextrun"/>
          <w:rFonts w:ascii="Segoe UI" w:hAnsi="Segoe UI" w:cs="Segoe UI"/>
          <w:sz w:val="22"/>
          <w:szCs w:val="22"/>
        </w:rPr>
        <w:t>Beau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 has been focusin</w:t>
      </w:r>
      <w:r w:rsidR="00243816" w:rsidRPr="00E7355E">
        <w:rPr>
          <w:rStyle w:val="normaltextrun"/>
          <w:rFonts w:ascii="Segoe UI" w:hAnsi="Segoe UI" w:cs="Segoe UI"/>
          <w:sz w:val="22"/>
          <w:szCs w:val="22"/>
        </w:rPr>
        <w:t xml:space="preserve">g 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on </w:t>
      </w:r>
      <w:r w:rsidR="00947067">
        <w:rPr>
          <w:rStyle w:val="normaltextrun"/>
          <w:rFonts w:ascii="Segoe UI" w:hAnsi="Segoe UI" w:cs="Segoe UI"/>
          <w:sz w:val="22"/>
          <w:szCs w:val="22"/>
        </w:rPr>
        <w:t xml:space="preserve">editing 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 xml:space="preserve">his </w:t>
      </w:r>
      <w:hyperlink r:id="rId14" w:history="1">
        <w:r w:rsidR="009965B2" w:rsidRPr="00E7355E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947067">
        <w:t>)</w:t>
      </w:r>
      <w:r w:rsidR="008E4C0B" w:rsidRPr="00E7355E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49532820" w14:textId="77777777" w:rsidR="00417433" w:rsidRPr="00417433" w:rsidRDefault="00417433" w:rsidP="0041743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8708011" w14:textId="328E50C3" w:rsidR="003C361C" w:rsidRDefault="00DC4C0D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 w:rsidRPr="00DC4C0D">
        <w:rPr>
          <w:b/>
          <w:bCs/>
          <w:color w:val="365F91" w:themeColor="accent1" w:themeShade="BF"/>
        </w:rPr>
        <w:t>Action Items</w:t>
      </w:r>
      <w:r w:rsidR="003C361C">
        <w:rPr>
          <w:b/>
          <w:bCs/>
          <w:color w:val="365F91" w:themeColor="accent1" w:themeShade="BF"/>
        </w:rPr>
        <w:t xml:space="preserve">: </w:t>
      </w:r>
    </w:p>
    <w:p w14:paraId="435163E8" w14:textId="54279BA4" w:rsidR="00FD02FE" w:rsidRDefault="00E02528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Erik</w:t>
      </w:r>
      <w:r w:rsidR="00C06944">
        <w:rPr>
          <w:rStyle w:val="normaltextrun"/>
          <w:rFonts w:ascii="Segoe UI" w:hAnsi="Segoe UI" w:cs="Segoe UI"/>
          <w:sz w:val="22"/>
          <w:szCs w:val="22"/>
        </w:rPr>
        <w:t xml:space="preserve"> and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Blaine will review </w:t>
      </w:r>
      <w:r w:rsidR="001870D5">
        <w:rPr>
          <w:rStyle w:val="normaltextrun"/>
          <w:rFonts w:ascii="Segoe UI" w:hAnsi="Segoe UI" w:cs="Segoe UI"/>
          <w:sz w:val="22"/>
          <w:szCs w:val="22"/>
        </w:rPr>
        <w:t>Beau</w:t>
      </w:r>
      <w:r>
        <w:rPr>
          <w:rStyle w:val="normaltextrun"/>
          <w:rFonts w:ascii="Segoe UI" w:hAnsi="Segoe UI" w:cs="Segoe UI"/>
          <w:sz w:val="22"/>
          <w:szCs w:val="22"/>
        </w:rPr>
        <w:t xml:space="preserve">’s </w:t>
      </w:r>
      <w:hyperlink r:id="rId15" w:history="1">
        <w:r w:rsidR="009965B2" w:rsidRPr="00E7355E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1870D5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243816">
        <w:rPr>
          <w:rStyle w:val="normaltextrun"/>
          <w:rFonts w:ascii="Segoe UI" w:hAnsi="Segoe UI" w:cs="Segoe UI"/>
          <w:sz w:val="22"/>
          <w:szCs w:val="22"/>
        </w:rPr>
        <w:t>and provide feedback and comments</w:t>
      </w:r>
      <w:r w:rsidR="00C06944">
        <w:rPr>
          <w:rStyle w:val="normaltextrun"/>
          <w:rFonts w:ascii="Segoe UI" w:hAnsi="Segoe UI" w:cs="Segoe UI"/>
          <w:sz w:val="22"/>
          <w:szCs w:val="22"/>
        </w:rPr>
        <w:t xml:space="preserve">, focusing on </w:t>
      </w:r>
      <w:r w:rsidR="00144BDB">
        <w:rPr>
          <w:rStyle w:val="normaltextrun"/>
          <w:rFonts w:ascii="Segoe UI" w:hAnsi="Segoe UI" w:cs="Segoe UI"/>
          <w:sz w:val="22"/>
          <w:szCs w:val="22"/>
        </w:rPr>
        <w:t xml:space="preserve">text that can be culled before finalizing the </w:t>
      </w:r>
      <w:r w:rsidR="001870D5">
        <w:rPr>
          <w:rStyle w:val="normaltextrun"/>
          <w:rFonts w:ascii="Segoe UI" w:hAnsi="Segoe UI" w:cs="Segoe UI"/>
          <w:sz w:val="22"/>
          <w:szCs w:val="22"/>
        </w:rPr>
        <w:t>document</w:t>
      </w:r>
      <w:r w:rsidR="003A416F">
        <w:rPr>
          <w:rStyle w:val="normaltextrun"/>
          <w:rFonts w:ascii="Segoe UI" w:hAnsi="Segoe UI" w:cs="Segoe UI"/>
          <w:sz w:val="22"/>
          <w:szCs w:val="22"/>
        </w:rPr>
        <w:t xml:space="preserve">. </w:t>
      </w:r>
    </w:p>
    <w:p w14:paraId="130BA6C7" w14:textId="4B6F9B74" w:rsidR="001870D5" w:rsidRDefault="003A416F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A66C0E">
        <w:rPr>
          <w:rStyle w:val="normaltextrun"/>
          <w:rFonts w:ascii="Segoe UI" w:hAnsi="Segoe UI" w:cs="Segoe UI"/>
          <w:sz w:val="22"/>
          <w:szCs w:val="22"/>
        </w:rPr>
        <w:t xml:space="preserve">Beau will </w:t>
      </w:r>
      <w:r w:rsidR="00A66C0E" w:rsidRPr="00A66C0E">
        <w:rPr>
          <w:rStyle w:val="normaltextrun"/>
          <w:rFonts w:ascii="Segoe UI" w:hAnsi="Segoe UI" w:cs="Segoe UI"/>
          <w:sz w:val="22"/>
          <w:szCs w:val="22"/>
        </w:rPr>
        <w:t xml:space="preserve">review the coaching team’s edits/comments </w:t>
      </w:r>
      <w:r w:rsidR="00A66C0E">
        <w:rPr>
          <w:rStyle w:val="normaltextrun"/>
          <w:rFonts w:ascii="Segoe UI" w:hAnsi="Segoe UI" w:cs="Segoe UI"/>
          <w:sz w:val="22"/>
          <w:szCs w:val="22"/>
        </w:rPr>
        <w:t xml:space="preserve">on the </w:t>
      </w:r>
      <w:hyperlink r:id="rId16" w:history="1">
        <w:r w:rsidR="00A66C0E" w:rsidRPr="00E7355E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A66C0E">
        <w:t xml:space="preserve"> </w:t>
      </w:r>
      <w:r w:rsidR="00A66C0E" w:rsidRPr="00A66C0E">
        <w:rPr>
          <w:rStyle w:val="normaltextrun"/>
          <w:rFonts w:ascii="Segoe UI" w:hAnsi="Segoe UI" w:cs="Segoe UI"/>
          <w:sz w:val="22"/>
          <w:szCs w:val="22"/>
        </w:rPr>
        <w:t xml:space="preserve">and accept/reject, as appropriate, such that the long form will be finalized, other than updating the LFAR data once the 2025 data becomes available in early 2026. </w:t>
      </w:r>
    </w:p>
    <w:sectPr w:rsidR="001870D5" w:rsidSect="000D50C5">
      <w:footerReference w:type="default" r:id="rId17"/>
      <w:headerReference w:type="first" r:id="rId18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E771" w14:textId="77777777" w:rsidR="002677FD" w:rsidRDefault="002677FD" w:rsidP="00D33117">
      <w:r>
        <w:separator/>
      </w:r>
    </w:p>
  </w:endnote>
  <w:endnote w:type="continuationSeparator" w:id="0">
    <w:p w14:paraId="5007140E" w14:textId="77777777" w:rsidR="002677FD" w:rsidRDefault="002677FD" w:rsidP="00D33117">
      <w:r>
        <w:continuationSeparator/>
      </w:r>
    </w:p>
  </w:endnote>
  <w:endnote w:type="continuationNotice" w:id="1">
    <w:p w14:paraId="215BC51A" w14:textId="77777777" w:rsidR="002677FD" w:rsidRDefault="002677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139E7EFF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647C68">
      <w:rPr>
        <w:noProof/>
        <w:sz w:val="20"/>
        <w:szCs w:val="20"/>
      </w:rPr>
      <w:t>2025-12-04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DC231" w14:textId="77777777" w:rsidR="002677FD" w:rsidRDefault="002677FD" w:rsidP="00D33117">
      <w:r>
        <w:separator/>
      </w:r>
    </w:p>
  </w:footnote>
  <w:footnote w:type="continuationSeparator" w:id="0">
    <w:p w14:paraId="5A29B73F" w14:textId="77777777" w:rsidR="002677FD" w:rsidRDefault="002677FD" w:rsidP="00D33117">
      <w:r>
        <w:continuationSeparator/>
      </w:r>
    </w:p>
  </w:footnote>
  <w:footnote w:type="continuationNotice" w:id="1">
    <w:p w14:paraId="61F0D88A" w14:textId="77777777" w:rsidR="002677FD" w:rsidRDefault="002677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86C"/>
    <w:multiLevelType w:val="multilevel"/>
    <w:tmpl w:val="4B1E0E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452125"/>
    <w:multiLevelType w:val="hybridMultilevel"/>
    <w:tmpl w:val="F4305C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64B09"/>
    <w:multiLevelType w:val="hybridMultilevel"/>
    <w:tmpl w:val="A0264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C73"/>
    <w:multiLevelType w:val="hybridMultilevel"/>
    <w:tmpl w:val="EEB889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7A61"/>
    <w:multiLevelType w:val="hybridMultilevel"/>
    <w:tmpl w:val="AB683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A5045E"/>
    <w:multiLevelType w:val="multilevel"/>
    <w:tmpl w:val="57B63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61BC276F"/>
    <w:multiLevelType w:val="hybridMultilevel"/>
    <w:tmpl w:val="EEB8894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1D263F9"/>
    <w:multiLevelType w:val="hybridMultilevel"/>
    <w:tmpl w:val="AB683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0A4028"/>
    <w:multiLevelType w:val="hybridMultilevel"/>
    <w:tmpl w:val="F9AAB5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7749075">
    <w:abstractNumId w:val="4"/>
  </w:num>
  <w:num w:numId="2" w16cid:durableId="1060179615">
    <w:abstractNumId w:val="17"/>
  </w:num>
  <w:num w:numId="3" w16cid:durableId="716707408">
    <w:abstractNumId w:val="25"/>
  </w:num>
  <w:num w:numId="4" w16cid:durableId="1953126860">
    <w:abstractNumId w:val="9"/>
  </w:num>
  <w:num w:numId="5" w16cid:durableId="302857349">
    <w:abstractNumId w:val="26"/>
  </w:num>
  <w:num w:numId="6" w16cid:durableId="1241058017">
    <w:abstractNumId w:val="5"/>
  </w:num>
  <w:num w:numId="7" w16cid:durableId="808864052">
    <w:abstractNumId w:val="2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8"/>
  </w:num>
  <w:num w:numId="11" w16cid:durableId="958344082">
    <w:abstractNumId w:val="23"/>
  </w:num>
  <w:num w:numId="12" w16cid:durableId="1411580669">
    <w:abstractNumId w:val="16"/>
  </w:num>
  <w:num w:numId="13" w16cid:durableId="26219106">
    <w:abstractNumId w:val="3"/>
  </w:num>
  <w:num w:numId="14" w16cid:durableId="412435739">
    <w:abstractNumId w:val="22"/>
  </w:num>
  <w:num w:numId="15" w16cid:durableId="185943447">
    <w:abstractNumId w:val="6"/>
  </w:num>
  <w:num w:numId="16" w16cid:durableId="2055690025">
    <w:abstractNumId w:val="7"/>
  </w:num>
  <w:num w:numId="17" w16cid:durableId="1515460588">
    <w:abstractNumId w:val="20"/>
  </w:num>
  <w:num w:numId="18" w16cid:durableId="15470656">
    <w:abstractNumId w:val="8"/>
  </w:num>
  <w:num w:numId="19" w16cid:durableId="1322269707">
    <w:abstractNumId w:val="11"/>
  </w:num>
  <w:num w:numId="20" w16cid:durableId="1443769823">
    <w:abstractNumId w:val="1"/>
  </w:num>
  <w:num w:numId="21" w16cid:durableId="311104731">
    <w:abstractNumId w:val="13"/>
  </w:num>
  <w:num w:numId="22" w16cid:durableId="513226282">
    <w:abstractNumId w:val="27"/>
  </w:num>
  <w:num w:numId="23" w16cid:durableId="482163382">
    <w:abstractNumId w:val="24"/>
  </w:num>
  <w:num w:numId="24" w16cid:durableId="796797480">
    <w:abstractNumId w:val="12"/>
  </w:num>
  <w:num w:numId="25" w16cid:durableId="814120">
    <w:abstractNumId w:val="29"/>
  </w:num>
  <w:num w:numId="26" w16cid:durableId="626350198">
    <w:abstractNumId w:val="18"/>
  </w:num>
  <w:num w:numId="27" w16cid:durableId="46269433">
    <w:abstractNumId w:val="15"/>
  </w:num>
  <w:num w:numId="28" w16cid:durableId="218173559">
    <w:abstractNumId w:val="21"/>
  </w:num>
  <w:num w:numId="29" w16cid:durableId="1894265944">
    <w:abstractNumId w:val="0"/>
  </w:num>
  <w:num w:numId="30" w16cid:durableId="776413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14A"/>
    <w:rsid w:val="00005FF7"/>
    <w:rsid w:val="00010879"/>
    <w:rsid w:val="000157CF"/>
    <w:rsid w:val="00017AEC"/>
    <w:rsid w:val="00020364"/>
    <w:rsid w:val="00025922"/>
    <w:rsid w:val="00030E0E"/>
    <w:rsid w:val="00033390"/>
    <w:rsid w:val="00056B14"/>
    <w:rsid w:val="000634F3"/>
    <w:rsid w:val="00065002"/>
    <w:rsid w:val="00065BD7"/>
    <w:rsid w:val="00070112"/>
    <w:rsid w:val="00077BA7"/>
    <w:rsid w:val="00081390"/>
    <w:rsid w:val="00083770"/>
    <w:rsid w:val="00083C60"/>
    <w:rsid w:val="00084DAC"/>
    <w:rsid w:val="00085ACA"/>
    <w:rsid w:val="00092171"/>
    <w:rsid w:val="00097DF5"/>
    <w:rsid w:val="000A21EC"/>
    <w:rsid w:val="000A4E56"/>
    <w:rsid w:val="000B06C6"/>
    <w:rsid w:val="000B2C0A"/>
    <w:rsid w:val="000B2D40"/>
    <w:rsid w:val="000B5564"/>
    <w:rsid w:val="000B5652"/>
    <w:rsid w:val="000C2B6A"/>
    <w:rsid w:val="000D3579"/>
    <w:rsid w:val="000D4D54"/>
    <w:rsid w:val="000D50C5"/>
    <w:rsid w:val="000D69EB"/>
    <w:rsid w:val="000E5C45"/>
    <w:rsid w:val="000E76A1"/>
    <w:rsid w:val="000F2AEC"/>
    <w:rsid w:val="000F2F46"/>
    <w:rsid w:val="000F3D36"/>
    <w:rsid w:val="000F4787"/>
    <w:rsid w:val="000F67D1"/>
    <w:rsid w:val="000F77D7"/>
    <w:rsid w:val="00100FC6"/>
    <w:rsid w:val="001049C4"/>
    <w:rsid w:val="00105B52"/>
    <w:rsid w:val="00111F25"/>
    <w:rsid w:val="00112002"/>
    <w:rsid w:val="00113082"/>
    <w:rsid w:val="0012220D"/>
    <w:rsid w:val="00123601"/>
    <w:rsid w:val="00124F59"/>
    <w:rsid w:val="0013026B"/>
    <w:rsid w:val="00137BD9"/>
    <w:rsid w:val="00141C25"/>
    <w:rsid w:val="00144BDB"/>
    <w:rsid w:val="001453C6"/>
    <w:rsid w:val="00151470"/>
    <w:rsid w:val="0015187B"/>
    <w:rsid w:val="001662B7"/>
    <w:rsid w:val="00180B61"/>
    <w:rsid w:val="00181514"/>
    <w:rsid w:val="00185283"/>
    <w:rsid w:val="001852CA"/>
    <w:rsid w:val="001870D5"/>
    <w:rsid w:val="00195030"/>
    <w:rsid w:val="00195495"/>
    <w:rsid w:val="0019772E"/>
    <w:rsid w:val="001A36C9"/>
    <w:rsid w:val="001A658F"/>
    <w:rsid w:val="001B0AB5"/>
    <w:rsid w:val="001B3E7F"/>
    <w:rsid w:val="001B4ECF"/>
    <w:rsid w:val="001B6B5D"/>
    <w:rsid w:val="001C2C4D"/>
    <w:rsid w:val="001C2F25"/>
    <w:rsid w:val="001D02EC"/>
    <w:rsid w:val="001D0F8C"/>
    <w:rsid w:val="001D1119"/>
    <w:rsid w:val="001D63BF"/>
    <w:rsid w:val="001E2EE0"/>
    <w:rsid w:val="001E6088"/>
    <w:rsid w:val="001E6A33"/>
    <w:rsid w:val="001E7CC2"/>
    <w:rsid w:val="001F4387"/>
    <w:rsid w:val="0020381E"/>
    <w:rsid w:val="00203B3A"/>
    <w:rsid w:val="0020649A"/>
    <w:rsid w:val="0021683B"/>
    <w:rsid w:val="0021706A"/>
    <w:rsid w:val="00217B94"/>
    <w:rsid w:val="00220C2F"/>
    <w:rsid w:val="0022130A"/>
    <w:rsid w:val="00231EAD"/>
    <w:rsid w:val="00240337"/>
    <w:rsid w:val="00242C99"/>
    <w:rsid w:val="00243816"/>
    <w:rsid w:val="00247FE8"/>
    <w:rsid w:val="00251BC4"/>
    <w:rsid w:val="00252448"/>
    <w:rsid w:val="00257069"/>
    <w:rsid w:val="00265B69"/>
    <w:rsid w:val="0026618C"/>
    <w:rsid w:val="002677FD"/>
    <w:rsid w:val="002739EF"/>
    <w:rsid w:val="002769F1"/>
    <w:rsid w:val="00285769"/>
    <w:rsid w:val="002913FC"/>
    <w:rsid w:val="00293DF4"/>
    <w:rsid w:val="002951F3"/>
    <w:rsid w:val="00297A31"/>
    <w:rsid w:val="00297CCF"/>
    <w:rsid w:val="002A6383"/>
    <w:rsid w:val="002B57F1"/>
    <w:rsid w:val="002C00C8"/>
    <w:rsid w:val="002C0288"/>
    <w:rsid w:val="002C4E59"/>
    <w:rsid w:val="002C5BC7"/>
    <w:rsid w:val="002D17FB"/>
    <w:rsid w:val="002DE7C6"/>
    <w:rsid w:val="002E3E77"/>
    <w:rsid w:val="002E41E9"/>
    <w:rsid w:val="002F0DCC"/>
    <w:rsid w:val="0030436A"/>
    <w:rsid w:val="0030763A"/>
    <w:rsid w:val="00312910"/>
    <w:rsid w:val="00312D92"/>
    <w:rsid w:val="003138C0"/>
    <w:rsid w:val="00315B9C"/>
    <w:rsid w:val="00316917"/>
    <w:rsid w:val="00322134"/>
    <w:rsid w:val="003234A0"/>
    <w:rsid w:val="0032558A"/>
    <w:rsid w:val="00332246"/>
    <w:rsid w:val="00332571"/>
    <w:rsid w:val="003417B8"/>
    <w:rsid w:val="00344443"/>
    <w:rsid w:val="00350A3A"/>
    <w:rsid w:val="00351AA6"/>
    <w:rsid w:val="00360D6E"/>
    <w:rsid w:val="00362CFA"/>
    <w:rsid w:val="003664EC"/>
    <w:rsid w:val="00370311"/>
    <w:rsid w:val="0037079E"/>
    <w:rsid w:val="00380F9F"/>
    <w:rsid w:val="0038772D"/>
    <w:rsid w:val="003922C5"/>
    <w:rsid w:val="003925AE"/>
    <w:rsid w:val="00393592"/>
    <w:rsid w:val="003A07A7"/>
    <w:rsid w:val="003A416F"/>
    <w:rsid w:val="003A6D7C"/>
    <w:rsid w:val="003B0E5B"/>
    <w:rsid w:val="003C1A45"/>
    <w:rsid w:val="003C361C"/>
    <w:rsid w:val="003C596B"/>
    <w:rsid w:val="003D01C9"/>
    <w:rsid w:val="003D1BD4"/>
    <w:rsid w:val="003D3B82"/>
    <w:rsid w:val="003D493B"/>
    <w:rsid w:val="003D631A"/>
    <w:rsid w:val="003E0F85"/>
    <w:rsid w:val="003E253F"/>
    <w:rsid w:val="003E2C3C"/>
    <w:rsid w:val="003F0E53"/>
    <w:rsid w:val="003F52C1"/>
    <w:rsid w:val="003F565A"/>
    <w:rsid w:val="0040032A"/>
    <w:rsid w:val="00411301"/>
    <w:rsid w:val="004115DC"/>
    <w:rsid w:val="00412C7C"/>
    <w:rsid w:val="00417433"/>
    <w:rsid w:val="004219A7"/>
    <w:rsid w:val="0042655B"/>
    <w:rsid w:val="004265F9"/>
    <w:rsid w:val="00435FE5"/>
    <w:rsid w:val="00440CBA"/>
    <w:rsid w:val="00441F27"/>
    <w:rsid w:val="00446287"/>
    <w:rsid w:val="00447CF1"/>
    <w:rsid w:val="0045753B"/>
    <w:rsid w:val="00464570"/>
    <w:rsid w:val="00467F84"/>
    <w:rsid w:val="00470FA7"/>
    <w:rsid w:val="00474C8B"/>
    <w:rsid w:val="00481A21"/>
    <w:rsid w:val="004824CB"/>
    <w:rsid w:val="00482811"/>
    <w:rsid w:val="004A69EF"/>
    <w:rsid w:val="004B087B"/>
    <w:rsid w:val="004B567C"/>
    <w:rsid w:val="004B5887"/>
    <w:rsid w:val="004B7C47"/>
    <w:rsid w:val="004C3511"/>
    <w:rsid w:val="004C3611"/>
    <w:rsid w:val="004C6515"/>
    <w:rsid w:val="004E3A24"/>
    <w:rsid w:val="0051426F"/>
    <w:rsid w:val="00517BDB"/>
    <w:rsid w:val="00524130"/>
    <w:rsid w:val="00525894"/>
    <w:rsid w:val="00531BAA"/>
    <w:rsid w:val="0053516B"/>
    <w:rsid w:val="00546747"/>
    <w:rsid w:val="0054788B"/>
    <w:rsid w:val="005508B6"/>
    <w:rsid w:val="00551BDC"/>
    <w:rsid w:val="005548F8"/>
    <w:rsid w:val="00554ED4"/>
    <w:rsid w:val="00556E2B"/>
    <w:rsid w:val="00560758"/>
    <w:rsid w:val="00567747"/>
    <w:rsid w:val="005730B0"/>
    <w:rsid w:val="00573B2F"/>
    <w:rsid w:val="005767D6"/>
    <w:rsid w:val="00580F53"/>
    <w:rsid w:val="0058169B"/>
    <w:rsid w:val="00581757"/>
    <w:rsid w:val="00586B6A"/>
    <w:rsid w:val="005A437B"/>
    <w:rsid w:val="005A4EF1"/>
    <w:rsid w:val="005D0177"/>
    <w:rsid w:val="005D4762"/>
    <w:rsid w:val="005E0AB3"/>
    <w:rsid w:val="005E6816"/>
    <w:rsid w:val="005E75C7"/>
    <w:rsid w:val="005E76F7"/>
    <w:rsid w:val="005F0021"/>
    <w:rsid w:val="005F03E4"/>
    <w:rsid w:val="005F1B88"/>
    <w:rsid w:val="005F5A4F"/>
    <w:rsid w:val="00600E1B"/>
    <w:rsid w:val="0060199C"/>
    <w:rsid w:val="00601B4F"/>
    <w:rsid w:val="00605935"/>
    <w:rsid w:val="00605B91"/>
    <w:rsid w:val="006079D3"/>
    <w:rsid w:val="0061297C"/>
    <w:rsid w:val="00622D63"/>
    <w:rsid w:val="00625BB0"/>
    <w:rsid w:val="00625F94"/>
    <w:rsid w:val="00630451"/>
    <w:rsid w:val="00630A1C"/>
    <w:rsid w:val="00637039"/>
    <w:rsid w:val="00642B05"/>
    <w:rsid w:val="00647C68"/>
    <w:rsid w:val="0066280A"/>
    <w:rsid w:val="00663FB8"/>
    <w:rsid w:val="00665E4B"/>
    <w:rsid w:val="00666AB1"/>
    <w:rsid w:val="0067375F"/>
    <w:rsid w:val="006773D9"/>
    <w:rsid w:val="00683C5B"/>
    <w:rsid w:val="00683EFC"/>
    <w:rsid w:val="0069086F"/>
    <w:rsid w:val="006925A0"/>
    <w:rsid w:val="006A2966"/>
    <w:rsid w:val="006B46B8"/>
    <w:rsid w:val="006B61B0"/>
    <w:rsid w:val="006B6413"/>
    <w:rsid w:val="006C4558"/>
    <w:rsid w:val="006C4C64"/>
    <w:rsid w:val="006E4ACE"/>
    <w:rsid w:val="006F1F55"/>
    <w:rsid w:val="006F2F9B"/>
    <w:rsid w:val="006F5BA1"/>
    <w:rsid w:val="0070381F"/>
    <w:rsid w:val="00703843"/>
    <w:rsid w:val="00711112"/>
    <w:rsid w:val="00713B4B"/>
    <w:rsid w:val="00716A2E"/>
    <w:rsid w:val="00717E89"/>
    <w:rsid w:val="007246B1"/>
    <w:rsid w:val="00727804"/>
    <w:rsid w:val="00731086"/>
    <w:rsid w:val="00735961"/>
    <w:rsid w:val="00754973"/>
    <w:rsid w:val="00754D14"/>
    <w:rsid w:val="007567ED"/>
    <w:rsid w:val="00757F29"/>
    <w:rsid w:val="007628E0"/>
    <w:rsid w:val="00765F99"/>
    <w:rsid w:val="00775565"/>
    <w:rsid w:val="00783BFC"/>
    <w:rsid w:val="007927BA"/>
    <w:rsid w:val="00795A26"/>
    <w:rsid w:val="00796DF8"/>
    <w:rsid w:val="0079799D"/>
    <w:rsid w:val="007A4611"/>
    <w:rsid w:val="007B0B5F"/>
    <w:rsid w:val="007B11DF"/>
    <w:rsid w:val="007B3DBF"/>
    <w:rsid w:val="007C7D2E"/>
    <w:rsid w:val="007D0DD3"/>
    <w:rsid w:val="007D5539"/>
    <w:rsid w:val="007D55A5"/>
    <w:rsid w:val="007D5F18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03B3"/>
    <w:rsid w:val="008271C7"/>
    <w:rsid w:val="008403F4"/>
    <w:rsid w:val="00846581"/>
    <w:rsid w:val="00850730"/>
    <w:rsid w:val="0086355C"/>
    <w:rsid w:val="008677E2"/>
    <w:rsid w:val="00887513"/>
    <w:rsid w:val="0089067F"/>
    <w:rsid w:val="008953D6"/>
    <w:rsid w:val="008A0DEF"/>
    <w:rsid w:val="008A2743"/>
    <w:rsid w:val="008A4FC2"/>
    <w:rsid w:val="008A73D0"/>
    <w:rsid w:val="008B5153"/>
    <w:rsid w:val="008B6AC8"/>
    <w:rsid w:val="008C1794"/>
    <w:rsid w:val="008C1AAE"/>
    <w:rsid w:val="008C61C7"/>
    <w:rsid w:val="008D1AF1"/>
    <w:rsid w:val="008D1E25"/>
    <w:rsid w:val="008E3531"/>
    <w:rsid w:val="008E4C0B"/>
    <w:rsid w:val="008E5F36"/>
    <w:rsid w:val="008F2AD6"/>
    <w:rsid w:val="008F48A2"/>
    <w:rsid w:val="00901B42"/>
    <w:rsid w:val="00904C8B"/>
    <w:rsid w:val="0090788B"/>
    <w:rsid w:val="0092430F"/>
    <w:rsid w:val="00924DB3"/>
    <w:rsid w:val="00930A4F"/>
    <w:rsid w:val="00932DB4"/>
    <w:rsid w:val="0093489D"/>
    <w:rsid w:val="009366CF"/>
    <w:rsid w:val="00936FE7"/>
    <w:rsid w:val="00944FCD"/>
    <w:rsid w:val="00946363"/>
    <w:rsid w:val="00947067"/>
    <w:rsid w:val="00954545"/>
    <w:rsid w:val="00956721"/>
    <w:rsid w:val="0096279A"/>
    <w:rsid w:val="0096313D"/>
    <w:rsid w:val="009670BE"/>
    <w:rsid w:val="00971672"/>
    <w:rsid w:val="0098268D"/>
    <w:rsid w:val="00983748"/>
    <w:rsid w:val="009862DF"/>
    <w:rsid w:val="009863EA"/>
    <w:rsid w:val="00986637"/>
    <w:rsid w:val="00986FB6"/>
    <w:rsid w:val="00987773"/>
    <w:rsid w:val="009877E1"/>
    <w:rsid w:val="00992136"/>
    <w:rsid w:val="00992380"/>
    <w:rsid w:val="0099652A"/>
    <w:rsid w:val="009965B2"/>
    <w:rsid w:val="009A1A86"/>
    <w:rsid w:val="009A55EE"/>
    <w:rsid w:val="009B0C52"/>
    <w:rsid w:val="009B3ADD"/>
    <w:rsid w:val="009C1D65"/>
    <w:rsid w:val="009C441D"/>
    <w:rsid w:val="009C4A9E"/>
    <w:rsid w:val="009C56F0"/>
    <w:rsid w:val="009D09DB"/>
    <w:rsid w:val="009D1E36"/>
    <w:rsid w:val="009D534F"/>
    <w:rsid w:val="009D585D"/>
    <w:rsid w:val="009E1DAF"/>
    <w:rsid w:val="009F00A9"/>
    <w:rsid w:val="009F7A8C"/>
    <w:rsid w:val="00A03F00"/>
    <w:rsid w:val="00A119AE"/>
    <w:rsid w:val="00A22BAA"/>
    <w:rsid w:val="00A22EEE"/>
    <w:rsid w:val="00A50DD2"/>
    <w:rsid w:val="00A5569D"/>
    <w:rsid w:val="00A573FD"/>
    <w:rsid w:val="00A60141"/>
    <w:rsid w:val="00A66C0E"/>
    <w:rsid w:val="00A705B9"/>
    <w:rsid w:val="00A74987"/>
    <w:rsid w:val="00A7574D"/>
    <w:rsid w:val="00A75A74"/>
    <w:rsid w:val="00A803A9"/>
    <w:rsid w:val="00A81D90"/>
    <w:rsid w:val="00A852A7"/>
    <w:rsid w:val="00A93B0C"/>
    <w:rsid w:val="00AB598A"/>
    <w:rsid w:val="00AC53CA"/>
    <w:rsid w:val="00AD2F69"/>
    <w:rsid w:val="00AD6FA4"/>
    <w:rsid w:val="00AE76C4"/>
    <w:rsid w:val="00AF60C1"/>
    <w:rsid w:val="00B001C2"/>
    <w:rsid w:val="00B054CE"/>
    <w:rsid w:val="00B066B0"/>
    <w:rsid w:val="00B17DA1"/>
    <w:rsid w:val="00B2252D"/>
    <w:rsid w:val="00B22C9C"/>
    <w:rsid w:val="00B24C00"/>
    <w:rsid w:val="00B30A01"/>
    <w:rsid w:val="00B31677"/>
    <w:rsid w:val="00B31ABB"/>
    <w:rsid w:val="00B31D8C"/>
    <w:rsid w:val="00B33CB6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A7167"/>
    <w:rsid w:val="00BD1473"/>
    <w:rsid w:val="00BD1F7A"/>
    <w:rsid w:val="00BD5C9B"/>
    <w:rsid w:val="00BD7521"/>
    <w:rsid w:val="00BE10A7"/>
    <w:rsid w:val="00BE22BA"/>
    <w:rsid w:val="00BE34C8"/>
    <w:rsid w:val="00BE57AB"/>
    <w:rsid w:val="00BE7F3B"/>
    <w:rsid w:val="00BF251F"/>
    <w:rsid w:val="00BF7BE9"/>
    <w:rsid w:val="00C0200E"/>
    <w:rsid w:val="00C06944"/>
    <w:rsid w:val="00C07068"/>
    <w:rsid w:val="00C127CE"/>
    <w:rsid w:val="00C16472"/>
    <w:rsid w:val="00C20356"/>
    <w:rsid w:val="00C2122B"/>
    <w:rsid w:val="00C23973"/>
    <w:rsid w:val="00C27928"/>
    <w:rsid w:val="00C30DA8"/>
    <w:rsid w:val="00C3301A"/>
    <w:rsid w:val="00C40D30"/>
    <w:rsid w:val="00C4737D"/>
    <w:rsid w:val="00C47C27"/>
    <w:rsid w:val="00C47EE4"/>
    <w:rsid w:val="00C502B6"/>
    <w:rsid w:val="00C521E5"/>
    <w:rsid w:val="00C60997"/>
    <w:rsid w:val="00C63337"/>
    <w:rsid w:val="00C6789A"/>
    <w:rsid w:val="00C72F12"/>
    <w:rsid w:val="00C7443D"/>
    <w:rsid w:val="00C75B77"/>
    <w:rsid w:val="00C81D4D"/>
    <w:rsid w:val="00C82484"/>
    <w:rsid w:val="00C84DA8"/>
    <w:rsid w:val="00C86664"/>
    <w:rsid w:val="00C93046"/>
    <w:rsid w:val="00C951CC"/>
    <w:rsid w:val="00C9581D"/>
    <w:rsid w:val="00CC77FD"/>
    <w:rsid w:val="00CD1BA8"/>
    <w:rsid w:val="00CD1C60"/>
    <w:rsid w:val="00CD2363"/>
    <w:rsid w:val="00CD50DE"/>
    <w:rsid w:val="00CD590B"/>
    <w:rsid w:val="00CD6C86"/>
    <w:rsid w:val="00CD6F9B"/>
    <w:rsid w:val="00CE2A0A"/>
    <w:rsid w:val="00CE3A73"/>
    <w:rsid w:val="00CF4E2B"/>
    <w:rsid w:val="00D0097D"/>
    <w:rsid w:val="00D02456"/>
    <w:rsid w:val="00D03049"/>
    <w:rsid w:val="00D03201"/>
    <w:rsid w:val="00D04D54"/>
    <w:rsid w:val="00D075D2"/>
    <w:rsid w:val="00D11A51"/>
    <w:rsid w:val="00D17826"/>
    <w:rsid w:val="00D31BCF"/>
    <w:rsid w:val="00D33117"/>
    <w:rsid w:val="00D33EFF"/>
    <w:rsid w:val="00D535FA"/>
    <w:rsid w:val="00D56512"/>
    <w:rsid w:val="00D5661F"/>
    <w:rsid w:val="00D5668C"/>
    <w:rsid w:val="00D65FBD"/>
    <w:rsid w:val="00D816E1"/>
    <w:rsid w:val="00D92C5B"/>
    <w:rsid w:val="00D94756"/>
    <w:rsid w:val="00D97022"/>
    <w:rsid w:val="00D97B07"/>
    <w:rsid w:val="00DA7C5E"/>
    <w:rsid w:val="00DB3AB0"/>
    <w:rsid w:val="00DB53F4"/>
    <w:rsid w:val="00DB6775"/>
    <w:rsid w:val="00DC0017"/>
    <w:rsid w:val="00DC4C0D"/>
    <w:rsid w:val="00DD2709"/>
    <w:rsid w:val="00DD35E9"/>
    <w:rsid w:val="00DD5075"/>
    <w:rsid w:val="00DD75D2"/>
    <w:rsid w:val="00DE2AD4"/>
    <w:rsid w:val="00DE68D0"/>
    <w:rsid w:val="00DF1401"/>
    <w:rsid w:val="00DF1B20"/>
    <w:rsid w:val="00DF3D78"/>
    <w:rsid w:val="00E00935"/>
    <w:rsid w:val="00E02528"/>
    <w:rsid w:val="00E04DEB"/>
    <w:rsid w:val="00E05F7A"/>
    <w:rsid w:val="00E119A1"/>
    <w:rsid w:val="00E13A8D"/>
    <w:rsid w:val="00E13F52"/>
    <w:rsid w:val="00E15B13"/>
    <w:rsid w:val="00E2495C"/>
    <w:rsid w:val="00E267EB"/>
    <w:rsid w:val="00E30848"/>
    <w:rsid w:val="00E33DE4"/>
    <w:rsid w:val="00E5193C"/>
    <w:rsid w:val="00E56D5F"/>
    <w:rsid w:val="00E578D4"/>
    <w:rsid w:val="00E62B8B"/>
    <w:rsid w:val="00E62BE8"/>
    <w:rsid w:val="00E636D9"/>
    <w:rsid w:val="00E658E8"/>
    <w:rsid w:val="00E65CBD"/>
    <w:rsid w:val="00E70D75"/>
    <w:rsid w:val="00E7355E"/>
    <w:rsid w:val="00E83D23"/>
    <w:rsid w:val="00E867F8"/>
    <w:rsid w:val="00E86845"/>
    <w:rsid w:val="00E86A11"/>
    <w:rsid w:val="00E91532"/>
    <w:rsid w:val="00E9195B"/>
    <w:rsid w:val="00E91AE7"/>
    <w:rsid w:val="00E9636F"/>
    <w:rsid w:val="00EA2DAC"/>
    <w:rsid w:val="00EA3BCA"/>
    <w:rsid w:val="00EA70E3"/>
    <w:rsid w:val="00EB0F38"/>
    <w:rsid w:val="00EB1B35"/>
    <w:rsid w:val="00EB6EF9"/>
    <w:rsid w:val="00ED4A05"/>
    <w:rsid w:val="00EE5E62"/>
    <w:rsid w:val="00EF0E54"/>
    <w:rsid w:val="00F02791"/>
    <w:rsid w:val="00F03F84"/>
    <w:rsid w:val="00F049F2"/>
    <w:rsid w:val="00F050F4"/>
    <w:rsid w:val="00F14BD9"/>
    <w:rsid w:val="00F201DC"/>
    <w:rsid w:val="00F23F5B"/>
    <w:rsid w:val="00F248AB"/>
    <w:rsid w:val="00F26272"/>
    <w:rsid w:val="00F33088"/>
    <w:rsid w:val="00F42A53"/>
    <w:rsid w:val="00F46B37"/>
    <w:rsid w:val="00F52424"/>
    <w:rsid w:val="00F549F4"/>
    <w:rsid w:val="00F5765F"/>
    <w:rsid w:val="00F6148A"/>
    <w:rsid w:val="00F614E5"/>
    <w:rsid w:val="00F70CDF"/>
    <w:rsid w:val="00F85FB0"/>
    <w:rsid w:val="00F97B45"/>
    <w:rsid w:val="00FA0C32"/>
    <w:rsid w:val="00FA22C8"/>
    <w:rsid w:val="00FA313F"/>
    <w:rsid w:val="00FA6F2D"/>
    <w:rsid w:val="00FB412B"/>
    <w:rsid w:val="00FC1A4D"/>
    <w:rsid w:val="00FC3F15"/>
    <w:rsid w:val="00FC4DCC"/>
    <w:rsid w:val="00FD02FE"/>
    <w:rsid w:val="00FD0B89"/>
    <w:rsid w:val="00FD556C"/>
    <w:rsid w:val="00FD794F"/>
    <w:rsid w:val="00FE4F09"/>
    <w:rsid w:val="00FF3F2C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4C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4C64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6C4C64"/>
    <w:rPr>
      <w:vertAlign w:val="superscript"/>
    </w:rPr>
  </w:style>
  <w:style w:type="paragraph" w:customStyle="1" w:styleId="paragraph">
    <w:name w:val="paragraph"/>
    <w:basedOn w:val="Normal"/>
    <w:rsid w:val="00DC4C0D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D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BCT/Shared%20Documents/Superseded/BCT%20Development%20Goals%20Tracking.xlsx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BCT/Shared%20Documents/Feedback/Compare%20EM%20PIC%20Surveys%20(BCT).xlsx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barr.sharepoint.com/sites/PICdev/BCT/Shared%20Documents/Principal%20VP%20Evaluation%20Form%20(BCT).doc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BCT/Shared%20Documents/Principal%20VP%20Evaluation%20Form%20(BCT)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BCT/Shared%20Documents/Principal%20VP%20Evaluation%20Form%20(BCT).docx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BCT/Shared%20Documents/Principal%20VP%20Evaluation%20Form%20(BCT)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8b7e8933f5d1e8070beb343a82cdfc30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ba88a6cb20825a2a11cb09e759d609ad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AD08AF-0A0D-48C3-9945-1BC17776E4D0}"/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64</TotalTime>
  <Pages>1</Pages>
  <Words>261</Words>
  <Characters>1399</Characters>
  <Application>Microsoft Office Word</Application>
  <DocSecurity>0</DocSecurity>
  <Lines>32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26</cp:revision>
  <cp:lastPrinted>2013-04-05T14:58:00Z</cp:lastPrinted>
  <dcterms:created xsi:type="dcterms:W3CDTF">2025-12-04T20:22:00Z</dcterms:created>
  <dcterms:modified xsi:type="dcterms:W3CDTF">2026-01-05T15:45:00Z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26f3c81ceaf11cb1acd2b96afcc7436d6939dfb71ad8336d6d47a2d6c6a5a1cf</vt:lpwstr>
  </property>
  <property fmtid="{D5CDD505-2E9C-101B-9397-08002B2CF9AE}" pid="7" name="docLang">
    <vt:lpwstr>en</vt:lpwstr>
  </property>
</Properties>
</file>