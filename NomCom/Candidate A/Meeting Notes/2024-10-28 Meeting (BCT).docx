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bookmarkStart w:id="0" w:name="_Int_BeZ949Ru"/>
      <w:r w:rsidRPr="057C50C8">
        <w:rPr>
          <w:color w:val="0066A5"/>
        </w:rPr>
        <w:t>PIC</w:t>
      </w:r>
      <w:bookmarkEnd w:id="0"/>
      <w:r w:rsidRPr="057C50C8">
        <w:rPr>
          <w:color w:val="0066A5"/>
        </w:rPr>
        <w:t xml:space="preserve"> Development Progress Meeting</w:t>
      </w:r>
    </w:p>
    <w:p w14:paraId="588F4CA2" w14:textId="0FEEDCEB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FF3F2C">
        <w:rPr>
          <w:rStyle w:val="meetingdetailsheadings"/>
          <w:color w:val="auto"/>
        </w:rPr>
        <w:t>October 28</w:t>
      </w:r>
      <w:r w:rsidR="0020649A">
        <w:rPr>
          <w:rStyle w:val="meetingdetailsheadings"/>
          <w:color w:val="auto"/>
        </w:rPr>
        <w:t>, 202</w:t>
      </w:r>
      <w:r w:rsidR="00440CBA">
        <w:rPr>
          <w:rStyle w:val="meetingdetailsheadings"/>
          <w:color w:val="auto"/>
        </w:rPr>
        <w:t>4</w:t>
      </w:r>
    </w:p>
    <w:p w14:paraId="0C7BDA5E" w14:textId="1D06E5D2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FF3F2C">
        <w:rPr>
          <w:rFonts w:ascii="Century Gothic" w:hAnsi="Century Gothic"/>
          <w:b/>
          <w:color w:val="000000" w:themeColor="text1"/>
        </w:rPr>
        <w:t>09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FF3F2C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0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58CCD5E2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440CBA">
        <w:rPr>
          <w:rStyle w:val="meetingdetailsheadings"/>
          <w:color w:val="auto"/>
        </w:rPr>
        <w:t>4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58AAF71D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>Beau Thurman (candidate), Erik Boleman (coach and coaching committee member), Paul Taylor (EM leadership coach</w:t>
      </w:r>
      <w:r w:rsidR="00020364" w:rsidRPr="00020364">
        <w:t>), Kim Alfonsi (EM Officer Process Coordinator), Todd Fasking (EM Facilitator)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1" w:name="_Hlk76549714"/>
    </w:p>
    <w:bookmarkEnd w:id="1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758DF77F" w14:textId="42118CA2" w:rsidR="00DC4C0D" w:rsidRDefault="00A60141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12002">
        <w:rPr>
          <w:rStyle w:val="normaltextrun"/>
          <w:rFonts w:ascii="Segoe UI" w:hAnsi="Segoe UI" w:cs="Segoe UI"/>
          <w:sz w:val="22"/>
          <w:szCs w:val="22"/>
          <w:u w:val="single"/>
        </w:rPr>
        <w:t>Development Needs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  <w:r w:rsidR="00DC4C0D">
        <w:rPr>
          <w:rStyle w:val="normaltextrun"/>
          <w:rFonts w:ascii="Segoe UI" w:hAnsi="Segoe UI" w:cs="Segoe UI"/>
          <w:sz w:val="22"/>
          <w:szCs w:val="22"/>
        </w:rPr>
        <w:t xml:space="preserve">Paul noted that the team had previously identified the following three areas as </w:t>
      </w:r>
      <w:r w:rsidR="00C47EE4">
        <w:rPr>
          <w:rStyle w:val="normaltextrun"/>
          <w:rFonts w:ascii="Segoe UI" w:hAnsi="Segoe UI" w:cs="Segoe UI"/>
          <w:sz w:val="22"/>
          <w:szCs w:val="22"/>
        </w:rPr>
        <w:t xml:space="preserve">potential </w:t>
      </w:r>
      <w:r w:rsidR="00DC4C0D">
        <w:rPr>
          <w:rStyle w:val="normaltextrun"/>
          <w:rFonts w:ascii="Segoe UI" w:hAnsi="Segoe UI" w:cs="Segoe UI"/>
          <w:sz w:val="22"/>
          <w:szCs w:val="22"/>
        </w:rPr>
        <w:t xml:space="preserve">development needs: </w:t>
      </w:r>
    </w:p>
    <w:p w14:paraId="625CCC8E" w14:textId="71B285AD" w:rsidR="00DC4C0D" w:rsidRDefault="00C47EE4" w:rsidP="00DC4C0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>Become more comfortable dealing with uncomfortable conversations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C82484" w:rsidRPr="00C8248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Beau confirmed that this is consistent with the feedback he has received to date. Although Beau thinks he has 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taken the 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“Crucial Conversations” </w:t>
      </w:r>
      <w:r w:rsidR="00A803A9">
        <w:rPr>
          <w:rStyle w:val="normaltextrun"/>
          <w:rFonts w:ascii="Segoe UI" w:hAnsi="Segoe UI" w:cs="Segoe UI"/>
          <w:sz w:val="22"/>
          <w:szCs w:val="22"/>
        </w:rPr>
        <w:t>training before, he has been unable to find documentation and is open to taking it again, especially given that the training has changed significantly over the last few cycles.</w:t>
      </w:r>
    </w:p>
    <w:p w14:paraId="1D204286" w14:textId="07BF7274" w:rsidR="00DC4C0D" w:rsidRDefault="00C47EE4" w:rsidP="00DC4C0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>Become more decisive at making decisions on complex issues that involve stakeholders with competing interests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 As agreed during the last coaching meeting on 8/27/2024, </w:t>
      </w:r>
      <w:r w:rsidR="00C82484" w:rsidRPr="00C82484"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followed up </w:t>
      </w:r>
      <w:r w:rsidR="00C82484" w:rsidRPr="00C82484">
        <w:rPr>
          <w:rStyle w:val="normaltextrun"/>
          <w:rFonts w:ascii="Segoe UI" w:hAnsi="Segoe UI" w:cs="Segoe UI"/>
          <w:sz w:val="22"/>
          <w:szCs w:val="22"/>
        </w:rPr>
        <w:t>with Joel Trinkle (the source of the suggestion) and determined that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 Joel was identifying this as an area where Beau has shown progress recently and that this does not rise to the level of a develop</w:t>
      </w:r>
      <w:r w:rsidR="00112002">
        <w:rPr>
          <w:rStyle w:val="normaltextrun"/>
          <w:rFonts w:ascii="Segoe UI" w:hAnsi="Segoe UI" w:cs="Segoe UI"/>
          <w:sz w:val="22"/>
          <w:szCs w:val="22"/>
        </w:rPr>
        <w:t>m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ent need. 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Joel 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intended 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the comment </w:t>
      </w:r>
      <w:r w:rsidR="00C82484">
        <w:rPr>
          <w:rStyle w:val="normaltextrun"/>
          <w:rFonts w:ascii="Segoe UI" w:hAnsi="Segoe UI" w:cs="Segoe UI"/>
          <w:sz w:val="22"/>
          <w:szCs w:val="22"/>
        </w:rPr>
        <w:t>to be constructive feedbac</w:t>
      </w:r>
      <w:r w:rsidR="00A803A9">
        <w:rPr>
          <w:rStyle w:val="normaltextrun"/>
          <w:rFonts w:ascii="Segoe UI" w:hAnsi="Segoe UI" w:cs="Segoe UI"/>
          <w:sz w:val="22"/>
          <w:szCs w:val="22"/>
        </w:rPr>
        <w:t>k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 for continued growth.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 As such, the team agreed to </w:t>
      </w:r>
      <w:r w:rsidR="00112002">
        <w:rPr>
          <w:rStyle w:val="normaltextrun"/>
          <w:rFonts w:ascii="Segoe UI" w:hAnsi="Segoe UI" w:cs="Segoe UI"/>
          <w:sz w:val="22"/>
          <w:szCs w:val="22"/>
        </w:rPr>
        <w:t>dis</w:t>
      </w:r>
      <w:r w:rsidR="00A803A9">
        <w:rPr>
          <w:rStyle w:val="normaltextrun"/>
          <w:rFonts w:ascii="Segoe UI" w:hAnsi="Segoe UI" w:cs="Segoe UI"/>
          <w:sz w:val="22"/>
          <w:szCs w:val="22"/>
        </w:rPr>
        <w:t>continue this as a development need.</w:t>
      </w:r>
    </w:p>
    <w:p w14:paraId="79A4C779" w14:textId="26E98010" w:rsidR="00DC4C0D" w:rsidRDefault="00C47EE4" w:rsidP="00DC4C0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>Become better at setting and following through on project deadlines, especially for tasks that are longer-term and/or have internal due dates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 The team agreed that this area was based on a comment from a single team member and </w:t>
      </w:r>
      <w:r w:rsidR="00112002">
        <w:rPr>
          <w:rStyle w:val="normaltextrun"/>
          <w:rFonts w:ascii="Segoe UI" w:hAnsi="Segoe UI" w:cs="Segoe UI"/>
          <w:sz w:val="22"/>
          <w:szCs w:val="22"/>
        </w:rPr>
        <w:t xml:space="preserve">is 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not indicative of a wider issue. As such, the team agreed to </w:t>
      </w:r>
      <w:r w:rsidR="00112002">
        <w:rPr>
          <w:rStyle w:val="normaltextrun"/>
          <w:rFonts w:ascii="Segoe UI" w:hAnsi="Segoe UI" w:cs="Segoe UI"/>
          <w:sz w:val="22"/>
          <w:szCs w:val="22"/>
        </w:rPr>
        <w:t>dis</w:t>
      </w:r>
      <w:r w:rsidR="00A803A9">
        <w:rPr>
          <w:rStyle w:val="normaltextrun"/>
          <w:rFonts w:ascii="Segoe UI" w:hAnsi="Segoe UI" w:cs="Segoe UI"/>
          <w:sz w:val="22"/>
          <w:szCs w:val="22"/>
        </w:rPr>
        <w:t>continue this as a development need.</w:t>
      </w:r>
    </w:p>
    <w:p w14:paraId="23A89DCD" w14:textId="77777777" w:rsidR="00112002" w:rsidRDefault="00112002" w:rsidP="00DC4C0D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41856105" w14:textId="66E2BE3A" w:rsidR="00DC4C0D" w:rsidRDefault="00C82484" w:rsidP="00DC4C0D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However, </w:t>
      </w:r>
      <w:r w:rsidR="00A803A9">
        <w:rPr>
          <w:rStyle w:val="normaltextrun"/>
          <w:rFonts w:ascii="Segoe UI" w:hAnsi="Segoe UI" w:cs="Segoe UI"/>
          <w:sz w:val="22"/>
          <w:szCs w:val="22"/>
        </w:rPr>
        <w:t>following feedback from Blaine Renkas and Sara Stroh (and Beau’s own self-awareness), the team agreed to add a development need related to Beau becoming a more accessible leader to Duluth staff. This came about as a result of a significant decrease in scores for the Duluth office in response to the most recent employee engagement survey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E91532">
        <w:rPr>
          <w:rStyle w:val="FootnoteReference"/>
          <w:rFonts w:ascii="Segoe UI" w:hAnsi="Segoe UI" w:cs="Segoe UI"/>
          <w:sz w:val="22"/>
          <w:szCs w:val="22"/>
        </w:rPr>
        <w:footnoteReference w:id="2"/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. It was recognized that while Beau 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is present in </w:t>
      </w:r>
      <w:r w:rsidR="00A803A9">
        <w:rPr>
          <w:rStyle w:val="normaltextrun"/>
          <w:rFonts w:ascii="Segoe UI" w:hAnsi="Segoe UI" w:cs="Segoe UI"/>
          <w:sz w:val="22"/>
          <w:szCs w:val="22"/>
        </w:rPr>
        <w:t>the office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 every day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, he typically has his door closed which gives the impression that he is not available to other staff. 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Beau acknowledged that he may not be the most approachable person and can appear to be a little intimidating until people get to know him. </w:t>
      </w:r>
    </w:p>
    <w:p w14:paraId="7D51122C" w14:textId="77777777" w:rsidR="00E91532" w:rsidRDefault="00E91532" w:rsidP="00E91532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3DD1E048" w14:textId="22B46345" w:rsidR="00DC4C0D" w:rsidRDefault="00DC4C0D" w:rsidP="00E91532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lastRenderedPageBreak/>
        <w:t xml:space="preserve">Paul suggested that Beau create a file </w:t>
      </w:r>
      <w:r w:rsidR="00C82484" w:rsidRPr="00C82484">
        <w:rPr>
          <w:rStyle w:val="normaltextrun"/>
          <w:rFonts w:ascii="Segoe UI" w:hAnsi="Segoe UI" w:cs="Segoe UI"/>
          <w:sz w:val="22"/>
          <w:szCs w:val="22"/>
        </w:rPr>
        <w:t xml:space="preserve">saved </w:t>
      </w:r>
      <w:hyperlink r:id="rId11" w:history="1">
        <w:r w:rsidR="00C82484" w:rsidRPr="00C82484">
          <w:rPr>
            <w:rStyle w:val="Hyperlink"/>
            <w:rFonts w:ascii="Segoe UI" w:eastAsia="Cambria" w:hAnsi="Segoe UI" w:cs="Segoe UI"/>
            <w:sz w:val="22"/>
            <w:szCs w:val="22"/>
          </w:rPr>
          <w:t>here</w:t>
        </w:r>
      </w:hyperlink>
      <w:r w:rsidR="00C82484">
        <w:rPr>
          <w:rStyle w:val="Hyperlink"/>
          <w:color w:val="auto"/>
          <w:u w:val="none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to document progress made in addressing the </w:t>
      </w:r>
      <w:r w:rsidR="00C82484">
        <w:rPr>
          <w:rStyle w:val="normaltextrun"/>
          <w:rFonts w:ascii="Segoe UI" w:hAnsi="Segoe UI" w:cs="Segoe UI"/>
          <w:sz w:val="22"/>
          <w:szCs w:val="22"/>
        </w:rPr>
        <w:t xml:space="preserve">two </w:t>
      </w:r>
      <w:r>
        <w:rPr>
          <w:rStyle w:val="normaltextrun"/>
          <w:rFonts w:ascii="Segoe UI" w:hAnsi="Segoe UI" w:cs="Segoe UI"/>
          <w:sz w:val="22"/>
          <w:szCs w:val="22"/>
        </w:rPr>
        <w:t>development needs</w:t>
      </w:r>
      <w:r w:rsidR="00A803A9">
        <w:rPr>
          <w:rStyle w:val="normaltextrun"/>
          <w:rFonts w:ascii="Segoe UI" w:hAnsi="Segoe UI" w:cs="Segoe UI"/>
          <w:sz w:val="22"/>
          <w:szCs w:val="22"/>
        </w:rPr>
        <w:t xml:space="preserve"> settled upon above</w:t>
      </w:r>
      <w:r>
        <w:rPr>
          <w:rStyle w:val="normaltextrun"/>
          <w:rFonts w:ascii="Segoe UI" w:hAnsi="Segoe UI" w:cs="Segoe UI"/>
          <w:sz w:val="22"/>
          <w:szCs w:val="22"/>
        </w:rPr>
        <w:t xml:space="preserve">. </w:t>
      </w:r>
    </w:p>
    <w:p w14:paraId="0A507E03" w14:textId="77777777" w:rsidR="00112002" w:rsidRDefault="00112002" w:rsidP="00E91532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24FD9815" w14:textId="358C0EC9" w:rsidR="00A60141" w:rsidRDefault="00A60141" w:rsidP="00A60141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12002">
        <w:rPr>
          <w:rStyle w:val="normaltextrun"/>
          <w:rFonts w:ascii="Segoe UI" w:hAnsi="Segoe UI" w:cs="Segoe UI"/>
          <w:sz w:val="22"/>
          <w:szCs w:val="22"/>
          <w:u w:val="single"/>
        </w:rPr>
        <w:t>Networking within EM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 xml:space="preserve">Paul noted that it may be viewed unfavorably if the EM officers who claimed no line of sight on </w:t>
      </w:r>
      <w:r w:rsidR="00112002">
        <w:rPr>
          <w:rStyle w:val="normaltextrun"/>
          <w:rFonts w:ascii="Segoe UI" w:hAnsi="Segoe UI" w:cs="Segoe UI"/>
          <w:sz w:val="22"/>
          <w:szCs w:val="22"/>
        </w:rPr>
        <w:t>Beau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 xml:space="preserve"> in </w:t>
      </w:r>
      <w:r w:rsidR="00112002">
        <w:rPr>
          <w:rStyle w:val="normaltextrun"/>
          <w:rFonts w:ascii="Segoe UI" w:hAnsi="Segoe UI" w:cs="Segoe UI"/>
          <w:sz w:val="22"/>
          <w:szCs w:val="22"/>
        </w:rPr>
        <w:t xml:space="preserve">the May 2024 pipeline entry 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 xml:space="preserve">survey still claim the same in the next survey scheduled for mid-November, especially if </w:t>
      </w:r>
      <w:r w:rsidR="00112002"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>ha</w:t>
      </w:r>
      <w:r w:rsidR="00112002">
        <w:rPr>
          <w:rStyle w:val="normaltextrun"/>
          <w:rFonts w:ascii="Segoe UI" w:hAnsi="Segoe UI" w:cs="Segoe UI"/>
          <w:sz w:val="22"/>
          <w:szCs w:val="22"/>
        </w:rPr>
        <w:t>s</w:t>
      </w:r>
      <w:r w:rsidR="00112002" w:rsidRPr="00112002">
        <w:rPr>
          <w:rStyle w:val="normaltextrun"/>
          <w:rFonts w:ascii="Segoe UI" w:hAnsi="Segoe UI" w:cs="Segoe UI"/>
          <w:sz w:val="22"/>
          <w:szCs w:val="22"/>
        </w:rPr>
        <w:t xml:space="preserve"> not reached out to initiate contact. </w:t>
      </w:r>
    </w:p>
    <w:p w14:paraId="787C5209" w14:textId="77777777" w:rsidR="00A60141" w:rsidRDefault="00A60141" w:rsidP="00A60141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6F890ABB" w14:textId="2FC01F44" w:rsidR="00A60141" w:rsidRDefault="00A60141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12002">
        <w:rPr>
          <w:rStyle w:val="normaltextrun"/>
          <w:rFonts w:ascii="Segoe UI" w:hAnsi="Segoe UI" w:cs="Segoe UI"/>
          <w:sz w:val="22"/>
          <w:szCs w:val="22"/>
          <w:u w:val="single"/>
        </w:rPr>
        <w:t>Long Form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01C0E631" w14:textId="1B82A00B" w:rsidR="00A60141" w:rsidRDefault="00C47EE4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recognized that </w:t>
      </w:r>
      <w:r w:rsidR="00DC4C0D">
        <w:rPr>
          <w:rStyle w:val="normaltextrun"/>
          <w:rFonts w:ascii="Segoe UI" w:hAnsi="Segoe UI" w:cs="Segoe UI"/>
          <w:sz w:val="22"/>
          <w:szCs w:val="22"/>
        </w:rPr>
        <w:t xml:space="preserve">Beau had populated much of his </w:t>
      </w:r>
      <w:hyperlink r:id="rId12" w:history="1">
        <w:r w:rsidR="00DC4C0D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 as a first draft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 but that the text needs to be developed further before it is ready for detailed review by the team. </w:t>
      </w:r>
    </w:p>
    <w:p w14:paraId="003F6D30" w14:textId="73C700B1" w:rsidR="00DC4C0D" w:rsidRDefault="00E91532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advised that the “Project 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Management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Experience” section will comprise a LFAR table </w:t>
      </w:r>
      <w:r w:rsidR="00112002">
        <w:rPr>
          <w:rStyle w:val="normaltextrun"/>
          <w:rFonts w:ascii="Segoe UI" w:hAnsi="Segoe UI" w:cs="Segoe UI"/>
          <w:sz w:val="22"/>
          <w:szCs w:val="22"/>
        </w:rPr>
        <w:t>that will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be provided to Beau.</w:t>
      </w:r>
    </w:p>
    <w:p w14:paraId="4F17DF2B" w14:textId="492555A5" w:rsidR="00A60141" w:rsidRDefault="00A60141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The team advised Beau that it’s probably better to respond to each of the eight criteria in a narrative format rather than responding to every sub-item explicitly.</w:t>
      </w:r>
    </w:p>
    <w:p w14:paraId="72442A64" w14:textId="7886CF18" w:rsidR="00A60141" w:rsidRDefault="00A60141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acknowledged that Beau had entered a number of questions in the </w:t>
      </w:r>
      <w:proofErr w:type="spellStart"/>
      <w:r>
        <w:rPr>
          <w:rStyle w:val="normaltextrun"/>
          <w:rFonts w:ascii="Segoe UI" w:hAnsi="Segoe UI" w:cs="Segoe UI"/>
          <w:sz w:val="22"/>
          <w:szCs w:val="22"/>
        </w:rPr>
        <w:t>liong</w:t>
      </w:r>
      <w:proofErr w:type="spellEnd"/>
      <w:r>
        <w:rPr>
          <w:rStyle w:val="normaltextrun"/>
          <w:rFonts w:ascii="Segoe UI" w:hAnsi="Segoe UI" w:cs="Segoe UI"/>
          <w:sz w:val="22"/>
          <w:szCs w:val="22"/>
        </w:rPr>
        <w:t xml:space="preserve"> form seeking advice on the approach </w:t>
      </w:r>
      <w:proofErr w:type="spellStart"/>
      <w:r>
        <w:rPr>
          <w:rStyle w:val="normaltextrun"/>
          <w:rFonts w:ascii="Segoe UI" w:hAnsi="Segoe UI" w:cs="Segoe UI"/>
          <w:sz w:val="22"/>
          <w:szCs w:val="22"/>
        </w:rPr>
        <w:t>totake</w:t>
      </w:r>
      <w:proofErr w:type="spellEnd"/>
      <w:r>
        <w:rPr>
          <w:rStyle w:val="normaltextrun"/>
          <w:rFonts w:ascii="Segoe UI" w:hAnsi="Segoe UI" w:cs="Segoe UI"/>
          <w:sz w:val="22"/>
          <w:szCs w:val="22"/>
        </w:rPr>
        <w:t>. Paul recommended that Beau meet individually with either Erik (his coach) or Paul to run through these.</w:t>
      </w:r>
    </w:p>
    <w:p w14:paraId="0CCD7E29" w14:textId="4D6B99D5" w:rsidR="00E91532" w:rsidRDefault="00E91532" w:rsidP="00E9153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00318990" w14:textId="206FBD31" w:rsidR="00DC4C0D" w:rsidRDefault="00DC4C0D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will draft a slide or two summarizing Beau’s candidacy to be presented at the next EM Leadership meeting scheduled for 11/5/2024. Paul will seek input from the team before finalizing. </w:t>
      </w:r>
    </w:p>
    <w:p w14:paraId="7CD95710" w14:textId="69F2C60F" w:rsidR="00DC4C0D" w:rsidRDefault="00C47EE4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C47EE4">
        <w:rPr>
          <w:rStyle w:val="normaltextrun"/>
          <w:rFonts w:ascii="Segoe UI" w:hAnsi="Segoe UI" w:cs="Segoe UI"/>
          <w:sz w:val="22"/>
          <w:szCs w:val="22"/>
        </w:rPr>
        <w:t xml:space="preserve">Beau will continue populating his </w:t>
      </w:r>
      <w:hyperlink r:id="rId13" w:history="1">
        <w:r w:rsidR="00112002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112002" w:rsidRPr="00C47EE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Pr="00C47EE4">
        <w:rPr>
          <w:rStyle w:val="normaltextrun"/>
          <w:rFonts w:ascii="Segoe UI" w:hAnsi="Segoe UI" w:cs="Segoe UI"/>
          <w:sz w:val="22"/>
          <w:szCs w:val="22"/>
        </w:rPr>
        <w:t>in the “Shared documents” root folder. Past versions should be saved to the “Superseded folder with the version date (e.g., 2024-10-13 appended to the filename). The goal is to have a solid draft ready by the end of 2024.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38EDF53E" w14:textId="55042E99" w:rsidR="00DC4C0D" w:rsidRDefault="00DC4C0D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</w:t>
      </w:r>
      <w:r w:rsidRPr="00B8338A">
        <w:rPr>
          <w:rStyle w:val="normaltextrun"/>
          <w:rFonts w:ascii="Segoe UI" w:hAnsi="Segoe UI" w:cs="Segoe UI"/>
          <w:sz w:val="22"/>
          <w:szCs w:val="22"/>
        </w:rPr>
        <w:t xml:space="preserve"> will reach out to </w:t>
      </w:r>
      <w:r w:rsidR="00C47EE4">
        <w:rPr>
          <w:rStyle w:val="normaltextrun"/>
          <w:rFonts w:ascii="Segoe UI" w:hAnsi="Segoe UI" w:cs="Segoe UI"/>
          <w:sz w:val="22"/>
          <w:szCs w:val="22"/>
        </w:rPr>
        <w:t xml:space="preserve">the seven </w:t>
      </w:r>
      <w:r w:rsidR="00C47EE4" w:rsidRPr="00C47EE4">
        <w:rPr>
          <w:rStyle w:val="normaltextrun"/>
          <w:rFonts w:ascii="Segoe UI" w:hAnsi="Segoe UI" w:cs="Segoe UI"/>
          <w:sz w:val="22"/>
          <w:szCs w:val="22"/>
        </w:rPr>
        <w:t xml:space="preserve">current officers who claimed “no line of sight” in the May 2024 pipeline entry survey </w:t>
      </w:r>
      <w:r w:rsidR="00C47EE4" w:rsidRPr="00C47EE4">
        <w:rPr>
          <w:rStyle w:val="normaltextrun"/>
          <w:rFonts w:ascii="Segoe UI" w:hAnsi="Segoe UI" w:cs="Segoe UI"/>
          <w:sz w:val="22"/>
          <w:szCs w:val="22"/>
          <w:vertAlign w:val="superscript"/>
        </w:rPr>
        <w:footnoteReference w:id="3"/>
      </w:r>
      <w:r w:rsidR="00C47EE4">
        <w:rPr>
          <w:rStyle w:val="normaltextrun"/>
          <w:rFonts w:ascii="Segoe UI" w:hAnsi="Segoe UI" w:cs="Segoe UI"/>
          <w:sz w:val="22"/>
          <w:szCs w:val="22"/>
        </w:rPr>
        <w:t xml:space="preserve"> and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with whom he has had little contact</w:t>
      </w:r>
      <w:r w:rsidR="00E91532">
        <w:rPr>
          <w:rStyle w:val="normaltextrun"/>
          <w:rFonts w:ascii="Segoe UI" w:hAnsi="Segoe UI" w:cs="Segoe UI"/>
          <w:sz w:val="22"/>
          <w:szCs w:val="22"/>
        </w:rPr>
        <w:t>,</w:t>
      </w:r>
      <w:r w:rsidRPr="00B8338A">
        <w:rPr>
          <w:rStyle w:val="normaltextrun"/>
          <w:rFonts w:ascii="Segoe UI" w:hAnsi="Segoe UI" w:cs="Segoe UI"/>
          <w:sz w:val="22"/>
          <w:szCs w:val="22"/>
        </w:rPr>
        <w:t xml:space="preserve"> to introduce h</w:t>
      </w:r>
      <w:r w:rsidR="00C47EE4">
        <w:rPr>
          <w:rStyle w:val="normaltextrun"/>
          <w:rFonts w:ascii="Segoe UI" w:hAnsi="Segoe UI" w:cs="Segoe UI"/>
          <w:sz w:val="22"/>
          <w:szCs w:val="22"/>
        </w:rPr>
        <w:t>im</w:t>
      </w:r>
      <w:r w:rsidRPr="00B8338A">
        <w:rPr>
          <w:rStyle w:val="normaltextrun"/>
          <w:rFonts w:ascii="Segoe UI" w:hAnsi="Segoe UI" w:cs="Segoe UI"/>
          <w:sz w:val="22"/>
          <w:szCs w:val="22"/>
        </w:rPr>
        <w:t>self and establish connections.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3564DA" w:rsidRPr="00DD4FF3">
        <w:rPr>
          <w:rStyle w:val="normaltextrun"/>
          <w:rFonts w:ascii="Segoe UI" w:hAnsi="Segoe UI" w:cs="Segoe UI"/>
          <w:color w:val="FF0000"/>
          <w:sz w:val="22"/>
          <w:szCs w:val="22"/>
        </w:rPr>
        <w:t xml:space="preserve">[Done </w:t>
      </w:r>
      <w:r w:rsidR="00DD4FF3" w:rsidRPr="00DD4FF3">
        <w:rPr>
          <w:rStyle w:val="normaltextrun"/>
          <w:rFonts w:ascii="Segoe UI" w:hAnsi="Segoe UI" w:cs="Segoe UI"/>
          <w:color w:val="FF0000"/>
          <w:sz w:val="22"/>
          <w:szCs w:val="22"/>
        </w:rPr>
        <w:t>11/21/2024]</w:t>
      </w:r>
    </w:p>
    <w:p w14:paraId="5C0585A9" w14:textId="499F5BB7" w:rsidR="00C82484" w:rsidRDefault="00C82484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will register for the upcoming “Crucial Conversations” training. </w:t>
      </w:r>
      <w:r w:rsidR="00A803A9" w:rsidRPr="00A803A9">
        <w:rPr>
          <w:rStyle w:val="normaltextrun"/>
          <w:rFonts w:ascii="Segoe UI" w:hAnsi="Segoe UI" w:cs="Segoe UI"/>
          <w:color w:val="FF0000"/>
          <w:sz w:val="22"/>
          <w:szCs w:val="22"/>
        </w:rPr>
        <w:t>[Done 10/28/2024]</w:t>
      </w:r>
    </w:p>
    <w:p w14:paraId="771EAC73" w14:textId="77777777" w:rsidR="003C361C" w:rsidRDefault="003C361C" w:rsidP="003C361C">
      <w:pPr>
        <w:pStyle w:val="attendees"/>
        <w:rPr>
          <w:b/>
          <w:color w:val="365F91" w:themeColor="accent1" w:themeShade="BF"/>
        </w:rPr>
      </w:pPr>
    </w:p>
    <w:sectPr w:rsidR="003C361C" w:rsidSect="000D50C5">
      <w:footerReference w:type="default" r:id="rId14"/>
      <w:headerReference w:type="first" r:id="rId15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D02EF" w14:textId="77777777" w:rsidR="00C0200E" w:rsidRDefault="00C0200E" w:rsidP="00D33117">
      <w:r>
        <w:separator/>
      </w:r>
    </w:p>
  </w:endnote>
  <w:endnote w:type="continuationSeparator" w:id="0">
    <w:p w14:paraId="12049304" w14:textId="77777777" w:rsidR="00C0200E" w:rsidRDefault="00C0200E" w:rsidP="00D33117">
      <w:r>
        <w:continuationSeparator/>
      </w:r>
    </w:p>
  </w:endnote>
  <w:endnote w:type="continuationNotice" w:id="1">
    <w:p w14:paraId="1F4E1663" w14:textId="77777777" w:rsidR="00C0200E" w:rsidRDefault="00C0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50719" w14:textId="1BCBFEFD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DC4C0D">
      <w:rPr>
        <w:noProof/>
        <w:sz w:val="20"/>
        <w:szCs w:val="20"/>
      </w:rPr>
      <w:t>2024-10-28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74292" w14:textId="77777777" w:rsidR="00C0200E" w:rsidRDefault="00C0200E" w:rsidP="00D33117">
      <w:r>
        <w:separator/>
      </w:r>
    </w:p>
  </w:footnote>
  <w:footnote w:type="continuationSeparator" w:id="0">
    <w:p w14:paraId="1DD3CD8C" w14:textId="77777777" w:rsidR="00C0200E" w:rsidRDefault="00C0200E" w:rsidP="00D33117">
      <w:r>
        <w:continuationSeparator/>
      </w:r>
    </w:p>
  </w:footnote>
  <w:footnote w:type="continuationNotice" w:id="1">
    <w:p w14:paraId="33D75404" w14:textId="77777777" w:rsidR="00C0200E" w:rsidRDefault="00C0200E"/>
  </w:footnote>
  <w:footnote w:id="2">
    <w:p w14:paraId="385CD89C" w14:textId="3A155ABB" w:rsidR="00E91532" w:rsidRPr="00E91532" w:rsidRDefault="00E91532" w:rsidP="00E91532">
      <w:pPr>
        <w:pStyle w:val="FootnoteText"/>
        <w:ind w:left="360" w:hanging="360"/>
        <w:rPr>
          <w:rFonts w:ascii="Segoe UI" w:hAnsi="Segoe UI" w:cs="Segoe UI"/>
          <w:sz w:val="22"/>
          <w:szCs w:val="22"/>
        </w:rPr>
      </w:pPr>
      <w:r w:rsidRPr="00E91532">
        <w:rPr>
          <w:rStyle w:val="FootnoteReference"/>
          <w:rFonts w:ascii="Segoe UI" w:hAnsi="Segoe UI" w:cs="Segoe UI"/>
          <w:sz w:val="22"/>
          <w:szCs w:val="22"/>
          <w:vertAlign w:val="baseline"/>
        </w:rPr>
        <w:footnoteRef/>
      </w:r>
      <w:r w:rsidRPr="00E91532">
        <w:rPr>
          <w:rFonts w:ascii="Segoe UI" w:hAnsi="Segoe UI" w:cs="Segoe UI"/>
          <w:sz w:val="22"/>
          <w:szCs w:val="22"/>
        </w:rPr>
        <w:t xml:space="preserve"> </w:t>
      </w:r>
      <w:r w:rsidRPr="00E91532"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>Erik Boleman is convening with other leaders in the Duluth office (including Beau) to address the survey further.</w:t>
      </w:r>
    </w:p>
  </w:footnote>
  <w:footnote w:id="3">
    <w:p w14:paraId="4240D0C8" w14:textId="7FC7A89A" w:rsidR="00C47EE4" w:rsidRPr="00D535FA" w:rsidRDefault="00C47EE4" w:rsidP="00C47EE4">
      <w:pPr>
        <w:pStyle w:val="FootnoteText"/>
        <w:ind w:left="720" w:hanging="720"/>
        <w:rPr>
          <w:rFonts w:ascii="Segoe UI" w:hAnsi="Segoe UI" w:cs="Segoe UI"/>
          <w:bCs/>
          <w:sz w:val="22"/>
          <w:szCs w:val="24"/>
        </w:rPr>
      </w:pPr>
      <w:r w:rsidRPr="00D535FA">
        <w:rPr>
          <w:rFonts w:ascii="Segoe UI" w:hAnsi="Segoe UI" w:cs="Segoe UI"/>
          <w:bCs/>
          <w:sz w:val="22"/>
          <w:szCs w:val="24"/>
        </w:rPr>
        <w:footnoteRef/>
      </w:r>
      <w:r w:rsidRPr="00D535FA">
        <w:rPr>
          <w:rFonts w:ascii="Segoe UI" w:hAnsi="Segoe UI" w:cs="Segoe UI"/>
          <w:bCs/>
          <w:sz w:val="22"/>
          <w:szCs w:val="24"/>
        </w:rPr>
        <w:t xml:space="preserve"> </w:t>
      </w:r>
      <w:r w:rsidRPr="00D535FA">
        <w:rPr>
          <w:rFonts w:ascii="Segoe UI" w:hAnsi="Segoe UI" w:cs="Segoe UI"/>
          <w:bCs/>
          <w:sz w:val="22"/>
          <w:szCs w:val="24"/>
        </w:rPr>
        <w:tab/>
        <w:t xml:space="preserve">Abby Morrisette, Jeff Bennett, Nick Nelson, Ryan Siats, Teresa Kinder , Tim Russell and Tom </w:t>
      </w:r>
      <w:proofErr w:type="spellStart"/>
      <w:r w:rsidRPr="00D535FA">
        <w:rPr>
          <w:rFonts w:ascii="Segoe UI" w:hAnsi="Segoe UI" w:cs="Segoe UI"/>
          <w:bCs/>
          <w:sz w:val="22"/>
          <w:szCs w:val="24"/>
        </w:rPr>
        <w:t>Kiuchinski</w:t>
      </w:r>
      <w:proofErr w:type="spellEnd"/>
      <w:r w:rsidRPr="00D535FA">
        <w:rPr>
          <w:rFonts w:ascii="Segoe UI" w:hAnsi="Segoe UI" w:cs="Segoe UI"/>
          <w:bCs/>
          <w:sz w:val="22"/>
          <w:szCs w:val="24"/>
        </w:rPr>
        <w:t>.</w:t>
      </w:r>
      <w:r>
        <w:rPr>
          <w:rFonts w:ascii="Segoe UI" w:hAnsi="Segoe UI" w:cs="Segoe UI"/>
          <w:bCs/>
          <w:sz w:val="22"/>
          <w:szCs w:val="24"/>
        </w:rPr>
        <w:t xml:space="preserve"> Note that Rachael Shetka has since left Barr and that Beau has had some interactions with Ryan Siats over the last 6 months.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eZ949Ru" int2:invalidationBookmarkName="" int2:hashCode="bszyfa787Vaqi1" int2:id="3tDi98VI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hideSpellingErrors/>
  <w:hideGrammaticalError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56B14"/>
    <w:rsid w:val="000634F3"/>
    <w:rsid w:val="00065002"/>
    <w:rsid w:val="00065BD7"/>
    <w:rsid w:val="00070112"/>
    <w:rsid w:val="00077BA7"/>
    <w:rsid w:val="00083770"/>
    <w:rsid w:val="00083C60"/>
    <w:rsid w:val="00085ACA"/>
    <w:rsid w:val="00092171"/>
    <w:rsid w:val="00097DF5"/>
    <w:rsid w:val="000A21EC"/>
    <w:rsid w:val="000A4E56"/>
    <w:rsid w:val="000B06C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1049C4"/>
    <w:rsid w:val="00111F25"/>
    <w:rsid w:val="00112002"/>
    <w:rsid w:val="00113082"/>
    <w:rsid w:val="0012220D"/>
    <w:rsid w:val="00123601"/>
    <w:rsid w:val="00124F59"/>
    <w:rsid w:val="0013026B"/>
    <w:rsid w:val="00137BD9"/>
    <w:rsid w:val="001453C6"/>
    <w:rsid w:val="00151470"/>
    <w:rsid w:val="0015187B"/>
    <w:rsid w:val="001662B7"/>
    <w:rsid w:val="00180B6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2C99"/>
    <w:rsid w:val="00247FE8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288"/>
    <w:rsid w:val="002C4E59"/>
    <w:rsid w:val="002D17FB"/>
    <w:rsid w:val="002DE7C6"/>
    <w:rsid w:val="002E3E77"/>
    <w:rsid w:val="002F0DCC"/>
    <w:rsid w:val="00312910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50A3A"/>
    <w:rsid w:val="00351AA6"/>
    <w:rsid w:val="003564DA"/>
    <w:rsid w:val="00362CFA"/>
    <w:rsid w:val="003664EC"/>
    <w:rsid w:val="00370311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361C"/>
    <w:rsid w:val="003C596B"/>
    <w:rsid w:val="003D01C9"/>
    <w:rsid w:val="003D3B82"/>
    <w:rsid w:val="003D493B"/>
    <w:rsid w:val="003E0F85"/>
    <w:rsid w:val="003E253F"/>
    <w:rsid w:val="003E2C3C"/>
    <w:rsid w:val="003F0E53"/>
    <w:rsid w:val="003F52C1"/>
    <w:rsid w:val="003F565A"/>
    <w:rsid w:val="00411301"/>
    <w:rsid w:val="00412C7C"/>
    <w:rsid w:val="004219A7"/>
    <w:rsid w:val="0042655B"/>
    <w:rsid w:val="004265F9"/>
    <w:rsid w:val="00440CBA"/>
    <w:rsid w:val="00446287"/>
    <w:rsid w:val="0045753B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511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7747"/>
    <w:rsid w:val="00573B2F"/>
    <w:rsid w:val="005767D6"/>
    <w:rsid w:val="0058169B"/>
    <w:rsid w:val="00581757"/>
    <w:rsid w:val="005A3B3D"/>
    <w:rsid w:val="005A437B"/>
    <w:rsid w:val="005A4EF1"/>
    <w:rsid w:val="005D0177"/>
    <w:rsid w:val="005E6816"/>
    <w:rsid w:val="005E75C7"/>
    <w:rsid w:val="005F0021"/>
    <w:rsid w:val="005F5A4F"/>
    <w:rsid w:val="0060199C"/>
    <w:rsid w:val="00605B91"/>
    <w:rsid w:val="006079D3"/>
    <w:rsid w:val="0061297C"/>
    <w:rsid w:val="00625BB0"/>
    <w:rsid w:val="00625F94"/>
    <w:rsid w:val="00630451"/>
    <w:rsid w:val="00630A1C"/>
    <w:rsid w:val="00642B05"/>
    <w:rsid w:val="0066280A"/>
    <w:rsid w:val="00663FB8"/>
    <w:rsid w:val="00665E4B"/>
    <w:rsid w:val="00666AB1"/>
    <w:rsid w:val="0067375F"/>
    <w:rsid w:val="006773D9"/>
    <w:rsid w:val="0069086F"/>
    <w:rsid w:val="006925A0"/>
    <w:rsid w:val="006A2966"/>
    <w:rsid w:val="006B46B8"/>
    <w:rsid w:val="006B61B0"/>
    <w:rsid w:val="006B6413"/>
    <w:rsid w:val="006C4C64"/>
    <w:rsid w:val="006E4ACE"/>
    <w:rsid w:val="006F5BA1"/>
    <w:rsid w:val="0070381F"/>
    <w:rsid w:val="00703843"/>
    <w:rsid w:val="00716A2E"/>
    <w:rsid w:val="00717E89"/>
    <w:rsid w:val="00727804"/>
    <w:rsid w:val="00754973"/>
    <w:rsid w:val="00754D14"/>
    <w:rsid w:val="007567ED"/>
    <w:rsid w:val="00757F29"/>
    <w:rsid w:val="007628E0"/>
    <w:rsid w:val="00765F99"/>
    <w:rsid w:val="00775565"/>
    <w:rsid w:val="00783BFC"/>
    <w:rsid w:val="00795A26"/>
    <w:rsid w:val="00796DF8"/>
    <w:rsid w:val="0079799D"/>
    <w:rsid w:val="007A4611"/>
    <w:rsid w:val="007B0B5F"/>
    <w:rsid w:val="007B11DF"/>
    <w:rsid w:val="007B3DBF"/>
    <w:rsid w:val="007C7D2E"/>
    <w:rsid w:val="007D5539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403F4"/>
    <w:rsid w:val="00846581"/>
    <w:rsid w:val="00850730"/>
    <w:rsid w:val="0086355C"/>
    <w:rsid w:val="008677E2"/>
    <w:rsid w:val="00887513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2DB4"/>
    <w:rsid w:val="009366CF"/>
    <w:rsid w:val="00936FE7"/>
    <w:rsid w:val="00944FCD"/>
    <w:rsid w:val="00946363"/>
    <w:rsid w:val="00954545"/>
    <w:rsid w:val="00956721"/>
    <w:rsid w:val="009670BE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A55EE"/>
    <w:rsid w:val="009B0C52"/>
    <w:rsid w:val="009C1D65"/>
    <w:rsid w:val="009C441D"/>
    <w:rsid w:val="009C4A9E"/>
    <w:rsid w:val="009D09DB"/>
    <w:rsid w:val="009D1E36"/>
    <w:rsid w:val="009E1DAF"/>
    <w:rsid w:val="009F00A9"/>
    <w:rsid w:val="009F7A8C"/>
    <w:rsid w:val="00A119AE"/>
    <w:rsid w:val="00A22BAA"/>
    <w:rsid w:val="00A22EEE"/>
    <w:rsid w:val="00A5569D"/>
    <w:rsid w:val="00A573FD"/>
    <w:rsid w:val="00A60141"/>
    <w:rsid w:val="00A705B9"/>
    <w:rsid w:val="00A74987"/>
    <w:rsid w:val="00A75A74"/>
    <w:rsid w:val="00A803A9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D1F7A"/>
    <w:rsid w:val="00BD5C9B"/>
    <w:rsid w:val="00BD7521"/>
    <w:rsid w:val="00BE10A7"/>
    <w:rsid w:val="00BE22BA"/>
    <w:rsid w:val="00BF251F"/>
    <w:rsid w:val="00BF7BE9"/>
    <w:rsid w:val="00C0200E"/>
    <w:rsid w:val="00C127CE"/>
    <w:rsid w:val="00C16472"/>
    <w:rsid w:val="00C20356"/>
    <w:rsid w:val="00C2122B"/>
    <w:rsid w:val="00C27928"/>
    <w:rsid w:val="00C30DA8"/>
    <w:rsid w:val="00C3301A"/>
    <w:rsid w:val="00C4737D"/>
    <w:rsid w:val="00C47EE4"/>
    <w:rsid w:val="00C502B6"/>
    <w:rsid w:val="00C521E5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C77FD"/>
    <w:rsid w:val="00CD1BA8"/>
    <w:rsid w:val="00CD2363"/>
    <w:rsid w:val="00CD50DE"/>
    <w:rsid w:val="00CD6C86"/>
    <w:rsid w:val="00CD6F9B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3117"/>
    <w:rsid w:val="00D33EFF"/>
    <w:rsid w:val="00D535FA"/>
    <w:rsid w:val="00D56512"/>
    <w:rsid w:val="00D5661F"/>
    <w:rsid w:val="00D5668C"/>
    <w:rsid w:val="00D816E1"/>
    <w:rsid w:val="00D92C5B"/>
    <w:rsid w:val="00D94756"/>
    <w:rsid w:val="00D97022"/>
    <w:rsid w:val="00D97B07"/>
    <w:rsid w:val="00DB3AB0"/>
    <w:rsid w:val="00DB53F4"/>
    <w:rsid w:val="00DC0017"/>
    <w:rsid w:val="00DC4C0D"/>
    <w:rsid w:val="00DD35E9"/>
    <w:rsid w:val="00DD4FF3"/>
    <w:rsid w:val="00DD5075"/>
    <w:rsid w:val="00DD75D2"/>
    <w:rsid w:val="00DE2AD4"/>
    <w:rsid w:val="00DF1401"/>
    <w:rsid w:val="00DF1B20"/>
    <w:rsid w:val="00DF3D78"/>
    <w:rsid w:val="00E00935"/>
    <w:rsid w:val="00E04DEB"/>
    <w:rsid w:val="00E05F7A"/>
    <w:rsid w:val="00E119A1"/>
    <w:rsid w:val="00E13A8D"/>
    <w:rsid w:val="00E15B13"/>
    <w:rsid w:val="00E2495C"/>
    <w:rsid w:val="00E30848"/>
    <w:rsid w:val="00E33DE4"/>
    <w:rsid w:val="00E5193C"/>
    <w:rsid w:val="00E56D5F"/>
    <w:rsid w:val="00E578D4"/>
    <w:rsid w:val="00E62B8B"/>
    <w:rsid w:val="00E658E8"/>
    <w:rsid w:val="00E83D23"/>
    <w:rsid w:val="00E867F8"/>
    <w:rsid w:val="00E86845"/>
    <w:rsid w:val="00E86A11"/>
    <w:rsid w:val="00E91532"/>
    <w:rsid w:val="00E9195B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10A54"/>
    <w:rsid w:val="00F201DC"/>
    <w:rsid w:val="00F23F5B"/>
    <w:rsid w:val="00F26272"/>
    <w:rsid w:val="00F33088"/>
    <w:rsid w:val="00F42A53"/>
    <w:rsid w:val="00F46B37"/>
    <w:rsid w:val="00F52424"/>
    <w:rsid w:val="00F5765F"/>
    <w:rsid w:val="00F70CDF"/>
    <w:rsid w:val="00F85FB0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Superseded/Principal%20VP%20Evaluation%20Form%20(BCT)%202025-01-03.docx" TargetMode="Externa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Superseded/Principal%20VP%20Evaluation%20Form%20(BCT)%202025-01-03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8b7e8933f5d1e8070beb343a82cdfc30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ba88a6cb20825a2a11cb09e759d609ad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5204C5-33A5-4649-AFD3-7AB840DDB8C1}"/>
</file>

<file path=customXml/itemProps3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211DD3-9DD2-470A-919D-8730DC14564D}">
  <ds:schemaRefs>
    <ds:schemaRef ds:uri="http://schemas.microsoft.com/office/2006/documentManagement/types"/>
    <ds:schemaRef ds:uri="http://purl.org/dc/dcmitype/"/>
    <ds:schemaRef ds:uri="87040525-7e23-4725-ba85-9fbfb51da173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414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Beau Thurman</cp:lastModifiedBy>
  <cp:revision>5</cp:revision>
  <cp:lastPrinted>2013-04-05T14:58:00Z</cp:lastPrinted>
  <dcterms:created xsi:type="dcterms:W3CDTF">2024-10-28T12:25:00Z</dcterms:created>
  <dcterms:modified xsi:type="dcterms:W3CDTF">2024-12-10T19:49:00Z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