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4B37B65D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9C56F0">
        <w:rPr>
          <w:rStyle w:val="meetingdetailsheadings"/>
          <w:color w:val="auto"/>
        </w:rPr>
        <w:t>October 30</w:t>
      </w:r>
      <w:r w:rsidR="005F03E4">
        <w:rPr>
          <w:rStyle w:val="meetingdetailsheadings"/>
          <w:color w:val="auto"/>
        </w:rPr>
        <w:t>, 2025</w:t>
      </w:r>
    </w:p>
    <w:p w14:paraId="0C7BDA5E" w14:textId="1312E8BD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</w:t>
      </w:r>
      <w:r w:rsidR="009C56F0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9C56F0">
        <w:rPr>
          <w:rFonts w:ascii="Century Gothic" w:hAnsi="Century Gothic"/>
          <w:b/>
          <w:color w:val="000000" w:themeColor="text1"/>
        </w:rPr>
        <w:t>4</w:t>
      </w:r>
      <w:r>
        <w:rPr>
          <w:rFonts w:ascii="Century Gothic" w:hAnsi="Century Gothic"/>
          <w:b/>
          <w:color w:val="000000" w:themeColor="text1"/>
        </w:rPr>
        <w:t>:</w:t>
      </w:r>
      <w:r w:rsidR="005E0AB3">
        <w:rPr>
          <w:rFonts w:ascii="Century Gothic" w:hAnsi="Century Gothic"/>
          <w:b/>
          <w:color w:val="000000" w:themeColor="text1"/>
        </w:rPr>
        <w:t>3</w:t>
      </w:r>
      <w:r w:rsidR="00BE34C8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2D029AF8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5F03E4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18001AC0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5F03E4">
        <w:t xml:space="preserve">Erik Boleman (coach), </w:t>
      </w:r>
      <w:r w:rsidR="00440CBA">
        <w:t>Paul Taylor (EM leadership coach</w:t>
      </w:r>
      <w:r w:rsidR="00524130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bookmarkEnd w:id="0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2333D7FE" w14:textId="2179F395" w:rsidR="009D585D" w:rsidRDefault="00417433" w:rsidP="00E7355E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E7355E"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2C5BC7" w:rsidRPr="00E7355E">
        <w:rPr>
          <w:rStyle w:val="normaltextrun"/>
          <w:rFonts w:ascii="Segoe UI" w:hAnsi="Segoe UI" w:cs="Segoe UI"/>
          <w:sz w:val="22"/>
          <w:szCs w:val="22"/>
        </w:rPr>
        <w:t xml:space="preserve">reported </w:t>
      </w:r>
      <w:r w:rsidR="00FC4DCC" w:rsidRPr="00E7355E">
        <w:rPr>
          <w:rStyle w:val="normaltextrun"/>
          <w:rFonts w:ascii="Segoe UI" w:hAnsi="Segoe UI" w:cs="Segoe UI"/>
          <w:sz w:val="22"/>
          <w:szCs w:val="22"/>
        </w:rPr>
        <w:t xml:space="preserve">that he has made </w:t>
      </w:r>
      <w:r w:rsidR="00DB6775" w:rsidRPr="00E7355E">
        <w:rPr>
          <w:rStyle w:val="normaltextrun"/>
          <w:rFonts w:ascii="Segoe UI" w:hAnsi="Segoe UI" w:cs="Segoe UI"/>
          <w:sz w:val="22"/>
          <w:szCs w:val="22"/>
        </w:rPr>
        <w:t xml:space="preserve">edits to his </w:t>
      </w:r>
      <w:hyperlink r:id="rId11" w:history="1">
        <w:r w:rsidR="00DB6775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BA7167" w:rsidRPr="00E7355E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203B3A" w:rsidRPr="00E7355E">
        <w:rPr>
          <w:rStyle w:val="normaltextrun"/>
          <w:rFonts w:ascii="Segoe UI" w:hAnsi="Segoe UI" w:cs="Segoe UI"/>
          <w:sz w:val="22"/>
          <w:szCs w:val="22"/>
        </w:rPr>
        <w:t>H</w:t>
      </w:r>
      <w:r w:rsidR="00BA7167" w:rsidRPr="00E7355E">
        <w:rPr>
          <w:rStyle w:val="normaltextrun"/>
          <w:rFonts w:ascii="Segoe UI" w:hAnsi="Segoe UI" w:cs="Segoe UI"/>
          <w:sz w:val="22"/>
          <w:szCs w:val="22"/>
        </w:rPr>
        <w:t xml:space="preserve">e may make </w:t>
      </w:r>
      <w:r w:rsidR="00203B3A" w:rsidRPr="00E7355E">
        <w:rPr>
          <w:rStyle w:val="normaltextrun"/>
          <w:rFonts w:ascii="Segoe UI" w:hAnsi="Segoe UI" w:cs="Segoe UI"/>
          <w:sz w:val="22"/>
          <w:szCs w:val="22"/>
        </w:rPr>
        <w:t xml:space="preserve">additional edits following a call he has scheduled with </w:t>
      </w:r>
      <w:r w:rsidR="002C5BC7" w:rsidRPr="00E7355E">
        <w:rPr>
          <w:rStyle w:val="normaltextrun"/>
          <w:rFonts w:ascii="Segoe UI" w:hAnsi="Segoe UI" w:cs="Segoe UI"/>
          <w:sz w:val="22"/>
          <w:szCs w:val="22"/>
        </w:rPr>
        <w:t>Ryan Siats</w:t>
      </w:r>
      <w:r w:rsidR="00203B3A" w:rsidRPr="00E7355E">
        <w:rPr>
          <w:rStyle w:val="normaltextrun"/>
          <w:rFonts w:ascii="Segoe UI" w:hAnsi="Segoe UI" w:cs="Segoe UI"/>
          <w:sz w:val="22"/>
          <w:szCs w:val="22"/>
        </w:rPr>
        <w:t xml:space="preserve"> for 10/31/2025</w:t>
      </w:r>
      <w:r w:rsidR="009D585D" w:rsidRPr="00E7355E">
        <w:rPr>
          <w:rStyle w:val="normaltextrun"/>
          <w:rFonts w:ascii="Segoe UI" w:hAnsi="Segoe UI" w:cs="Segoe UI"/>
          <w:sz w:val="22"/>
          <w:szCs w:val="22"/>
        </w:rPr>
        <w:t xml:space="preserve"> (which may lead to an example of risk management/crucial conversations).</w:t>
      </w:r>
      <w:r w:rsidR="00220C2F" w:rsidRPr="00E7355E">
        <w:rPr>
          <w:rStyle w:val="normaltextrun"/>
          <w:rFonts w:ascii="Segoe UI" w:hAnsi="Segoe UI" w:cs="Segoe UI"/>
          <w:sz w:val="22"/>
          <w:szCs w:val="22"/>
        </w:rPr>
        <w:t xml:space="preserve"> Beau noted that his edits have primarily replaced or added to the existing text</w:t>
      </w:r>
      <w:r w:rsidR="0030763A" w:rsidRPr="00E7355E">
        <w:rPr>
          <w:rStyle w:val="normaltextrun"/>
          <w:rFonts w:ascii="Segoe UI" w:hAnsi="Segoe UI" w:cs="Segoe UI"/>
          <w:sz w:val="22"/>
          <w:szCs w:val="22"/>
        </w:rPr>
        <w:t xml:space="preserve">. He recognizes that some </w:t>
      </w:r>
      <w:r w:rsidR="00947067" w:rsidRPr="00E7355E">
        <w:rPr>
          <w:rStyle w:val="normaltextrun"/>
          <w:rFonts w:ascii="Segoe UI" w:hAnsi="Segoe UI" w:cs="Segoe UI"/>
          <w:sz w:val="22"/>
          <w:szCs w:val="22"/>
        </w:rPr>
        <w:t xml:space="preserve">responses </w:t>
      </w:r>
      <w:r w:rsidR="00947067">
        <w:rPr>
          <w:rStyle w:val="normaltextrun"/>
          <w:rFonts w:ascii="Segoe UI" w:hAnsi="Segoe UI" w:cs="Segoe UI"/>
          <w:sz w:val="22"/>
          <w:szCs w:val="22"/>
        </w:rPr>
        <w:t xml:space="preserve">to the eight PIC </w:t>
      </w:r>
      <w:r w:rsidR="0030763A" w:rsidRPr="00E7355E">
        <w:rPr>
          <w:rStyle w:val="normaltextrun"/>
          <w:rFonts w:ascii="Segoe UI" w:hAnsi="Segoe UI" w:cs="Segoe UI"/>
          <w:sz w:val="22"/>
          <w:szCs w:val="22"/>
        </w:rPr>
        <w:t xml:space="preserve">criteria are </w:t>
      </w:r>
      <w:r w:rsidR="00947067">
        <w:rPr>
          <w:rStyle w:val="normaltextrun"/>
          <w:rFonts w:ascii="Segoe UI" w:hAnsi="Segoe UI" w:cs="Segoe UI"/>
          <w:sz w:val="22"/>
          <w:szCs w:val="22"/>
        </w:rPr>
        <w:t xml:space="preserve">currently </w:t>
      </w:r>
      <w:r w:rsidR="0030763A" w:rsidRPr="00E7355E">
        <w:rPr>
          <w:rStyle w:val="normaltextrun"/>
          <w:rFonts w:ascii="Segoe UI" w:hAnsi="Segoe UI" w:cs="Segoe UI"/>
          <w:sz w:val="22"/>
          <w:szCs w:val="22"/>
        </w:rPr>
        <w:t xml:space="preserve">too </w:t>
      </w:r>
      <w:r w:rsidR="00C63337" w:rsidRPr="00E7355E">
        <w:rPr>
          <w:rStyle w:val="normaltextrun"/>
          <w:rFonts w:ascii="Segoe UI" w:hAnsi="Segoe UI" w:cs="Segoe UI"/>
          <w:sz w:val="22"/>
          <w:szCs w:val="22"/>
        </w:rPr>
        <w:t>long</w:t>
      </w:r>
      <w:r w:rsidR="0030763A" w:rsidRPr="00E7355E">
        <w:rPr>
          <w:rStyle w:val="normaltextrun"/>
          <w:rFonts w:ascii="Segoe UI" w:hAnsi="Segoe UI" w:cs="Segoe UI"/>
          <w:sz w:val="22"/>
          <w:szCs w:val="22"/>
        </w:rPr>
        <w:t xml:space="preserve"> and will need to be culled</w:t>
      </w:r>
      <w:r w:rsidR="00C63337" w:rsidRPr="00E7355E">
        <w:rPr>
          <w:rStyle w:val="normaltextrun"/>
          <w:rFonts w:ascii="Segoe UI" w:hAnsi="Segoe UI" w:cs="Segoe UI"/>
          <w:sz w:val="22"/>
          <w:szCs w:val="22"/>
        </w:rPr>
        <w:t xml:space="preserve"> before finalizing.</w:t>
      </w:r>
    </w:p>
    <w:p w14:paraId="162A37A6" w14:textId="0F29DAEB" w:rsidR="002C5BC7" w:rsidRPr="00E7355E" w:rsidRDefault="00CE2A0A" w:rsidP="00E7355E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E7355E">
        <w:rPr>
          <w:rStyle w:val="normaltextrun"/>
          <w:rFonts w:ascii="Segoe UI" w:hAnsi="Segoe UI" w:cs="Segoe UI"/>
          <w:sz w:val="22"/>
          <w:szCs w:val="22"/>
        </w:rPr>
        <w:t xml:space="preserve">No changes have been made to </w:t>
      </w:r>
      <w:r w:rsidR="002C5BC7" w:rsidRPr="00E7355E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2" w:history="1">
        <w:r w:rsidR="002C5BC7" w:rsidRPr="00E7355E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 w:rsidR="002C5BC7" w:rsidRPr="00E7355E">
        <w:rPr>
          <w:rStyle w:val="normaltextrun"/>
          <w:rFonts w:ascii="Segoe UI" w:hAnsi="Segoe UI" w:cs="Segoe UI"/>
          <w:sz w:val="22"/>
          <w:szCs w:val="22"/>
        </w:rPr>
        <w:t xml:space="preserve">” </w:t>
      </w:r>
      <w:r w:rsidR="00084DAC" w:rsidRPr="00E7355E">
        <w:rPr>
          <w:rStyle w:val="normaltextrun"/>
          <w:rFonts w:ascii="Segoe UI" w:hAnsi="Segoe UI" w:cs="Segoe UI"/>
          <w:sz w:val="22"/>
          <w:szCs w:val="22"/>
        </w:rPr>
        <w:t xml:space="preserve">since </w:t>
      </w:r>
      <w:r w:rsidR="001B4ECF" w:rsidRPr="00E7355E">
        <w:rPr>
          <w:rStyle w:val="normaltextrun"/>
          <w:rFonts w:ascii="Segoe UI" w:hAnsi="Segoe UI" w:cs="Segoe UI"/>
          <w:sz w:val="22"/>
          <w:szCs w:val="22"/>
        </w:rPr>
        <w:t>our</w:t>
      </w:r>
      <w:r w:rsidR="00084DAC" w:rsidRPr="00E7355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1B4ECF" w:rsidRPr="00E7355E">
        <w:rPr>
          <w:rStyle w:val="normaltextrun"/>
          <w:rFonts w:ascii="Segoe UI" w:hAnsi="Segoe UI" w:cs="Segoe UI"/>
          <w:sz w:val="22"/>
          <w:szCs w:val="22"/>
        </w:rPr>
        <w:t>last coaching meeting on 9/26/2025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 (because </w:t>
      </w:r>
      <w:r w:rsidR="00243816" w:rsidRPr="00E7355E">
        <w:rPr>
          <w:rStyle w:val="normaltextrun"/>
          <w:rFonts w:ascii="Segoe UI" w:hAnsi="Segoe UI" w:cs="Segoe UI"/>
          <w:sz w:val="22"/>
          <w:szCs w:val="22"/>
        </w:rPr>
        <w:t>Beau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 has been focusin</w:t>
      </w:r>
      <w:r w:rsidR="00243816" w:rsidRPr="00E7355E">
        <w:rPr>
          <w:rStyle w:val="normaltextrun"/>
          <w:rFonts w:ascii="Segoe UI" w:hAnsi="Segoe UI" w:cs="Segoe UI"/>
          <w:sz w:val="22"/>
          <w:szCs w:val="22"/>
        </w:rPr>
        <w:t xml:space="preserve">g 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947067">
        <w:rPr>
          <w:rStyle w:val="normaltextrun"/>
          <w:rFonts w:ascii="Segoe UI" w:hAnsi="Segoe UI" w:cs="Segoe UI"/>
          <w:sz w:val="22"/>
          <w:szCs w:val="22"/>
        </w:rPr>
        <w:t xml:space="preserve">editing 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hyperlink r:id="rId13" w:history="1">
        <w:r w:rsidR="008E4C0B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947067">
        <w:t>)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>.</w:t>
      </w:r>
      <w:r w:rsidR="001B4ECF" w:rsidRPr="00E7355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2C5BC7" w:rsidRPr="00E7355E">
        <w:rPr>
          <w:rStyle w:val="normaltextrun"/>
          <w:rFonts w:ascii="Segoe UI" w:hAnsi="Segoe UI" w:cs="Segoe UI"/>
          <w:sz w:val="22"/>
          <w:szCs w:val="22"/>
        </w:rPr>
        <w:t xml:space="preserve">  </w:t>
      </w:r>
    </w:p>
    <w:p w14:paraId="49532820" w14:textId="77777777" w:rsidR="00417433" w:rsidRPr="00417433" w:rsidRDefault="00417433" w:rsidP="0041743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435163E8" w14:textId="77777777" w:rsidR="00FD02FE" w:rsidRDefault="00E02528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The coaching team (Erik, Blaine</w:t>
      </w:r>
      <w:r w:rsidR="00CD590B">
        <w:rPr>
          <w:rStyle w:val="normaltextrun"/>
          <w:rFonts w:ascii="Segoe UI" w:hAnsi="Segoe UI" w:cs="Segoe UI"/>
          <w:sz w:val="22"/>
          <w:szCs w:val="22"/>
        </w:rPr>
        <w:t>,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and Paul) will review </w:t>
      </w:r>
      <w:r w:rsidR="001870D5">
        <w:rPr>
          <w:rStyle w:val="normaltextrun"/>
          <w:rFonts w:ascii="Segoe UI" w:hAnsi="Segoe UI" w:cs="Segoe UI"/>
          <w:sz w:val="22"/>
          <w:szCs w:val="22"/>
        </w:rPr>
        <w:t>Beau</w:t>
      </w:r>
      <w:r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4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1870D5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243816">
        <w:rPr>
          <w:rStyle w:val="normaltextrun"/>
          <w:rFonts w:ascii="Segoe UI" w:hAnsi="Segoe UI" w:cs="Segoe UI"/>
          <w:sz w:val="22"/>
          <w:szCs w:val="22"/>
        </w:rPr>
        <w:t xml:space="preserve">and provide feedback and comments </w:t>
      </w:r>
      <w:r w:rsidR="00243816" w:rsidRPr="00FD02FE">
        <w:rPr>
          <w:rStyle w:val="normaltextrun"/>
          <w:rFonts w:ascii="Segoe UI" w:hAnsi="Segoe UI" w:cs="Segoe UI"/>
          <w:sz w:val="22"/>
          <w:szCs w:val="22"/>
          <w:u w:val="single"/>
        </w:rPr>
        <w:t>before Thanksgiving</w:t>
      </w:r>
      <w:r w:rsidR="0024381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220C2F">
        <w:rPr>
          <w:rStyle w:val="normaltextrun"/>
          <w:rFonts w:ascii="Segoe UI" w:hAnsi="Segoe UI" w:cs="Segoe UI"/>
          <w:sz w:val="22"/>
          <w:szCs w:val="22"/>
        </w:rPr>
        <w:t>(Thursday</w:t>
      </w:r>
      <w:r w:rsidR="00F6148A">
        <w:rPr>
          <w:rStyle w:val="normaltextrun"/>
          <w:rFonts w:ascii="Segoe UI" w:hAnsi="Segoe UI" w:cs="Segoe UI"/>
          <w:sz w:val="22"/>
          <w:szCs w:val="22"/>
        </w:rPr>
        <w:t>,</w:t>
      </w:r>
      <w:r w:rsidR="00220C2F">
        <w:rPr>
          <w:rStyle w:val="normaltextrun"/>
          <w:rFonts w:ascii="Segoe UI" w:hAnsi="Segoe UI" w:cs="Segoe UI"/>
          <w:sz w:val="22"/>
          <w:szCs w:val="22"/>
        </w:rPr>
        <w:t xml:space="preserve"> 11/27/2025). While reviewing</w:t>
      </w:r>
      <w:r w:rsidR="00C63337">
        <w:rPr>
          <w:rStyle w:val="normaltextrun"/>
          <w:rFonts w:ascii="Segoe UI" w:hAnsi="Segoe UI" w:cs="Segoe UI"/>
          <w:sz w:val="22"/>
          <w:szCs w:val="22"/>
        </w:rPr>
        <w:t xml:space="preserve">, the team </w:t>
      </w:r>
      <w:r w:rsidR="001870D5">
        <w:rPr>
          <w:rStyle w:val="normaltextrun"/>
          <w:rFonts w:ascii="Segoe UI" w:hAnsi="Segoe UI" w:cs="Segoe UI"/>
          <w:sz w:val="22"/>
          <w:szCs w:val="22"/>
        </w:rPr>
        <w:t xml:space="preserve">will </w:t>
      </w:r>
      <w:r w:rsidR="00C63337">
        <w:rPr>
          <w:rStyle w:val="normaltextrun"/>
          <w:rFonts w:ascii="Segoe UI" w:hAnsi="Segoe UI" w:cs="Segoe UI"/>
          <w:sz w:val="22"/>
          <w:szCs w:val="22"/>
        </w:rPr>
        <w:t xml:space="preserve">identify </w:t>
      </w:r>
      <w:r w:rsidR="00144BDB">
        <w:rPr>
          <w:rStyle w:val="normaltextrun"/>
          <w:rFonts w:ascii="Segoe UI" w:hAnsi="Segoe UI" w:cs="Segoe UI"/>
          <w:sz w:val="22"/>
          <w:szCs w:val="22"/>
        </w:rPr>
        <w:t xml:space="preserve">text that can be culled before finalizing the </w:t>
      </w:r>
      <w:r w:rsidR="001870D5">
        <w:rPr>
          <w:rStyle w:val="normaltextrun"/>
          <w:rFonts w:ascii="Segoe UI" w:hAnsi="Segoe UI" w:cs="Segoe UI"/>
          <w:sz w:val="22"/>
          <w:szCs w:val="22"/>
        </w:rPr>
        <w:t>document</w:t>
      </w:r>
      <w:r w:rsidR="003A416F"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130BA6C7" w14:textId="39D036D7" w:rsidR="001870D5" w:rsidRDefault="003A416F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will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update the </w:t>
      </w:r>
      <w:hyperlink r:id="rId15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924DB3">
        <w:rPr>
          <w:rStyle w:val="normaltextrun"/>
          <w:rFonts w:ascii="Segoe UI" w:hAnsi="Segoe UI" w:cs="Segoe UI"/>
          <w:sz w:val="22"/>
          <w:szCs w:val="22"/>
        </w:rPr>
        <w:t xml:space="preserve">to reflect the team’s comments prior to </w:t>
      </w:r>
      <w:r w:rsidR="004A69EF">
        <w:rPr>
          <w:rStyle w:val="normaltextrun"/>
          <w:rFonts w:ascii="Segoe UI" w:hAnsi="Segoe UI" w:cs="Segoe UI"/>
          <w:sz w:val="22"/>
          <w:szCs w:val="22"/>
        </w:rPr>
        <w:t>the final coaching meeting of 2025</w:t>
      </w:r>
      <w:r w:rsidR="00E65CBD">
        <w:rPr>
          <w:rStyle w:val="normaltextrun"/>
          <w:rFonts w:ascii="Segoe UI" w:hAnsi="Segoe UI" w:cs="Segoe UI"/>
          <w:sz w:val="22"/>
          <w:szCs w:val="22"/>
        </w:rPr>
        <w:t>,</w:t>
      </w:r>
      <w:r w:rsidR="004A69EF">
        <w:rPr>
          <w:rStyle w:val="normaltextrun"/>
          <w:rFonts w:ascii="Segoe UI" w:hAnsi="Segoe UI" w:cs="Segoe UI"/>
          <w:sz w:val="22"/>
          <w:szCs w:val="22"/>
        </w:rPr>
        <w:t xml:space="preserve"> scheduled for 12/4</w:t>
      </w:r>
      <w:r w:rsidR="007D55A5" w:rsidRPr="007D55A5">
        <w:rPr>
          <w:rStyle w:val="normaltextrun"/>
          <w:rFonts w:ascii="Segoe UI" w:hAnsi="Segoe UI" w:cs="Segoe UI"/>
          <w:sz w:val="22"/>
          <w:szCs w:val="22"/>
        </w:rPr>
        <w:t>.</w:t>
      </w:r>
      <w:r w:rsidR="00C23973" w:rsidRPr="00CD590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65CBD" w:rsidRPr="00CD590B">
        <w:rPr>
          <w:rStyle w:val="normaltextrun"/>
          <w:rFonts w:ascii="Segoe UI" w:hAnsi="Segoe UI" w:cs="Segoe UI"/>
          <w:sz w:val="22"/>
          <w:szCs w:val="22"/>
        </w:rPr>
        <w:t>During that meeting, we will discuss</w:t>
      </w:r>
      <w:r w:rsidR="007246B1" w:rsidRPr="00CD590B">
        <w:rPr>
          <w:rStyle w:val="normaltextrun"/>
          <w:rFonts w:ascii="Segoe UI" w:hAnsi="Segoe UI" w:cs="Segoe UI"/>
          <w:sz w:val="22"/>
          <w:szCs w:val="22"/>
        </w:rPr>
        <w:t xml:space="preserve">/decide what text can be culled so that the response to each criterion </w:t>
      </w:r>
      <w:r w:rsidR="00CD590B" w:rsidRPr="00CD590B">
        <w:rPr>
          <w:rStyle w:val="normaltextrun"/>
          <w:rFonts w:ascii="Segoe UI" w:hAnsi="Segoe UI" w:cs="Segoe UI"/>
          <w:sz w:val="22"/>
          <w:szCs w:val="22"/>
        </w:rPr>
        <w:t>is close to one page</w:t>
      </w:r>
      <w:r w:rsidR="00F03F84">
        <w:rPr>
          <w:rStyle w:val="normaltextrun"/>
          <w:rFonts w:ascii="Segoe UI" w:hAnsi="Segoe UI" w:cs="Segoe UI"/>
          <w:sz w:val="22"/>
          <w:szCs w:val="22"/>
        </w:rPr>
        <w:t>, per company guidance</w:t>
      </w:r>
      <w:r w:rsidR="00CD590B" w:rsidRPr="00CD590B">
        <w:rPr>
          <w:rStyle w:val="normaltextrun"/>
          <w:rFonts w:ascii="Segoe UI" w:hAnsi="Segoe UI" w:cs="Segoe UI"/>
          <w:sz w:val="22"/>
          <w:szCs w:val="22"/>
        </w:rPr>
        <w:t>.</w:t>
      </w:r>
    </w:p>
    <w:sectPr w:rsidR="001870D5" w:rsidSect="000D50C5">
      <w:footerReference w:type="default" r:id="rId16"/>
      <w:headerReference w:type="first" r:id="rId17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41B2FD7E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96279A">
      <w:rPr>
        <w:noProof/>
        <w:sz w:val="20"/>
        <w:szCs w:val="20"/>
      </w:rPr>
      <w:t>2025-08-21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33390"/>
    <w:rsid w:val="00056B14"/>
    <w:rsid w:val="000634F3"/>
    <w:rsid w:val="00065002"/>
    <w:rsid w:val="00065BD7"/>
    <w:rsid w:val="00070112"/>
    <w:rsid w:val="00077BA7"/>
    <w:rsid w:val="00081390"/>
    <w:rsid w:val="00083770"/>
    <w:rsid w:val="00083C60"/>
    <w:rsid w:val="00084DAC"/>
    <w:rsid w:val="00085ACA"/>
    <w:rsid w:val="00092171"/>
    <w:rsid w:val="00097DF5"/>
    <w:rsid w:val="000A21EC"/>
    <w:rsid w:val="000A4E56"/>
    <w:rsid w:val="000B06C6"/>
    <w:rsid w:val="000B2C0A"/>
    <w:rsid w:val="000B2D40"/>
    <w:rsid w:val="000B5564"/>
    <w:rsid w:val="000B5652"/>
    <w:rsid w:val="000C2B6A"/>
    <w:rsid w:val="000D3579"/>
    <w:rsid w:val="000D4D54"/>
    <w:rsid w:val="000D50C5"/>
    <w:rsid w:val="000D69EB"/>
    <w:rsid w:val="000E5C45"/>
    <w:rsid w:val="000E76A1"/>
    <w:rsid w:val="000F2AEC"/>
    <w:rsid w:val="000F2F46"/>
    <w:rsid w:val="000F3D36"/>
    <w:rsid w:val="000F4787"/>
    <w:rsid w:val="000F67D1"/>
    <w:rsid w:val="000F77D7"/>
    <w:rsid w:val="00100FC6"/>
    <w:rsid w:val="001049C4"/>
    <w:rsid w:val="00105B52"/>
    <w:rsid w:val="00111F25"/>
    <w:rsid w:val="00112002"/>
    <w:rsid w:val="00113082"/>
    <w:rsid w:val="0012220D"/>
    <w:rsid w:val="00123601"/>
    <w:rsid w:val="00124F59"/>
    <w:rsid w:val="0013026B"/>
    <w:rsid w:val="00137BD9"/>
    <w:rsid w:val="00141C25"/>
    <w:rsid w:val="00144BDB"/>
    <w:rsid w:val="001453C6"/>
    <w:rsid w:val="00151470"/>
    <w:rsid w:val="0015187B"/>
    <w:rsid w:val="001662B7"/>
    <w:rsid w:val="00180B61"/>
    <w:rsid w:val="00181514"/>
    <w:rsid w:val="001852CA"/>
    <w:rsid w:val="001870D5"/>
    <w:rsid w:val="00195030"/>
    <w:rsid w:val="00195495"/>
    <w:rsid w:val="0019772E"/>
    <w:rsid w:val="001A36C9"/>
    <w:rsid w:val="001A658F"/>
    <w:rsid w:val="001B0AB5"/>
    <w:rsid w:val="001B3E7F"/>
    <w:rsid w:val="001B4ECF"/>
    <w:rsid w:val="001B6B5D"/>
    <w:rsid w:val="001C2C4D"/>
    <w:rsid w:val="001C2F25"/>
    <w:rsid w:val="001D02EC"/>
    <w:rsid w:val="001D0F8C"/>
    <w:rsid w:val="001D1119"/>
    <w:rsid w:val="001D63BF"/>
    <w:rsid w:val="001E2EE0"/>
    <w:rsid w:val="001E6088"/>
    <w:rsid w:val="001E6A33"/>
    <w:rsid w:val="001E7CC2"/>
    <w:rsid w:val="001F4387"/>
    <w:rsid w:val="0020381E"/>
    <w:rsid w:val="00203B3A"/>
    <w:rsid w:val="0020649A"/>
    <w:rsid w:val="0021683B"/>
    <w:rsid w:val="0021706A"/>
    <w:rsid w:val="00217B94"/>
    <w:rsid w:val="00220C2F"/>
    <w:rsid w:val="0022130A"/>
    <w:rsid w:val="00231EAD"/>
    <w:rsid w:val="00240337"/>
    <w:rsid w:val="00242C99"/>
    <w:rsid w:val="00243816"/>
    <w:rsid w:val="00247FE8"/>
    <w:rsid w:val="00251BC4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A31"/>
    <w:rsid w:val="00297CCF"/>
    <w:rsid w:val="002A6383"/>
    <w:rsid w:val="002B57F1"/>
    <w:rsid w:val="002C00C8"/>
    <w:rsid w:val="002C0288"/>
    <w:rsid w:val="002C4E59"/>
    <w:rsid w:val="002C5BC7"/>
    <w:rsid w:val="002D17FB"/>
    <w:rsid w:val="002DE7C6"/>
    <w:rsid w:val="002E3E77"/>
    <w:rsid w:val="002E41E9"/>
    <w:rsid w:val="002F0DCC"/>
    <w:rsid w:val="0030436A"/>
    <w:rsid w:val="0030763A"/>
    <w:rsid w:val="00312910"/>
    <w:rsid w:val="00312D92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60D6E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416F"/>
    <w:rsid w:val="003A6D7C"/>
    <w:rsid w:val="003B0E5B"/>
    <w:rsid w:val="003C1A45"/>
    <w:rsid w:val="003C361C"/>
    <w:rsid w:val="003C596B"/>
    <w:rsid w:val="003D01C9"/>
    <w:rsid w:val="003D1BD4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0032A"/>
    <w:rsid w:val="00411301"/>
    <w:rsid w:val="004115DC"/>
    <w:rsid w:val="00412C7C"/>
    <w:rsid w:val="00417433"/>
    <w:rsid w:val="004219A7"/>
    <w:rsid w:val="0042655B"/>
    <w:rsid w:val="004265F9"/>
    <w:rsid w:val="00435FE5"/>
    <w:rsid w:val="00440CBA"/>
    <w:rsid w:val="00441F27"/>
    <w:rsid w:val="00446287"/>
    <w:rsid w:val="00447CF1"/>
    <w:rsid w:val="0045753B"/>
    <w:rsid w:val="00464570"/>
    <w:rsid w:val="00467F84"/>
    <w:rsid w:val="00470FA7"/>
    <w:rsid w:val="00474C8B"/>
    <w:rsid w:val="00481A21"/>
    <w:rsid w:val="00482811"/>
    <w:rsid w:val="004A69EF"/>
    <w:rsid w:val="004B087B"/>
    <w:rsid w:val="004B567C"/>
    <w:rsid w:val="004B5887"/>
    <w:rsid w:val="004B7C47"/>
    <w:rsid w:val="004C3511"/>
    <w:rsid w:val="004C3611"/>
    <w:rsid w:val="004C6515"/>
    <w:rsid w:val="004E3A24"/>
    <w:rsid w:val="0051426F"/>
    <w:rsid w:val="00517BDB"/>
    <w:rsid w:val="00524130"/>
    <w:rsid w:val="00525894"/>
    <w:rsid w:val="00531BAA"/>
    <w:rsid w:val="0053516B"/>
    <w:rsid w:val="0054788B"/>
    <w:rsid w:val="005508B6"/>
    <w:rsid w:val="00551BDC"/>
    <w:rsid w:val="005548F8"/>
    <w:rsid w:val="00554ED4"/>
    <w:rsid w:val="00556E2B"/>
    <w:rsid w:val="00560758"/>
    <w:rsid w:val="00567747"/>
    <w:rsid w:val="005730B0"/>
    <w:rsid w:val="00573B2F"/>
    <w:rsid w:val="005767D6"/>
    <w:rsid w:val="0058169B"/>
    <w:rsid w:val="00581757"/>
    <w:rsid w:val="00586B6A"/>
    <w:rsid w:val="005A437B"/>
    <w:rsid w:val="005A4EF1"/>
    <w:rsid w:val="005D0177"/>
    <w:rsid w:val="005D4762"/>
    <w:rsid w:val="005E0AB3"/>
    <w:rsid w:val="005E6816"/>
    <w:rsid w:val="005E75C7"/>
    <w:rsid w:val="005E76F7"/>
    <w:rsid w:val="005F0021"/>
    <w:rsid w:val="005F03E4"/>
    <w:rsid w:val="005F1B88"/>
    <w:rsid w:val="005F5A4F"/>
    <w:rsid w:val="00600E1B"/>
    <w:rsid w:val="0060199C"/>
    <w:rsid w:val="00605B91"/>
    <w:rsid w:val="006079D3"/>
    <w:rsid w:val="0061297C"/>
    <w:rsid w:val="00622D63"/>
    <w:rsid w:val="00625BB0"/>
    <w:rsid w:val="00625F94"/>
    <w:rsid w:val="00630451"/>
    <w:rsid w:val="00630A1C"/>
    <w:rsid w:val="00637039"/>
    <w:rsid w:val="00642B05"/>
    <w:rsid w:val="0066280A"/>
    <w:rsid w:val="00663FB8"/>
    <w:rsid w:val="00665E4B"/>
    <w:rsid w:val="00666AB1"/>
    <w:rsid w:val="0067375F"/>
    <w:rsid w:val="006773D9"/>
    <w:rsid w:val="00683C5B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3B4B"/>
    <w:rsid w:val="00716A2E"/>
    <w:rsid w:val="00717E89"/>
    <w:rsid w:val="007246B1"/>
    <w:rsid w:val="00727804"/>
    <w:rsid w:val="00731086"/>
    <w:rsid w:val="00735961"/>
    <w:rsid w:val="00754973"/>
    <w:rsid w:val="00754D14"/>
    <w:rsid w:val="007567ED"/>
    <w:rsid w:val="00757F29"/>
    <w:rsid w:val="007628E0"/>
    <w:rsid w:val="00765F99"/>
    <w:rsid w:val="00775565"/>
    <w:rsid w:val="00783BFC"/>
    <w:rsid w:val="007927BA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D55A5"/>
    <w:rsid w:val="007D5F18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03B3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5153"/>
    <w:rsid w:val="008B6AC8"/>
    <w:rsid w:val="008C1794"/>
    <w:rsid w:val="008C1AAE"/>
    <w:rsid w:val="008C61C7"/>
    <w:rsid w:val="008D1AF1"/>
    <w:rsid w:val="008D1E25"/>
    <w:rsid w:val="008E3531"/>
    <w:rsid w:val="008E4C0B"/>
    <w:rsid w:val="008E5F36"/>
    <w:rsid w:val="008F2AD6"/>
    <w:rsid w:val="008F48A2"/>
    <w:rsid w:val="00901B42"/>
    <w:rsid w:val="00904C8B"/>
    <w:rsid w:val="0090788B"/>
    <w:rsid w:val="0092430F"/>
    <w:rsid w:val="00924DB3"/>
    <w:rsid w:val="00930A4F"/>
    <w:rsid w:val="00932DB4"/>
    <w:rsid w:val="0093489D"/>
    <w:rsid w:val="009366CF"/>
    <w:rsid w:val="00936FE7"/>
    <w:rsid w:val="00944FCD"/>
    <w:rsid w:val="00946363"/>
    <w:rsid w:val="00947067"/>
    <w:rsid w:val="00954545"/>
    <w:rsid w:val="00956721"/>
    <w:rsid w:val="0096279A"/>
    <w:rsid w:val="0096313D"/>
    <w:rsid w:val="009670BE"/>
    <w:rsid w:val="0098268D"/>
    <w:rsid w:val="00983748"/>
    <w:rsid w:val="009862DF"/>
    <w:rsid w:val="009863EA"/>
    <w:rsid w:val="00986637"/>
    <w:rsid w:val="00986FB6"/>
    <w:rsid w:val="00987773"/>
    <w:rsid w:val="009877E1"/>
    <w:rsid w:val="00992136"/>
    <w:rsid w:val="00992380"/>
    <w:rsid w:val="0099652A"/>
    <w:rsid w:val="009A1A86"/>
    <w:rsid w:val="009A55EE"/>
    <w:rsid w:val="009B0C52"/>
    <w:rsid w:val="009B3ADD"/>
    <w:rsid w:val="009C1D65"/>
    <w:rsid w:val="009C441D"/>
    <w:rsid w:val="009C4A9E"/>
    <w:rsid w:val="009C56F0"/>
    <w:rsid w:val="009D09DB"/>
    <w:rsid w:val="009D1E36"/>
    <w:rsid w:val="009D585D"/>
    <w:rsid w:val="009E1DAF"/>
    <w:rsid w:val="009F00A9"/>
    <w:rsid w:val="009F7A8C"/>
    <w:rsid w:val="00A03F00"/>
    <w:rsid w:val="00A119AE"/>
    <w:rsid w:val="00A22BAA"/>
    <w:rsid w:val="00A22EEE"/>
    <w:rsid w:val="00A50DD2"/>
    <w:rsid w:val="00A5569D"/>
    <w:rsid w:val="00A573FD"/>
    <w:rsid w:val="00A60141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33CB6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A7167"/>
    <w:rsid w:val="00BD1473"/>
    <w:rsid w:val="00BD1F7A"/>
    <w:rsid w:val="00BD5C9B"/>
    <w:rsid w:val="00BD7521"/>
    <w:rsid w:val="00BE10A7"/>
    <w:rsid w:val="00BE22BA"/>
    <w:rsid w:val="00BE34C8"/>
    <w:rsid w:val="00BE57AB"/>
    <w:rsid w:val="00BE7F3B"/>
    <w:rsid w:val="00BF251F"/>
    <w:rsid w:val="00BF7BE9"/>
    <w:rsid w:val="00C0200E"/>
    <w:rsid w:val="00C07068"/>
    <w:rsid w:val="00C127CE"/>
    <w:rsid w:val="00C16472"/>
    <w:rsid w:val="00C20356"/>
    <w:rsid w:val="00C2122B"/>
    <w:rsid w:val="00C23973"/>
    <w:rsid w:val="00C27928"/>
    <w:rsid w:val="00C30DA8"/>
    <w:rsid w:val="00C3301A"/>
    <w:rsid w:val="00C4737D"/>
    <w:rsid w:val="00C47C27"/>
    <w:rsid w:val="00C47EE4"/>
    <w:rsid w:val="00C502B6"/>
    <w:rsid w:val="00C521E5"/>
    <w:rsid w:val="00C63337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9581D"/>
    <w:rsid w:val="00CC77FD"/>
    <w:rsid w:val="00CD1BA8"/>
    <w:rsid w:val="00CD1C60"/>
    <w:rsid w:val="00CD2363"/>
    <w:rsid w:val="00CD50DE"/>
    <w:rsid w:val="00CD590B"/>
    <w:rsid w:val="00CD6C86"/>
    <w:rsid w:val="00CD6F9B"/>
    <w:rsid w:val="00CE2A0A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65FBD"/>
    <w:rsid w:val="00D816E1"/>
    <w:rsid w:val="00D92C5B"/>
    <w:rsid w:val="00D94756"/>
    <w:rsid w:val="00D97022"/>
    <w:rsid w:val="00D97B07"/>
    <w:rsid w:val="00DA7C5E"/>
    <w:rsid w:val="00DB3AB0"/>
    <w:rsid w:val="00DB53F4"/>
    <w:rsid w:val="00DB6775"/>
    <w:rsid w:val="00DC0017"/>
    <w:rsid w:val="00DC4C0D"/>
    <w:rsid w:val="00DD2709"/>
    <w:rsid w:val="00DD35E9"/>
    <w:rsid w:val="00DD5075"/>
    <w:rsid w:val="00DD75D2"/>
    <w:rsid w:val="00DE2AD4"/>
    <w:rsid w:val="00DE68D0"/>
    <w:rsid w:val="00DF1401"/>
    <w:rsid w:val="00DF1B20"/>
    <w:rsid w:val="00DF3D78"/>
    <w:rsid w:val="00E00935"/>
    <w:rsid w:val="00E02528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2BE8"/>
    <w:rsid w:val="00E658E8"/>
    <w:rsid w:val="00E65CBD"/>
    <w:rsid w:val="00E70D75"/>
    <w:rsid w:val="00E7355E"/>
    <w:rsid w:val="00E83D23"/>
    <w:rsid w:val="00E867F8"/>
    <w:rsid w:val="00E86845"/>
    <w:rsid w:val="00E86A11"/>
    <w:rsid w:val="00E91532"/>
    <w:rsid w:val="00E9195B"/>
    <w:rsid w:val="00E91AE7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3F84"/>
    <w:rsid w:val="00F049F2"/>
    <w:rsid w:val="00F050F4"/>
    <w:rsid w:val="00F14BD9"/>
    <w:rsid w:val="00F201DC"/>
    <w:rsid w:val="00F23F5B"/>
    <w:rsid w:val="00F248AB"/>
    <w:rsid w:val="00F26272"/>
    <w:rsid w:val="00F33088"/>
    <w:rsid w:val="00F42A53"/>
    <w:rsid w:val="00F46B37"/>
    <w:rsid w:val="00F52424"/>
    <w:rsid w:val="00F5765F"/>
    <w:rsid w:val="00F6148A"/>
    <w:rsid w:val="00F70CDF"/>
    <w:rsid w:val="00F85FB0"/>
    <w:rsid w:val="00F97B45"/>
    <w:rsid w:val="00FA0C32"/>
    <w:rsid w:val="00FA22C8"/>
    <w:rsid w:val="00FA313F"/>
    <w:rsid w:val="00FA6F2D"/>
    <w:rsid w:val="00FC1A4D"/>
    <w:rsid w:val="00FC3F15"/>
    <w:rsid w:val="00FC4DCC"/>
    <w:rsid w:val="00FD02FE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Principal%20VP%20Evaluation%20Form.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Superseded/BCT%20Development%20Goals%20Tracking.xls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/Principal%20VP%20Evaluation%20Form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Principal%20VP%20Evaluation%20Form.doc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Principal%20VP%20Evaluation%20Form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6DE57E-121D-48CC-B921-FEB7408B6655}"/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211DD3-9DD2-470A-919D-8730DC14564D}">
  <ds:schemaRefs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87040525-7e23-4725-ba85-9fbfb51da173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3</TotalTime>
  <Pages>1</Pages>
  <Words>225</Words>
  <Characters>1764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4</cp:revision>
  <cp:lastPrinted>2013-04-05T14:58:00Z</cp:lastPrinted>
  <dcterms:created xsi:type="dcterms:W3CDTF">2025-10-31T14:49:00Z</dcterms:created>
  <dcterms:modified xsi:type="dcterms:W3CDTF">2025-10-31T14:52:00Z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26f3c81ceaf11cb1acd2b96afcc7436d6939dfb71ad8336d6d47a2d6c6a5a1cf</vt:lpwstr>
  </property>
  <property fmtid="{D5CDD505-2E9C-101B-9397-08002B2CF9AE}" pid="8" name="docLang">
    <vt:lpwstr>en</vt:lpwstr>
  </property>
</Properties>
</file>